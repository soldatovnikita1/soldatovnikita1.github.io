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904" w:rsidRPr="00415B9E" w:rsidRDefault="00C90904" w:rsidP="0090288C">
      <w:pPr>
        <w:pStyle w:val="NormalWeb"/>
        <w:spacing w:before="0" w:beforeAutospacing="0" w:after="0" w:afterAutospacing="0"/>
        <w:rPr>
          <w:rStyle w:val="Strong"/>
          <w:b w:val="0"/>
          <w:color w:val="000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6.7pt;margin-top:-56.7pt;width:587.4pt;height:830.7pt;z-index:251658240">
            <v:imagedata r:id="rId5" o:title=""/>
            <w10:wrap type="square"/>
          </v:shape>
        </w:pict>
      </w:r>
    </w:p>
    <w:p w:rsidR="00C90904" w:rsidRPr="00BA6D79" w:rsidRDefault="00C90904" w:rsidP="0090288C">
      <w:pPr>
        <w:jc w:val="both"/>
        <w:rPr>
          <w:b/>
          <w:sz w:val="28"/>
          <w:szCs w:val="28"/>
        </w:rPr>
      </w:pPr>
      <w:r w:rsidRPr="00BA6D79">
        <w:rPr>
          <w:b/>
          <w:sz w:val="28"/>
          <w:szCs w:val="28"/>
        </w:rPr>
        <w:t>Общие положения:</w:t>
      </w:r>
    </w:p>
    <w:p w:rsidR="00C90904" w:rsidRPr="00BA6D79" w:rsidRDefault="00C90904" w:rsidP="0090288C">
      <w:pPr>
        <w:jc w:val="both"/>
        <w:rPr>
          <w:sz w:val="28"/>
          <w:szCs w:val="28"/>
        </w:rPr>
      </w:pPr>
      <w:r w:rsidRPr="00BA6D79">
        <w:rPr>
          <w:sz w:val="28"/>
          <w:szCs w:val="28"/>
        </w:rPr>
        <w:t xml:space="preserve">        Бесплатное пользование учебниками способствует улучшению условий осуществления обязательного среднего образования, дальнейшему совершенствованию организации учебно-воспитательного процесса в  школе.</w:t>
      </w:r>
    </w:p>
    <w:p w:rsidR="00C90904" w:rsidRPr="00BA6D79" w:rsidRDefault="00C90904" w:rsidP="0090288C">
      <w:pPr>
        <w:jc w:val="both"/>
        <w:rPr>
          <w:sz w:val="28"/>
          <w:szCs w:val="28"/>
        </w:rPr>
      </w:pPr>
      <w:r w:rsidRPr="00BA6D79">
        <w:rPr>
          <w:sz w:val="28"/>
          <w:szCs w:val="28"/>
        </w:rPr>
        <w:t xml:space="preserve">        Настоящее положение о рейде по сохранности школьных учебников разработано на основании «Положения  о библиотеке  МБОУ</w:t>
      </w:r>
      <w:r>
        <w:rPr>
          <w:sz w:val="28"/>
          <w:szCs w:val="28"/>
        </w:rPr>
        <w:t xml:space="preserve"> С</w:t>
      </w:r>
      <w:r w:rsidRPr="00BA6D79">
        <w:rPr>
          <w:sz w:val="28"/>
          <w:szCs w:val="28"/>
        </w:rPr>
        <w:t xml:space="preserve">Ш № 3» и  «Правил </w:t>
      </w:r>
      <w:r>
        <w:rPr>
          <w:sz w:val="28"/>
          <w:szCs w:val="28"/>
        </w:rPr>
        <w:t>пользования  библиотекой МБОУ С</w:t>
      </w:r>
      <w:r w:rsidRPr="00BA6D79">
        <w:rPr>
          <w:sz w:val="28"/>
          <w:szCs w:val="28"/>
        </w:rPr>
        <w:t>Ш № 3».</w:t>
      </w:r>
    </w:p>
    <w:p w:rsidR="00C90904" w:rsidRPr="00BA6D79" w:rsidRDefault="00C90904" w:rsidP="0090288C">
      <w:pPr>
        <w:jc w:val="both"/>
        <w:rPr>
          <w:sz w:val="28"/>
          <w:szCs w:val="28"/>
        </w:rPr>
      </w:pPr>
    </w:p>
    <w:p w:rsidR="00C90904" w:rsidRPr="00BA6D79" w:rsidRDefault="00C90904" w:rsidP="00B93E85">
      <w:pPr>
        <w:pStyle w:val="ListParagraph"/>
        <w:numPr>
          <w:ilvl w:val="0"/>
          <w:numId w:val="8"/>
        </w:numPr>
        <w:jc w:val="both"/>
        <w:rPr>
          <w:b/>
          <w:sz w:val="28"/>
          <w:szCs w:val="28"/>
        </w:rPr>
      </w:pPr>
      <w:r w:rsidRPr="00BA6D79">
        <w:rPr>
          <w:b/>
          <w:sz w:val="28"/>
          <w:szCs w:val="28"/>
        </w:rPr>
        <w:t>Цель:</w:t>
      </w:r>
    </w:p>
    <w:p w:rsidR="00C90904" w:rsidRDefault="00C90904" w:rsidP="0090288C">
      <w:pPr>
        <w:ind w:left="-142"/>
        <w:jc w:val="both"/>
        <w:rPr>
          <w:sz w:val="28"/>
          <w:szCs w:val="28"/>
        </w:rPr>
      </w:pPr>
      <w:r w:rsidRPr="00BA6D79">
        <w:rPr>
          <w:sz w:val="28"/>
          <w:szCs w:val="28"/>
        </w:rPr>
        <w:t>1.1. Повышение  ответственности  педагогического коллектива, обучающегося и его семьи за правильное, рациональное использование школьных учебников, организация работы среди учащихся по воспитанию осознанного, бережного отношения к книге.</w:t>
      </w:r>
    </w:p>
    <w:p w:rsidR="00C90904" w:rsidRPr="00BA6D79" w:rsidRDefault="00C90904" w:rsidP="0090288C">
      <w:pPr>
        <w:ind w:left="-142"/>
        <w:jc w:val="both"/>
        <w:rPr>
          <w:sz w:val="28"/>
          <w:szCs w:val="28"/>
        </w:rPr>
      </w:pPr>
    </w:p>
    <w:p w:rsidR="00C90904" w:rsidRDefault="00C90904" w:rsidP="00BA6D79">
      <w:pPr>
        <w:pStyle w:val="ListParagraph"/>
        <w:numPr>
          <w:ilvl w:val="0"/>
          <w:numId w:val="8"/>
        </w:numPr>
        <w:jc w:val="both"/>
        <w:rPr>
          <w:b/>
          <w:sz w:val="28"/>
          <w:szCs w:val="28"/>
        </w:rPr>
      </w:pPr>
      <w:r w:rsidRPr="00BA6D79">
        <w:rPr>
          <w:b/>
          <w:sz w:val="28"/>
          <w:szCs w:val="28"/>
        </w:rPr>
        <w:t>Комиссия по проверке рейдов:</w:t>
      </w:r>
    </w:p>
    <w:p w:rsidR="00C90904" w:rsidRPr="00BA6D79" w:rsidRDefault="00C90904" w:rsidP="00BA6D79">
      <w:pPr>
        <w:pStyle w:val="ListParagraph"/>
        <w:ind w:left="0"/>
        <w:jc w:val="both"/>
        <w:rPr>
          <w:b/>
          <w:sz w:val="28"/>
          <w:szCs w:val="28"/>
        </w:rPr>
      </w:pPr>
      <w:r w:rsidRPr="00BA6D79">
        <w:rPr>
          <w:sz w:val="28"/>
          <w:szCs w:val="28"/>
        </w:rPr>
        <w:t>2.1.</w:t>
      </w:r>
      <w:r>
        <w:rPr>
          <w:sz w:val="28"/>
          <w:szCs w:val="28"/>
        </w:rPr>
        <w:t xml:space="preserve"> </w:t>
      </w:r>
      <w:r w:rsidRPr="00BA6D79">
        <w:rPr>
          <w:sz w:val="28"/>
          <w:szCs w:val="28"/>
        </w:rPr>
        <w:t xml:space="preserve">В состав комиссии проводящих рейды по сохранности учебников входят: </w:t>
      </w:r>
    </w:p>
    <w:p w:rsidR="00C90904" w:rsidRPr="00BA6D79" w:rsidRDefault="00C90904" w:rsidP="00B93E85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BA6D79">
        <w:rPr>
          <w:sz w:val="28"/>
          <w:szCs w:val="28"/>
        </w:rPr>
        <w:t>Зам. директора по ВР</w:t>
      </w:r>
    </w:p>
    <w:p w:rsidR="00C90904" w:rsidRPr="00BA6D79" w:rsidRDefault="00C90904" w:rsidP="00B93E85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BA6D79">
        <w:rPr>
          <w:sz w:val="28"/>
          <w:szCs w:val="28"/>
        </w:rPr>
        <w:t>Педагог-библиотекарь</w:t>
      </w:r>
    </w:p>
    <w:p w:rsidR="00C90904" w:rsidRPr="00BA6D79" w:rsidRDefault="00C90904" w:rsidP="00B93E85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BA6D79">
        <w:rPr>
          <w:sz w:val="28"/>
          <w:szCs w:val="28"/>
        </w:rPr>
        <w:t>Социальный педагог</w:t>
      </w:r>
    </w:p>
    <w:p w:rsidR="00C90904" w:rsidRDefault="00C90904" w:rsidP="00BA6D79">
      <w:pPr>
        <w:pStyle w:val="ListParagraph"/>
        <w:numPr>
          <w:ilvl w:val="1"/>
          <w:numId w:val="8"/>
        </w:numPr>
        <w:ind w:left="540" w:hanging="540"/>
        <w:jc w:val="both"/>
        <w:rPr>
          <w:sz w:val="28"/>
          <w:szCs w:val="28"/>
        </w:rPr>
      </w:pPr>
      <w:r w:rsidRPr="00BA6D79">
        <w:rPr>
          <w:sz w:val="28"/>
          <w:szCs w:val="28"/>
        </w:rPr>
        <w:t>Комиссия не менее чем один раз в четверть  проводит рейд по сохранности учебников среди учащихся 1 – 11 классов.</w:t>
      </w:r>
    </w:p>
    <w:p w:rsidR="00C90904" w:rsidRPr="00BA6D79" w:rsidRDefault="00C90904" w:rsidP="00BA6D79">
      <w:pPr>
        <w:pStyle w:val="ListParagraph"/>
        <w:ind w:left="0"/>
        <w:jc w:val="both"/>
        <w:rPr>
          <w:sz w:val="28"/>
          <w:szCs w:val="28"/>
        </w:rPr>
      </w:pPr>
    </w:p>
    <w:p w:rsidR="00C90904" w:rsidRPr="00BA6D79" w:rsidRDefault="00C90904" w:rsidP="006D025F">
      <w:pPr>
        <w:pStyle w:val="ListParagraph"/>
        <w:numPr>
          <w:ilvl w:val="0"/>
          <w:numId w:val="8"/>
        </w:numPr>
        <w:jc w:val="both"/>
        <w:rPr>
          <w:b/>
          <w:sz w:val="28"/>
          <w:szCs w:val="28"/>
        </w:rPr>
      </w:pPr>
      <w:r w:rsidRPr="00BA6D79">
        <w:rPr>
          <w:b/>
          <w:sz w:val="28"/>
          <w:szCs w:val="28"/>
        </w:rPr>
        <w:t>Критерии по проверке сохранности учебников</w:t>
      </w:r>
    </w:p>
    <w:p w:rsidR="00C90904" w:rsidRPr="00BA6D79" w:rsidRDefault="00C90904" w:rsidP="00BA6D79">
      <w:pPr>
        <w:ind w:left="54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r w:rsidRPr="00BA6D79">
        <w:rPr>
          <w:sz w:val="28"/>
          <w:szCs w:val="28"/>
        </w:rPr>
        <w:t>Наличие записи о принадлежности учебника обучающемуся.</w:t>
      </w:r>
    </w:p>
    <w:p w:rsidR="00C90904" w:rsidRPr="00BA6D79" w:rsidRDefault="00C90904" w:rsidP="00BA6D79">
      <w:pPr>
        <w:ind w:left="54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 </w:t>
      </w:r>
      <w:r w:rsidRPr="00BA6D79">
        <w:rPr>
          <w:sz w:val="28"/>
          <w:szCs w:val="28"/>
        </w:rPr>
        <w:t>Наличие всех учебников на момент проверки (согласно расписанию уроков).</w:t>
      </w:r>
    </w:p>
    <w:p w:rsidR="00C90904" w:rsidRPr="00BA6D79" w:rsidRDefault="00C90904" w:rsidP="00BA6D79">
      <w:pPr>
        <w:ind w:left="54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3.3. </w:t>
      </w:r>
      <w:r w:rsidRPr="00BA6D79">
        <w:rPr>
          <w:sz w:val="28"/>
          <w:szCs w:val="28"/>
        </w:rPr>
        <w:t>Обложки на учебниках.</w:t>
      </w:r>
    </w:p>
    <w:p w:rsidR="00C90904" w:rsidRPr="00BA6D79" w:rsidRDefault="00C90904" w:rsidP="00BA6D79">
      <w:pPr>
        <w:ind w:left="54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3.4. </w:t>
      </w:r>
      <w:r w:rsidRPr="00BA6D79">
        <w:rPr>
          <w:sz w:val="28"/>
          <w:szCs w:val="28"/>
        </w:rPr>
        <w:t>На последней странице учебника вклеивается паспорт учебника и заполняется обучающимися (</w:t>
      </w:r>
      <w:r>
        <w:rPr>
          <w:sz w:val="28"/>
          <w:szCs w:val="28"/>
        </w:rPr>
        <w:t xml:space="preserve">год обучения, </w:t>
      </w:r>
      <w:r w:rsidRPr="00BA6D79">
        <w:rPr>
          <w:sz w:val="28"/>
          <w:szCs w:val="28"/>
        </w:rPr>
        <w:t>пишут свою  фамилию, имя).</w:t>
      </w:r>
    </w:p>
    <w:p w:rsidR="00C90904" w:rsidRPr="00BA6D79" w:rsidRDefault="00C90904" w:rsidP="00BA6D79">
      <w:pPr>
        <w:ind w:left="54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3.5. </w:t>
      </w:r>
      <w:r w:rsidRPr="00BA6D79">
        <w:rPr>
          <w:sz w:val="28"/>
          <w:szCs w:val="28"/>
        </w:rPr>
        <w:t>Внешний вид учебника (отсутствие грязи, надписей, помятостей, порезов, рваных страниц, обложек, переплётов  в учебниках).</w:t>
      </w:r>
    </w:p>
    <w:p w:rsidR="00C90904" w:rsidRDefault="00C90904" w:rsidP="00BA6D79">
      <w:pPr>
        <w:ind w:left="54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3.6. </w:t>
      </w:r>
      <w:r w:rsidRPr="00BA6D79">
        <w:rPr>
          <w:sz w:val="28"/>
          <w:szCs w:val="28"/>
        </w:rPr>
        <w:t>Для 1 – 4 классов -  наличие закладок.</w:t>
      </w:r>
    </w:p>
    <w:p w:rsidR="00C90904" w:rsidRPr="00BA6D79" w:rsidRDefault="00C90904" w:rsidP="00BA6D79">
      <w:pPr>
        <w:ind w:left="540" w:hanging="540"/>
        <w:jc w:val="both"/>
        <w:rPr>
          <w:sz w:val="28"/>
          <w:szCs w:val="28"/>
        </w:rPr>
      </w:pPr>
    </w:p>
    <w:p w:rsidR="00C90904" w:rsidRPr="00BA6D79" w:rsidRDefault="00C90904" w:rsidP="006D025F">
      <w:pPr>
        <w:ind w:left="-142"/>
        <w:jc w:val="both"/>
        <w:rPr>
          <w:sz w:val="28"/>
          <w:szCs w:val="28"/>
        </w:rPr>
      </w:pPr>
      <w:r w:rsidRPr="00BA6D79">
        <w:rPr>
          <w:b/>
          <w:sz w:val="28"/>
          <w:szCs w:val="28"/>
        </w:rPr>
        <w:t>4.Ответственность за утраченные учебники</w:t>
      </w:r>
    </w:p>
    <w:p w:rsidR="00C90904" w:rsidRPr="00BA6D79" w:rsidRDefault="00C90904" w:rsidP="0090288C">
      <w:pPr>
        <w:ind w:left="-142"/>
        <w:jc w:val="both"/>
        <w:rPr>
          <w:sz w:val="28"/>
          <w:szCs w:val="28"/>
        </w:rPr>
      </w:pPr>
      <w:r w:rsidRPr="00BA6D79">
        <w:rPr>
          <w:sz w:val="28"/>
          <w:szCs w:val="28"/>
        </w:rPr>
        <w:t xml:space="preserve">       Учебники, утраченные и поврежденные учащимися, заменяются такими же учебниками, признанными комиссией  равноценными по стоимости и содержанию.</w:t>
      </w:r>
    </w:p>
    <w:p w:rsidR="00C90904" w:rsidRPr="00BA6D79" w:rsidRDefault="00C90904" w:rsidP="0090288C">
      <w:pPr>
        <w:ind w:left="-142"/>
        <w:jc w:val="both"/>
        <w:rPr>
          <w:sz w:val="28"/>
          <w:szCs w:val="28"/>
        </w:rPr>
      </w:pPr>
    </w:p>
    <w:p w:rsidR="00C90904" w:rsidRDefault="00C90904" w:rsidP="0090288C">
      <w:pPr>
        <w:jc w:val="both"/>
      </w:pPr>
    </w:p>
    <w:p w:rsidR="00C90904" w:rsidRDefault="00C90904" w:rsidP="0090288C">
      <w:pPr>
        <w:jc w:val="both"/>
      </w:pPr>
    </w:p>
    <w:p w:rsidR="00C90904" w:rsidRDefault="00C90904" w:rsidP="0090288C">
      <w:pPr>
        <w:jc w:val="both"/>
      </w:pPr>
    </w:p>
    <w:p w:rsidR="00C90904" w:rsidRDefault="00C90904" w:rsidP="0090288C">
      <w:pPr>
        <w:jc w:val="both"/>
      </w:pPr>
    </w:p>
    <w:p w:rsidR="00C90904" w:rsidRDefault="00C90904" w:rsidP="0090288C">
      <w:pPr>
        <w:jc w:val="both"/>
      </w:pPr>
    </w:p>
    <w:p w:rsidR="00C90904" w:rsidRPr="00415B9E" w:rsidRDefault="00C90904" w:rsidP="0090288C">
      <w:pPr>
        <w:jc w:val="both"/>
      </w:pPr>
      <w:r>
        <w:rPr>
          <w:noProof/>
        </w:rPr>
        <w:pict>
          <v:shape id="_x0000_s1027" type="#_x0000_t75" style="position:absolute;left:0;text-align:left;margin-left:-81pt;margin-top:-740.45pt;width:593.75pt;height:839.7pt;z-index:251659264">
            <v:imagedata r:id="rId6" o:title=""/>
            <w10:wrap type="square"/>
          </v:shape>
        </w:pict>
      </w:r>
    </w:p>
    <w:sectPr w:rsidR="00C90904" w:rsidRPr="00415B9E" w:rsidSect="00BA6D7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108F3"/>
    <w:multiLevelType w:val="hybridMultilevel"/>
    <w:tmpl w:val="0FACAA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DD130B"/>
    <w:multiLevelType w:val="hybridMultilevel"/>
    <w:tmpl w:val="67523C50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6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6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1163746"/>
    <w:multiLevelType w:val="multilevel"/>
    <w:tmpl w:val="FAF63288"/>
    <w:lvl w:ilvl="0">
      <w:start w:val="1"/>
      <w:numFmt w:val="decimal"/>
      <w:lvlText w:val="%1."/>
      <w:lvlJc w:val="left"/>
      <w:pPr>
        <w:ind w:left="578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7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3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56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62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05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46" w:hanging="1800"/>
      </w:pPr>
      <w:rPr>
        <w:rFonts w:cs="Times New Roman" w:hint="default"/>
      </w:rPr>
    </w:lvl>
  </w:abstractNum>
  <w:abstractNum w:abstractNumId="3">
    <w:nsid w:val="1ECD5F1A"/>
    <w:multiLevelType w:val="hybridMultilevel"/>
    <w:tmpl w:val="4E685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6611C79"/>
    <w:multiLevelType w:val="hybridMultilevel"/>
    <w:tmpl w:val="3CA2A34E"/>
    <w:lvl w:ilvl="0" w:tplc="E2F6B928">
      <w:start w:val="1"/>
      <w:numFmt w:val="decimal"/>
      <w:lvlText w:val="%1."/>
      <w:lvlJc w:val="left"/>
      <w:pPr>
        <w:ind w:left="786" w:hanging="360"/>
      </w:pPr>
      <w:rPr>
        <w:rFonts w:cs="Times New Roman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B8217E5"/>
    <w:multiLevelType w:val="hybridMultilevel"/>
    <w:tmpl w:val="A5AEAD2C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6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6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6">
    <w:nsid w:val="428F33FE"/>
    <w:multiLevelType w:val="multilevel"/>
    <w:tmpl w:val="3FF8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cs="Times New Roman"/>
      </w:rPr>
    </w:lvl>
  </w:abstractNum>
  <w:abstractNum w:abstractNumId="7">
    <w:nsid w:val="4928439E"/>
    <w:multiLevelType w:val="hybridMultilevel"/>
    <w:tmpl w:val="88E08AD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58A50B62"/>
    <w:multiLevelType w:val="multilevel"/>
    <w:tmpl w:val="FAF63288"/>
    <w:lvl w:ilvl="0">
      <w:start w:val="1"/>
      <w:numFmt w:val="decimal"/>
      <w:lvlText w:val="%1."/>
      <w:lvlJc w:val="left"/>
      <w:pPr>
        <w:ind w:left="578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7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3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56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62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05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46" w:hanging="1800"/>
      </w:pPr>
      <w:rPr>
        <w:rFonts w:cs="Times New Roman" w:hint="default"/>
      </w:rPr>
    </w:lvl>
  </w:abstractNum>
  <w:abstractNum w:abstractNumId="9">
    <w:nsid w:val="747C124B"/>
    <w:multiLevelType w:val="hybridMultilevel"/>
    <w:tmpl w:val="16C8509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5"/>
  </w:num>
  <w:num w:numId="6">
    <w:abstractNumId w:val="4"/>
  </w:num>
  <w:num w:numId="7">
    <w:abstractNumId w:val="7"/>
  </w:num>
  <w:num w:numId="8">
    <w:abstractNumId w:val="8"/>
  </w:num>
  <w:num w:numId="9">
    <w:abstractNumId w:val="3"/>
  </w:num>
  <w:num w:numId="10">
    <w:abstractNumId w:val="2"/>
  </w:num>
  <w:num w:numId="11">
    <w:abstractNumId w:val="9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8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D33E3"/>
    <w:rsid w:val="00074B1D"/>
    <w:rsid w:val="000762F6"/>
    <w:rsid w:val="00076593"/>
    <w:rsid w:val="00094D8E"/>
    <w:rsid w:val="000C0352"/>
    <w:rsid w:val="000D7ABE"/>
    <w:rsid w:val="00127A2F"/>
    <w:rsid w:val="00285FA0"/>
    <w:rsid w:val="002D733C"/>
    <w:rsid w:val="003141E7"/>
    <w:rsid w:val="00334653"/>
    <w:rsid w:val="003C0A99"/>
    <w:rsid w:val="00415B9E"/>
    <w:rsid w:val="0053445F"/>
    <w:rsid w:val="00632E21"/>
    <w:rsid w:val="006A455A"/>
    <w:rsid w:val="006D025F"/>
    <w:rsid w:val="00827F89"/>
    <w:rsid w:val="00881058"/>
    <w:rsid w:val="0090288C"/>
    <w:rsid w:val="009B71C4"/>
    <w:rsid w:val="00B4133A"/>
    <w:rsid w:val="00B84DDC"/>
    <w:rsid w:val="00B93E85"/>
    <w:rsid w:val="00BA6D79"/>
    <w:rsid w:val="00C30759"/>
    <w:rsid w:val="00C45E7B"/>
    <w:rsid w:val="00C90904"/>
    <w:rsid w:val="00CB4AB5"/>
    <w:rsid w:val="00F90AB5"/>
    <w:rsid w:val="00FD33E3"/>
    <w:rsid w:val="00FF5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B1D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99"/>
    <w:qFormat/>
    <w:rsid w:val="00074B1D"/>
    <w:rPr>
      <w:rFonts w:cs="Times New Roman"/>
      <w:b/>
      <w:bCs/>
    </w:rPr>
  </w:style>
  <w:style w:type="paragraph" w:styleId="NormalWeb">
    <w:name w:val="Normal (Web)"/>
    <w:basedOn w:val="Normal"/>
    <w:uiPriority w:val="99"/>
    <w:semiHidden/>
    <w:rsid w:val="0090288C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99"/>
    <w:qFormat/>
    <w:rsid w:val="00B93E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9331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8</TotalTime>
  <Pages>3</Pages>
  <Words>245</Words>
  <Characters>1401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ПРИНЯТО                                                                    УТВЕРЖДАЮ</dc:title>
  <dc:subject/>
  <dc:creator>777</dc:creator>
  <cp:keywords/>
  <dc:description/>
  <cp:lastModifiedBy>Компьютер № 8</cp:lastModifiedBy>
  <cp:revision>4</cp:revision>
  <cp:lastPrinted>2015-09-15T04:33:00Z</cp:lastPrinted>
  <dcterms:created xsi:type="dcterms:W3CDTF">2017-09-08T05:48:00Z</dcterms:created>
  <dcterms:modified xsi:type="dcterms:W3CDTF">2017-09-11T04:55:00Z</dcterms:modified>
</cp:coreProperties>
</file>