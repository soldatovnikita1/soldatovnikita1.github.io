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356" w:type="dxa"/>
        <w:tblInd w:w="468" w:type="dxa"/>
        <w:tblLook w:val="01E0"/>
      </w:tblPr>
      <w:tblGrid>
        <w:gridCol w:w="1800"/>
        <w:gridCol w:w="4928"/>
        <w:gridCol w:w="2657"/>
        <w:gridCol w:w="971"/>
      </w:tblGrid>
      <w:tr w:rsidR="00DC30FB" w:rsidRPr="00F420AC" w:rsidTr="000F1D8B">
        <w:trPr>
          <w:gridAfter w:val="1"/>
          <w:wAfter w:w="971" w:type="dxa"/>
          <w:trHeight w:val="1093"/>
        </w:trPr>
        <w:tc>
          <w:tcPr>
            <w:tcW w:w="1800" w:type="dxa"/>
          </w:tcPr>
          <w:p w:rsidR="00DC30FB" w:rsidRPr="00F420AC" w:rsidRDefault="00DC30FB" w:rsidP="006369A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6" type="#_x0000_t75" alt="школа" style="position:absolute;margin-left:25.2pt;margin-top:-2.75pt;width:1in;height:48pt;z-index:-251654656;visibility:visible">
                  <v:imagedata r:id="rId5" o:title=""/>
                </v:shape>
              </w:pict>
            </w:r>
          </w:p>
        </w:tc>
        <w:tc>
          <w:tcPr>
            <w:tcW w:w="7585" w:type="dxa"/>
            <w:gridSpan w:val="2"/>
          </w:tcPr>
          <w:p w:rsidR="00DC30FB" w:rsidRPr="00F420AC" w:rsidRDefault="00DC30FB" w:rsidP="006369A9">
            <w:pPr>
              <w:pBdr>
                <w:bottom w:val="single" w:sz="12" w:space="1" w:color="auto"/>
              </w:pBdr>
              <w:jc w:val="center"/>
              <w:rPr>
                <w:b/>
                <w:color w:val="000000"/>
              </w:rPr>
            </w:pPr>
            <w:r w:rsidRPr="00F420AC">
              <w:rPr>
                <w:b/>
                <w:color w:val="000000"/>
              </w:rPr>
              <w:t>Муниципальное бюджетное общеобразовательное учреждение</w:t>
            </w:r>
          </w:p>
          <w:p w:rsidR="00DC30FB" w:rsidRPr="00F420AC" w:rsidRDefault="00DC30FB" w:rsidP="006369A9">
            <w:pPr>
              <w:pBdr>
                <w:bottom w:val="single" w:sz="12" w:space="1" w:color="auto"/>
              </w:pBdr>
              <w:jc w:val="center"/>
              <w:rPr>
                <w:b/>
                <w:color w:val="000000"/>
              </w:rPr>
            </w:pPr>
            <w:r w:rsidRPr="00F420AC">
              <w:rPr>
                <w:b/>
                <w:bCs/>
                <w:color w:val="000000"/>
              </w:rPr>
              <w:t>«Средняя школа   № 3» г.Енисейска</w:t>
            </w:r>
          </w:p>
          <w:p w:rsidR="00DC30FB" w:rsidRPr="00F420AC" w:rsidRDefault="00DC30FB" w:rsidP="006369A9">
            <w:pPr>
              <w:jc w:val="center"/>
              <w:rPr>
                <w:color w:val="000000"/>
              </w:rPr>
            </w:pPr>
            <w:r w:rsidRPr="00F420AC">
              <w:rPr>
                <w:color w:val="000000"/>
              </w:rPr>
              <w:t>663184,  г. Енисейск,  Красноярский  край,  ул. Ленина 102 т.8 (39195)2-23-06</w:t>
            </w:r>
          </w:p>
          <w:p w:rsidR="00DC30FB" w:rsidRPr="00F420AC" w:rsidRDefault="00DC30FB" w:rsidP="006369A9">
            <w:pPr>
              <w:jc w:val="center"/>
            </w:pPr>
            <w:r w:rsidRPr="00F420AC">
              <w:rPr>
                <w:lang w:val="en-US"/>
              </w:rPr>
              <w:t>e</w:t>
            </w:r>
            <w:r w:rsidRPr="00F420AC">
              <w:t>-</w:t>
            </w:r>
            <w:r w:rsidRPr="00F420AC">
              <w:rPr>
                <w:lang w:val="en-US"/>
              </w:rPr>
              <w:t>mail</w:t>
            </w:r>
            <w:r w:rsidRPr="00F420AC">
              <w:t>:</w:t>
            </w:r>
            <w:r w:rsidRPr="00F420AC">
              <w:rPr>
                <w:lang w:val="en-US"/>
              </w:rPr>
              <w:t>mousosh</w:t>
            </w:r>
            <w:r w:rsidRPr="00F420AC">
              <w:t>_102@</w:t>
            </w:r>
            <w:r w:rsidRPr="00F420AC">
              <w:rPr>
                <w:lang w:val="en-US"/>
              </w:rPr>
              <w:t>mail</w:t>
            </w:r>
            <w:r w:rsidRPr="00F420AC">
              <w:t>.</w:t>
            </w:r>
            <w:r w:rsidRPr="00F420AC">
              <w:rPr>
                <w:lang w:val="en-US"/>
              </w:rPr>
              <w:t>ru</w:t>
            </w:r>
          </w:p>
        </w:tc>
      </w:tr>
      <w:tr w:rsidR="00DC30FB" w:rsidRPr="00F420AC" w:rsidTr="000F1D8B">
        <w:trPr>
          <w:trHeight w:val="2075"/>
        </w:trPr>
        <w:tc>
          <w:tcPr>
            <w:tcW w:w="6728" w:type="dxa"/>
            <w:gridSpan w:val="2"/>
          </w:tcPr>
          <w:p w:rsidR="00DC30FB" w:rsidRDefault="00DC30FB" w:rsidP="006369A9">
            <w:pPr>
              <w:rPr>
                <w:b/>
              </w:rPr>
            </w:pPr>
          </w:p>
          <w:p w:rsidR="00DC30FB" w:rsidRPr="00F420AC" w:rsidRDefault="00DC30FB" w:rsidP="006369A9">
            <w:pPr>
              <w:rPr>
                <w:b/>
              </w:rPr>
            </w:pPr>
            <w:r>
              <w:rPr>
                <w:b/>
              </w:rPr>
              <w:t>Обсуждена и согласована</w:t>
            </w:r>
          </w:p>
          <w:p w:rsidR="00DC30FB" w:rsidRDefault="00DC30FB" w:rsidP="006369A9">
            <w:r>
              <w:t>На педагогическом совете</w:t>
            </w:r>
          </w:p>
          <w:p w:rsidR="00DC30FB" w:rsidRDefault="00DC30FB" w:rsidP="006369A9">
            <w:r>
              <w:t xml:space="preserve">Протокол № 1 </w:t>
            </w:r>
          </w:p>
          <w:p w:rsidR="00DC30FB" w:rsidRPr="00F420AC" w:rsidRDefault="00DC30FB" w:rsidP="006369A9">
            <w:r>
              <w:t xml:space="preserve">От «31» августа </w:t>
            </w:r>
            <w:smartTag w:uri="urn:schemas-microsoft-com:office:smarttags" w:element="metricconverter">
              <w:smartTagPr>
                <w:attr w:name="ProductID" w:val="2015 г"/>
              </w:smartTagPr>
              <w:r>
                <w:t>2015 г</w:t>
              </w:r>
            </w:smartTag>
            <w:r>
              <w:t>.</w:t>
            </w:r>
          </w:p>
        </w:tc>
        <w:tc>
          <w:tcPr>
            <w:tcW w:w="3628" w:type="dxa"/>
            <w:gridSpan w:val="2"/>
          </w:tcPr>
          <w:p w:rsidR="00DC30FB" w:rsidRDefault="00DC30FB" w:rsidP="006369A9">
            <w:pPr>
              <w:rPr>
                <w:b/>
              </w:rPr>
            </w:pPr>
          </w:p>
          <w:p w:rsidR="00DC30FB" w:rsidRPr="00F420AC" w:rsidRDefault="00DC30FB" w:rsidP="006369A9">
            <w:pPr>
              <w:rPr>
                <w:b/>
              </w:rPr>
            </w:pPr>
            <w:r w:rsidRPr="00F420AC">
              <w:rPr>
                <w:b/>
              </w:rPr>
              <w:t>«УТВЕРЖДЕНО»</w:t>
            </w:r>
          </w:p>
          <w:p w:rsidR="00DC30FB" w:rsidRPr="00F420AC" w:rsidRDefault="00DC30FB" w:rsidP="006369A9">
            <w:r w:rsidRPr="00F420AC">
              <w:t>Директор школы:</w:t>
            </w:r>
          </w:p>
          <w:p w:rsidR="00DC30FB" w:rsidRPr="00F420AC" w:rsidRDefault="00DC30FB" w:rsidP="006369A9">
            <w:r w:rsidRPr="00F420AC">
              <w:t xml:space="preserve"> ________/ Тараторкина С.В./</w:t>
            </w:r>
          </w:p>
          <w:p w:rsidR="00DC30FB" w:rsidRDefault="00DC30FB" w:rsidP="006369A9">
            <w:r>
              <w:t>Приказ №_03-10-180</w:t>
            </w:r>
            <w:r w:rsidRPr="00F420AC">
              <w:t>_</w:t>
            </w:r>
          </w:p>
          <w:p w:rsidR="00DC30FB" w:rsidRPr="00F420AC" w:rsidRDefault="00DC30FB" w:rsidP="006369A9">
            <w:r>
              <w:t>о</w:t>
            </w:r>
            <w:r w:rsidRPr="00F420AC">
              <w:t>т</w:t>
            </w:r>
            <w:r>
              <w:t xml:space="preserve"> «31»  августа2015</w:t>
            </w:r>
            <w:r w:rsidRPr="00F420AC">
              <w:t>г.</w:t>
            </w:r>
          </w:p>
        </w:tc>
      </w:tr>
    </w:tbl>
    <w:p w:rsidR="00DC30FB" w:rsidRDefault="00DC30FB" w:rsidP="00EE0E45">
      <w:pPr>
        <w:pStyle w:val="Heading4"/>
        <w:keepNext w:val="0"/>
        <w:numPr>
          <w:ilvl w:val="3"/>
          <w:numId w:val="0"/>
        </w:numPr>
        <w:tabs>
          <w:tab w:val="left" w:pos="0"/>
          <w:tab w:val="num" w:pos="864"/>
        </w:tabs>
        <w:suppressAutoHyphens/>
        <w:spacing w:before="0" w:after="0"/>
        <w:ind w:left="15" w:hanging="45"/>
        <w:jc w:val="center"/>
        <w:rPr>
          <w:color w:val="000080"/>
        </w:rPr>
      </w:pPr>
    </w:p>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Pr="000F1D8B" w:rsidRDefault="00DC30FB" w:rsidP="000F1D8B"/>
    <w:p w:rsidR="00DC30FB" w:rsidRDefault="00DC30FB" w:rsidP="00EE0E45">
      <w:pPr>
        <w:pStyle w:val="Heading4"/>
        <w:keepNext w:val="0"/>
        <w:numPr>
          <w:ilvl w:val="3"/>
          <w:numId w:val="0"/>
        </w:numPr>
        <w:tabs>
          <w:tab w:val="left" w:pos="0"/>
          <w:tab w:val="num" w:pos="864"/>
        </w:tabs>
        <w:suppressAutoHyphens/>
        <w:spacing w:before="0" w:after="0"/>
        <w:ind w:left="15" w:hanging="45"/>
        <w:jc w:val="center"/>
        <w:rPr>
          <w:color w:val="000080"/>
        </w:rPr>
      </w:pPr>
      <w:r w:rsidRPr="006666F9">
        <w:rPr>
          <w:rFonts w:ascii="&lt;?php echo $config[ font ]" w:hAnsi="&lt;?php echo $config[ font ]"/>
          <w:color w:val="000080"/>
        </w:rPr>
        <w:t>Программа мониторинга уровня сформированности универсальных учебных действий в начальной школе</w:t>
      </w:r>
      <w:r w:rsidRPr="006666F9">
        <w:rPr>
          <w:color w:val="000080"/>
        </w:rPr>
        <w:t>.</w:t>
      </w:r>
    </w:p>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Default="00DC30FB" w:rsidP="000F1D8B"/>
    <w:p w:rsidR="00DC30FB" w:rsidRPr="000F1D8B" w:rsidRDefault="00DC30FB" w:rsidP="000F1D8B">
      <w:pPr>
        <w:jc w:val="center"/>
      </w:pPr>
      <w:r>
        <w:t>Енисейск 2015</w:t>
      </w:r>
    </w:p>
    <w:p w:rsidR="00DC30FB" w:rsidRDefault="00DC30FB" w:rsidP="00EE0E45">
      <w:pPr>
        <w:pStyle w:val="Heading4"/>
        <w:keepNext w:val="0"/>
        <w:numPr>
          <w:ilvl w:val="3"/>
          <w:numId w:val="0"/>
        </w:numPr>
        <w:tabs>
          <w:tab w:val="num" w:pos="864"/>
        </w:tabs>
        <w:suppressAutoHyphens/>
        <w:spacing w:before="0" w:after="0"/>
        <w:ind w:left="30" w:hanging="30"/>
        <w:jc w:val="both"/>
        <w:rPr>
          <w:i/>
          <w:sz w:val="24"/>
          <w:szCs w:val="24"/>
        </w:rPr>
      </w:pPr>
      <w:r>
        <w:rPr>
          <w:i/>
          <w:sz w:val="24"/>
          <w:szCs w:val="24"/>
        </w:rPr>
        <w:tab/>
      </w:r>
      <w:r>
        <w:rPr>
          <w:i/>
          <w:sz w:val="24"/>
          <w:szCs w:val="24"/>
        </w:rPr>
        <w:tab/>
      </w:r>
    </w:p>
    <w:p w:rsidR="00DC30FB" w:rsidRPr="00A518AE" w:rsidRDefault="00DC30FB" w:rsidP="00EE0E45">
      <w:pPr>
        <w:pStyle w:val="Heading4"/>
        <w:keepNext w:val="0"/>
        <w:numPr>
          <w:ilvl w:val="3"/>
          <w:numId w:val="0"/>
        </w:numPr>
        <w:tabs>
          <w:tab w:val="num" w:pos="864"/>
        </w:tabs>
        <w:suppressAutoHyphens/>
        <w:spacing w:before="0" w:after="0"/>
        <w:ind w:left="30" w:hanging="30"/>
        <w:jc w:val="both"/>
        <w:rPr>
          <w:i/>
          <w:sz w:val="24"/>
          <w:szCs w:val="24"/>
        </w:rPr>
      </w:pPr>
      <w:r w:rsidRPr="00A518AE">
        <w:rPr>
          <w:i/>
          <w:sz w:val="24"/>
          <w:szCs w:val="24"/>
        </w:rPr>
        <w:pict>
          <v:shape id="_x0000_i1025" type="#_x0000_t75" style="width:508.5pt;height:690.75pt">
            <v:imagedata r:id="rId6" o:title=""/>
          </v:shape>
        </w:pict>
      </w:r>
    </w:p>
    <w:p w:rsidR="00DC30FB" w:rsidRDefault="00DC30FB" w:rsidP="00EE0E45">
      <w:pPr>
        <w:pStyle w:val="Heading4"/>
        <w:keepNext w:val="0"/>
        <w:numPr>
          <w:ilvl w:val="3"/>
          <w:numId w:val="0"/>
        </w:numPr>
        <w:tabs>
          <w:tab w:val="num" w:pos="864"/>
        </w:tabs>
        <w:suppressAutoHyphens/>
        <w:spacing w:before="0" w:after="0"/>
        <w:ind w:left="30" w:hanging="30"/>
        <w:jc w:val="both"/>
        <w:rPr>
          <w:i/>
          <w:sz w:val="24"/>
          <w:szCs w:val="24"/>
        </w:rPr>
      </w:pPr>
    </w:p>
    <w:p w:rsidR="00DC30FB" w:rsidRDefault="00DC30FB" w:rsidP="00EE0E45">
      <w:pPr>
        <w:pStyle w:val="Heading4"/>
        <w:keepNext w:val="0"/>
        <w:numPr>
          <w:ilvl w:val="3"/>
          <w:numId w:val="0"/>
        </w:numPr>
        <w:tabs>
          <w:tab w:val="num" w:pos="864"/>
        </w:tabs>
        <w:suppressAutoHyphens/>
        <w:spacing w:before="0" w:after="0"/>
        <w:ind w:left="30" w:hanging="30"/>
        <w:jc w:val="both"/>
        <w:rPr>
          <w:i/>
          <w:sz w:val="24"/>
          <w:szCs w:val="24"/>
        </w:rPr>
      </w:pPr>
    </w:p>
    <w:p w:rsidR="00DC30FB" w:rsidRDefault="00DC30FB" w:rsidP="00EE0E45">
      <w:pPr>
        <w:pStyle w:val="Heading4"/>
        <w:keepNext w:val="0"/>
        <w:numPr>
          <w:ilvl w:val="3"/>
          <w:numId w:val="0"/>
        </w:numPr>
        <w:tabs>
          <w:tab w:val="num" w:pos="864"/>
        </w:tabs>
        <w:suppressAutoHyphens/>
        <w:spacing w:before="0" w:after="0"/>
        <w:ind w:left="30" w:hanging="30"/>
        <w:jc w:val="both"/>
        <w:rPr>
          <w:b w:val="0"/>
          <w:sz w:val="24"/>
          <w:szCs w:val="24"/>
        </w:rPr>
      </w:pPr>
      <w:r w:rsidRPr="00C96EF5">
        <w:rPr>
          <w:rFonts w:ascii="&lt;?php echo $config[ font ]" w:hAnsi="&lt;?php echo $config[ font ]"/>
          <w:i/>
          <w:sz w:val="24"/>
          <w:szCs w:val="24"/>
        </w:rPr>
        <w:t>Краткая аннотация</w:t>
      </w:r>
      <w:r w:rsidRPr="00C96EF5">
        <w:rPr>
          <w:rFonts w:ascii="&lt;?php echo $config[ font ]" w:hAnsi="&lt;?php echo $config[ font ]"/>
          <w:b w:val="0"/>
          <w:sz w:val="24"/>
          <w:szCs w:val="24"/>
        </w:rPr>
        <w:t>: программа составлена на основе</w:t>
      </w:r>
      <w:r w:rsidRPr="00C96EF5">
        <w:rPr>
          <w:b w:val="0"/>
          <w:sz w:val="24"/>
          <w:szCs w:val="24"/>
        </w:rPr>
        <w:t xml:space="preserve"> методического пособия  под ред.А.Г.Асмолова «Как проектировать универсальные учебные действия в начальной школе». Программа рекомендована для осуществления психолого - педагогического сопровождения учебного процесса в условиях реализации ФГОС в начальной школе.</w:t>
      </w:r>
    </w:p>
    <w:p w:rsidR="00DC30FB" w:rsidRPr="00C96EF5" w:rsidRDefault="00DC30FB" w:rsidP="00EE0E45">
      <w:pPr>
        <w:pStyle w:val="Heading4"/>
        <w:keepNext w:val="0"/>
        <w:numPr>
          <w:ilvl w:val="3"/>
          <w:numId w:val="0"/>
        </w:numPr>
        <w:tabs>
          <w:tab w:val="num" w:pos="864"/>
        </w:tabs>
        <w:suppressAutoHyphens/>
        <w:spacing w:before="0" w:after="0"/>
        <w:ind w:left="30" w:hanging="30"/>
        <w:jc w:val="both"/>
        <w:rPr>
          <w:b w:val="0"/>
          <w:sz w:val="24"/>
          <w:szCs w:val="24"/>
        </w:rPr>
      </w:pPr>
      <w:r>
        <w:rPr>
          <w:i/>
          <w:sz w:val="24"/>
          <w:szCs w:val="24"/>
        </w:rPr>
        <w:tab/>
      </w:r>
      <w:r w:rsidRPr="00C96EF5">
        <w:rPr>
          <w:b w:val="0"/>
          <w:sz w:val="24"/>
          <w:szCs w:val="24"/>
        </w:rPr>
        <w:t>В широком значении термин «универсальные учебные действия» означает умение учиться, т. е. способность субъекта к саморазвитию и самосовершенствованию путем сознательного и активного присвоения нового социального опыта. В более узком (собственно психологическом) значении этот термин можно определить как совокупность способов действия учащегося (а также связанных с ними навыков учебной работы), обеспечивающих самостоятельное усвоение новых знаний, формирование умений, включая организацию этого процесса.</w:t>
      </w:r>
    </w:p>
    <w:p w:rsidR="00DC30FB" w:rsidRPr="00953759" w:rsidRDefault="00DC30FB" w:rsidP="00EE0E45">
      <w:pPr>
        <w:autoSpaceDE w:val="0"/>
        <w:autoSpaceDN w:val="0"/>
        <w:adjustRightInd w:val="0"/>
        <w:ind w:firstLine="708"/>
        <w:jc w:val="both"/>
      </w:pPr>
      <w:r w:rsidRPr="00953759">
        <w:t xml:space="preserve">В составе основных видов универсальных учебных действий, соответствующих ключевым целям общего образования, можно выделить четыре блока: </w:t>
      </w:r>
    </w:p>
    <w:p w:rsidR="00DC30FB" w:rsidRPr="00953759" w:rsidRDefault="00DC30FB" w:rsidP="00EE0E45">
      <w:pPr>
        <w:autoSpaceDE w:val="0"/>
        <w:autoSpaceDN w:val="0"/>
        <w:adjustRightInd w:val="0"/>
        <w:rPr>
          <w:b/>
        </w:rPr>
      </w:pPr>
      <w:r w:rsidRPr="00953759">
        <w:rPr>
          <w:b/>
        </w:rPr>
        <w:t>1</w:t>
      </w:r>
      <w:r w:rsidRPr="00953759">
        <w:t xml:space="preserve">) </w:t>
      </w:r>
      <w:r w:rsidRPr="00953759">
        <w:rPr>
          <w:b/>
          <w:i/>
          <w:iCs/>
        </w:rPr>
        <w:t>личностный</w:t>
      </w:r>
      <w:r w:rsidRPr="00953759">
        <w:rPr>
          <w:b/>
        </w:rPr>
        <w:t xml:space="preserve">; </w:t>
      </w:r>
    </w:p>
    <w:p w:rsidR="00DC30FB" w:rsidRPr="00953759" w:rsidRDefault="00DC30FB" w:rsidP="00EE0E45">
      <w:pPr>
        <w:autoSpaceDE w:val="0"/>
        <w:autoSpaceDN w:val="0"/>
        <w:adjustRightInd w:val="0"/>
        <w:rPr>
          <w:b/>
        </w:rPr>
      </w:pPr>
      <w:r w:rsidRPr="00953759">
        <w:rPr>
          <w:b/>
        </w:rPr>
        <w:t xml:space="preserve">2) </w:t>
      </w:r>
      <w:r w:rsidRPr="00953759">
        <w:rPr>
          <w:b/>
          <w:i/>
          <w:iCs/>
        </w:rPr>
        <w:t xml:space="preserve">регулятивный </w:t>
      </w:r>
      <w:r w:rsidRPr="00953759">
        <w:rPr>
          <w:b/>
        </w:rPr>
        <w:t xml:space="preserve">(включающий также действия </w:t>
      </w:r>
      <w:r w:rsidRPr="00953759">
        <w:rPr>
          <w:b/>
          <w:i/>
          <w:iCs/>
        </w:rPr>
        <w:t>саморегуляции</w:t>
      </w:r>
      <w:r w:rsidRPr="00953759">
        <w:rPr>
          <w:b/>
        </w:rPr>
        <w:t>);</w:t>
      </w:r>
    </w:p>
    <w:p w:rsidR="00DC30FB" w:rsidRPr="00953759" w:rsidRDefault="00DC30FB" w:rsidP="00EE0E45">
      <w:pPr>
        <w:autoSpaceDE w:val="0"/>
        <w:autoSpaceDN w:val="0"/>
        <w:adjustRightInd w:val="0"/>
        <w:rPr>
          <w:b/>
        </w:rPr>
      </w:pPr>
      <w:r w:rsidRPr="00953759">
        <w:rPr>
          <w:b/>
        </w:rPr>
        <w:t xml:space="preserve">3) </w:t>
      </w:r>
      <w:r w:rsidRPr="00953759">
        <w:rPr>
          <w:b/>
          <w:i/>
          <w:iCs/>
        </w:rPr>
        <w:t>познавательный</w:t>
      </w:r>
      <w:r w:rsidRPr="00953759">
        <w:rPr>
          <w:b/>
        </w:rPr>
        <w:t xml:space="preserve">; </w:t>
      </w:r>
    </w:p>
    <w:p w:rsidR="00DC30FB" w:rsidRPr="00953759" w:rsidRDefault="00DC30FB" w:rsidP="00EE0E45">
      <w:pPr>
        <w:autoSpaceDE w:val="0"/>
        <w:autoSpaceDN w:val="0"/>
        <w:adjustRightInd w:val="0"/>
        <w:rPr>
          <w:b/>
        </w:rPr>
      </w:pPr>
      <w:r w:rsidRPr="00953759">
        <w:rPr>
          <w:b/>
        </w:rPr>
        <w:t xml:space="preserve">4) </w:t>
      </w:r>
      <w:r w:rsidRPr="00953759">
        <w:rPr>
          <w:b/>
          <w:i/>
          <w:iCs/>
        </w:rPr>
        <w:t>коммуникативный</w:t>
      </w:r>
      <w:r w:rsidRPr="00953759">
        <w:rPr>
          <w:b/>
        </w:rPr>
        <w:t>.</w:t>
      </w:r>
    </w:p>
    <w:p w:rsidR="00DC30FB" w:rsidRDefault="00DC30FB" w:rsidP="00EE0E45">
      <w:pPr>
        <w:pStyle w:val="NormalWeb"/>
        <w:spacing w:before="0" w:beforeAutospacing="0" w:after="0" w:afterAutospacing="0"/>
        <w:jc w:val="both"/>
        <w:rPr>
          <w:rFonts w:ascii="&lt;?php echo $config[ font ]" w:hAnsi="&lt;?php echo $config[ font ]"/>
          <w:b/>
        </w:rPr>
      </w:pPr>
      <w:r>
        <w:rPr>
          <w:rFonts w:ascii="&lt;?php echo $config[ font ]" w:hAnsi="&lt;?php echo $config[ font ]"/>
          <w:b/>
        </w:rPr>
        <w:t xml:space="preserve">Цель мониторинга уровня сформированности УУД: </w:t>
      </w:r>
      <w:r>
        <w:t>получение объективной информации о состоянии и динамике уровня сформированности универсальных учебных действий у младших школьников в условиях реализации федеральных государственных стандартов нового поколения.</w:t>
      </w:r>
    </w:p>
    <w:p w:rsidR="00DC30FB" w:rsidRDefault="00DC30FB" w:rsidP="00EE0E45">
      <w:pPr>
        <w:shd w:val="clear" w:color="auto" w:fill="FFFFFF"/>
        <w:rPr>
          <w:b/>
          <w:bCs/>
          <w:color w:val="000000"/>
          <w:spacing w:val="-2"/>
        </w:rPr>
      </w:pPr>
      <w:r>
        <w:rPr>
          <w:b/>
          <w:bCs/>
          <w:color w:val="000000"/>
          <w:spacing w:val="-2"/>
        </w:rPr>
        <w:t>Задачи мониторинга:</w:t>
      </w:r>
    </w:p>
    <w:p w:rsidR="00DC30FB" w:rsidRDefault="00DC30FB" w:rsidP="00EE0E45">
      <w:pPr>
        <w:numPr>
          <w:ilvl w:val="0"/>
          <w:numId w:val="2"/>
        </w:numPr>
        <w:shd w:val="clear" w:color="auto" w:fill="FFFFFF"/>
        <w:suppressAutoHyphens/>
        <w:jc w:val="both"/>
      </w:pPr>
      <w:r>
        <w:t>Отработка механизмов сбора информации об уровне сформированности УУД;</w:t>
      </w:r>
    </w:p>
    <w:p w:rsidR="00DC30FB" w:rsidRDefault="00DC30FB" w:rsidP="00EE0E45">
      <w:pPr>
        <w:numPr>
          <w:ilvl w:val="0"/>
          <w:numId w:val="2"/>
        </w:numPr>
        <w:shd w:val="clear" w:color="auto" w:fill="FFFFFF"/>
        <w:suppressAutoHyphens/>
        <w:jc w:val="both"/>
      </w:pPr>
      <w:r>
        <w:t>Выявление и анализ факторов, способствующих формированию УУД;</w:t>
      </w:r>
    </w:p>
    <w:p w:rsidR="00DC30FB" w:rsidRDefault="00DC30FB" w:rsidP="00EE0E45">
      <w:pPr>
        <w:numPr>
          <w:ilvl w:val="0"/>
          <w:numId w:val="2"/>
        </w:numPr>
        <w:shd w:val="clear" w:color="auto" w:fill="FFFFFF"/>
        <w:suppressAutoHyphens/>
        <w:jc w:val="both"/>
      </w:pPr>
      <w:r>
        <w:t>Апробация технологических карт и методик оценки уровня сформированности УУД;</w:t>
      </w:r>
    </w:p>
    <w:p w:rsidR="00DC30FB" w:rsidRDefault="00DC30FB" w:rsidP="00EE0E45">
      <w:pPr>
        <w:numPr>
          <w:ilvl w:val="0"/>
          <w:numId w:val="2"/>
        </w:numPr>
        <w:shd w:val="clear" w:color="auto" w:fill="FFFFFF"/>
        <w:suppressAutoHyphens/>
        <w:jc w:val="both"/>
      </w:pPr>
      <w:r>
        <w:t>Формирование банка методических материалов для организации и проведения мониторинга уровня сформированности УУД на ступени начального образования;</w:t>
      </w:r>
    </w:p>
    <w:p w:rsidR="00DC30FB" w:rsidRDefault="00DC30FB" w:rsidP="00EE0E45">
      <w:pPr>
        <w:numPr>
          <w:ilvl w:val="0"/>
          <w:numId w:val="2"/>
        </w:numPr>
        <w:shd w:val="clear" w:color="auto" w:fill="FFFFFF"/>
        <w:suppressAutoHyphens/>
        <w:jc w:val="both"/>
      </w:pPr>
      <w:r>
        <w:t>Обеспечение преемственности и единообразия в процедурах оценки качества результатов дошкольного и начального школьного образования в условиях внедрения ФГОС нового поколения;</w:t>
      </w:r>
    </w:p>
    <w:p w:rsidR="00DC30FB" w:rsidRDefault="00DC30FB" w:rsidP="00EE0E45">
      <w:pPr>
        <w:numPr>
          <w:ilvl w:val="0"/>
          <w:numId w:val="2"/>
        </w:numPr>
        <w:shd w:val="clear" w:color="auto" w:fill="FFFFFF"/>
        <w:suppressAutoHyphens/>
        <w:jc w:val="both"/>
      </w:pPr>
      <w:r>
        <w:t xml:space="preserve">Разработка и апробация системы критериев и показателей уровня сформированности УУД у обучающихся на начальной ступени образования. </w:t>
      </w:r>
    </w:p>
    <w:p w:rsidR="00DC30FB" w:rsidRDefault="00DC30FB" w:rsidP="00EE0E45">
      <w:pPr>
        <w:pStyle w:val="NormalWeb"/>
        <w:spacing w:before="0" w:beforeAutospacing="0" w:after="0" w:afterAutospacing="0"/>
        <w:rPr>
          <w:rFonts w:ascii="&lt;?php echo $config[ font ]" w:hAnsi="&lt;?php echo $config[ font ]"/>
          <w:b/>
        </w:rPr>
      </w:pPr>
      <w:r>
        <w:rPr>
          <w:rFonts w:ascii="&lt;?php echo $config[ font ]" w:hAnsi="&lt;?php echo $config[ font ]"/>
          <w:b/>
        </w:rPr>
        <w:t>Объекты мониторинга:</w:t>
      </w:r>
    </w:p>
    <w:p w:rsidR="00DC30FB" w:rsidRDefault="00DC30FB" w:rsidP="00EE0E45">
      <w:pPr>
        <w:pStyle w:val="NormalWeb"/>
        <w:numPr>
          <w:ilvl w:val="0"/>
          <w:numId w:val="1"/>
        </w:numPr>
        <w:suppressAutoHyphens/>
        <w:spacing w:before="0" w:beforeAutospacing="0" w:after="0" w:afterAutospacing="0"/>
        <w:ind w:left="284" w:hanging="284"/>
        <w:rPr>
          <w:rFonts w:ascii="&lt;?php echo $config[ font ]" w:hAnsi="&lt;?php echo $config[ font ]"/>
        </w:rPr>
      </w:pPr>
      <w:r>
        <w:t>У</w:t>
      </w:r>
      <w:r>
        <w:rPr>
          <w:rFonts w:ascii="&lt;?php echo $config[ font ]" w:hAnsi="&lt;?php echo $config[ font ]"/>
        </w:rPr>
        <w:t>ниверсальные учебные действия младших школьников;</w:t>
      </w:r>
    </w:p>
    <w:p w:rsidR="00DC30FB" w:rsidRDefault="00DC30FB" w:rsidP="00EE0E45">
      <w:pPr>
        <w:pStyle w:val="NormalWeb"/>
        <w:numPr>
          <w:ilvl w:val="0"/>
          <w:numId w:val="1"/>
        </w:numPr>
        <w:suppressAutoHyphens/>
        <w:spacing w:before="0" w:beforeAutospacing="0" w:after="0" w:afterAutospacing="0"/>
        <w:ind w:left="284" w:hanging="284"/>
        <w:rPr>
          <w:rFonts w:ascii="&lt;?php echo $config[ font ]" w:hAnsi="&lt;?php echo $config[ font ]"/>
        </w:rPr>
      </w:pPr>
      <w:r>
        <w:t xml:space="preserve">Психолого- педагогические </w:t>
      </w:r>
      <w:r>
        <w:rPr>
          <w:rFonts w:ascii="&lt;?php echo $config[ font ]" w:hAnsi="&lt;?php echo $config[ font ]"/>
        </w:rPr>
        <w:t>условия обучения;</w:t>
      </w:r>
    </w:p>
    <w:p w:rsidR="00DC30FB" w:rsidRDefault="00DC30FB" w:rsidP="00EE0E45">
      <w:pPr>
        <w:numPr>
          <w:ilvl w:val="0"/>
          <w:numId w:val="1"/>
        </w:numPr>
        <w:shd w:val="clear" w:color="auto" w:fill="FFFFFF"/>
        <w:suppressAutoHyphens/>
        <w:ind w:left="284" w:hanging="284"/>
        <w:jc w:val="both"/>
        <w:rPr>
          <w:bCs/>
          <w:color w:val="000000"/>
          <w:spacing w:val="-2"/>
        </w:rPr>
      </w:pPr>
      <w:r>
        <w:rPr>
          <w:bCs/>
          <w:color w:val="000000"/>
          <w:spacing w:val="-2"/>
        </w:rPr>
        <w:t>Педагогические технологии, используемые в начальной школе.</w:t>
      </w:r>
    </w:p>
    <w:p w:rsidR="00DC30FB" w:rsidRPr="00C96EF5" w:rsidRDefault="00DC30FB" w:rsidP="00EE0E45">
      <w:pPr>
        <w:pStyle w:val="Heading4"/>
        <w:keepNext w:val="0"/>
        <w:numPr>
          <w:ilvl w:val="3"/>
          <w:numId w:val="0"/>
        </w:numPr>
        <w:tabs>
          <w:tab w:val="left" w:pos="0"/>
          <w:tab w:val="num" w:pos="864"/>
        </w:tabs>
        <w:suppressAutoHyphens/>
        <w:spacing w:before="0" w:after="0"/>
        <w:ind w:left="15" w:hanging="15"/>
        <w:rPr>
          <w:rFonts w:ascii="&lt;?php echo $config[ font ]" w:hAnsi="&lt;?php echo $config[ font ]"/>
          <w:b w:val="0"/>
          <w:bCs w:val="0"/>
          <w:sz w:val="24"/>
          <w:szCs w:val="24"/>
        </w:rPr>
      </w:pPr>
      <w:bookmarkStart w:id="0" w:name="4"/>
      <w:bookmarkEnd w:id="0"/>
      <w:r w:rsidRPr="00C96EF5">
        <w:rPr>
          <w:rFonts w:ascii="&lt;?php echo $config[ font ]" w:hAnsi="&lt;?php echo $config[ font ]"/>
          <w:sz w:val="24"/>
          <w:szCs w:val="24"/>
        </w:rPr>
        <w:t xml:space="preserve">Условия реализации программы мониторинга </w:t>
      </w:r>
      <w:r w:rsidRPr="00C96EF5">
        <w:rPr>
          <w:b w:val="0"/>
          <w:bCs w:val="0"/>
          <w:sz w:val="24"/>
          <w:szCs w:val="24"/>
        </w:rPr>
        <w:t xml:space="preserve"> банк диагностических методик, технологические карты, кадровый ресурс.</w:t>
      </w:r>
    </w:p>
    <w:p w:rsidR="00DC30FB" w:rsidRDefault="00DC30FB" w:rsidP="00EE0E45">
      <w:pPr>
        <w:pStyle w:val="BodyText"/>
        <w:tabs>
          <w:tab w:val="left" w:pos="0"/>
        </w:tabs>
        <w:spacing w:after="0"/>
        <w:ind w:left="15" w:hanging="15"/>
        <w:rPr>
          <w:b/>
          <w:bCs/>
        </w:rPr>
      </w:pPr>
      <w:r>
        <w:rPr>
          <w:b/>
          <w:bCs/>
        </w:rPr>
        <w:t xml:space="preserve">Срок реализации программы </w:t>
      </w:r>
      <w:r w:rsidRPr="00CB0C7F">
        <w:rPr>
          <w:bCs/>
        </w:rPr>
        <w:t>4 года</w:t>
      </w:r>
      <w:r>
        <w:rPr>
          <w:bCs/>
        </w:rPr>
        <w:t xml:space="preserve"> (начальная ступень образования)</w:t>
      </w:r>
      <w:r w:rsidRPr="00CB0C7F">
        <w:rPr>
          <w:bCs/>
        </w:rPr>
        <w:t>.</w:t>
      </w:r>
      <w:r>
        <w:rPr>
          <w:bCs/>
        </w:rPr>
        <w:t xml:space="preserve"> Программа мониторинга представляет собой лонгитюдное исследование направленное на отслеживание индивидуальной динамики уровня сформированности УУД на ступени начального образования.</w:t>
      </w:r>
    </w:p>
    <w:p w:rsidR="00DC30FB" w:rsidRPr="00C23416" w:rsidRDefault="00DC30FB" w:rsidP="00EE0E45">
      <w:pPr>
        <w:tabs>
          <w:tab w:val="left" w:pos="284"/>
        </w:tabs>
        <w:rPr>
          <w:bCs/>
        </w:rPr>
      </w:pPr>
      <w:bookmarkStart w:id="1" w:name="5"/>
      <w:bookmarkEnd w:id="1"/>
      <w:r>
        <w:rPr>
          <w:rFonts w:ascii="&lt;?php echo $config[ font ]" w:hAnsi="&lt;?php echo $config[ font ]"/>
          <w:b/>
          <w:bCs/>
        </w:rPr>
        <w:t>Области применения</w:t>
      </w:r>
      <w:r>
        <w:rPr>
          <w:b/>
          <w:bCs/>
        </w:rPr>
        <w:t xml:space="preserve"> данных мониторинга: </w:t>
      </w:r>
      <w:r>
        <w:rPr>
          <w:bCs/>
        </w:rPr>
        <w:t>данные, полученные в ходе мониторинга используются для оперативной коррекции учебно- воспитательного процесса.</w:t>
      </w:r>
    </w:p>
    <w:p w:rsidR="00DC30FB" w:rsidRDefault="00DC30FB" w:rsidP="00EE0E45">
      <w:pPr>
        <w:pStyle w:val="NormalWeb"/>
        <w:spacing w:before="0" w:beforeAutospacing="0" w:after="0" w:afterAutospacing="0"/>
        <w:rPr>
          <w:rFonts w:ascii="&lt;?php echo $config[ font ]" w:hAnsi="&lt;?php echo $config[ font ]"/>
          <w:b/>
          <w:bCs/>
        </w:rPr>
      </w:pPr>
      <w:r>
        <w:rPr>
          <w:rFonts w:ascii="&lt;?php echo $config[ font ]" w:hAnsi="&lt;?php echo $config[ font ]"/>
          <w:b/>
          <w:bCs/>
        </w:rPr>
        <w:t>Система критериев и показателей уровня сформированности УУД</w:t>
      </w:r>
    </w:p>
    <w:p w:rsidR="00DC30FB" w:rsidRDefault="00DC30FB" w:rsidP="00EE0E45">
      <w:pPr>
        <w:ind w:firstLine="709"/>
        <w:jc w:val="both"/>
      </w:pPr>
      <w:r>
        <w:t>Критериями оценки сформированности универсальных учебных действий у обучающихся выступают:</w:t>
      </w:r>
    </w:p>
    <w:p w:rsidR="00DC30FB" w:rsidRDefault="00DC30FB" w:rsidP="00EE0E45">
      <w:pPr>
        <w:numPr>
          <w:ilvl w:val="0"/>
          <w:numId w:val="4"/>
        </w:numPr>
        <w:ind w:left="709" w:hanging="283"/>
        <w:jc w:val="both"/>
      </w:pPr>
      <w:r>
        <w:t>соответствие возрастно-психологическим  нормативным требованиям;</w:t>
      </w:r>
    </w:p>
    <w:p w:rsidR="00DC30FB" w:rsidRDefault="00DC30FB" w:rsidP="00EE0E45">
      <w:pPr>
        <w:numPr>
          <w:ilvl w:val="0"/>
          <w:numId w:val="4"/>
        </w:numPr>
        <w:ind w:left="709" w:hanging="283"/>
        <w:jc w:val="both"/>
      </w:pPr>
      <w:r>
        <w:t>соответствие свойств  универсальных действий заранее заданным требованиям;</w:t>
      </w:r>
    </w:p>
    <w:p w:rsidR="00DC30FB" w:rsidRDefault="00DC30FB" w:rsidP="00EE0E45">
      <w:pPr>
        <w:numPr>
          <w:ilvl w:val="0"/>
          <w:numId w:val="4"/>
        </w:numPr>
        <w:ind w:left="709" w:hanging="283"/>
        <w:jc w:val="both"/>
      </w:pPr>
      <w:r>
        <w:t>сформированность учебной деятельности у учащихся, отражающая уровень развития метапредметных действий, выполняющих функцию управления познавательной деятельностью учащихся.</w:t>
      </w:r>
    </w:p>
    <w:p w:rsidR="00DC30FB" w:rsidRDefault="00DC30FB" w:rsidP="00EE0E45">
      <w:pPr>
        <w:shd w:val="clear" w:color="auto" w:fill="FFFFFF"/>
        <w:autoSpaceDE w:val="0"/>
        <w:autoSpaceDN w:val="0"/>
        <w:adjustRightInd w:val="0"/>
        <w:ind w:firstLine="709"/>
        <w:jc w:val="both"/>
      </w:pPr>
      <w:r>
        <w:t>Возрастно-психологические нормативы формулируются для каждого из видов УУД с учетом стадиальности их развития.</w:t>
      </w:r>
    </w:p>
    <w:p w:rsidR="00DC30FB" w:rsidRDefault="00DC30FB" w:rsidP="00EE0E45">
      <w:pPr>
        <w:rPr>
          <w:b/>
          <w:bCs/>
        </w:rPr>
      </w:pPr>
    </w:p>
    <w:p w:rsidR="00DC30FB" w:rsidRDefault="00DC30FB" w:rsidP="00EE0E45">
      <w:pPr>
        <w:rPr>
          <w:rFonts w:ascii="&lt;?php echo $config[ font ]" w:hAnsi="&lt;?php echo $config[ font ]"/>
          <w:b/>
          <w:bCs/>
        </w:rPr>
      </w:pPr>
      <w:r>
        <w:rPr>
          <w:rFonts w:ascii="&lt;?php echo $config[ font ]" w:hAnsi="&lt;?php echo $config[ font ]"/>
          <w:b/>
          <w:bCs/>
        </w:rPr>
        <w:t>Методы сбора информации:</w:t>
      </w:r>
    </w:p>
    <w:p w:rsidR="00DC30FB" w:rsidRPr="00CB0C7F" w:rsidRDefault="00DC30FB" w:rsidP="00EE0E45">
      <w:pPr>
        <w:numPr>
          <w:ilvl w:val="0"/>
          <w:numId w:val="3"/>
        </w:numPr>
        <w:suppressAutoHyphens/>
        <w:rPr>
          <w:rFonts w:ascii="&lt;?php echo $config[ font ]" w:hAnsi="&lt;?php echo $config[ font ]"/>
        </w:rPr>
      </w:pPr>
      <w:r w:rsidRPr="00CB0C7F">
        <w:rPr>
          <w:rFonts w:ascii="&lt;?php echo $config[ font ]" w:hAnsi="&lt;?php echo $config[ font ]"/>
          <w:bCs/>
        </w:rPr>
        <w:t>анкетирование;</w:t>
      </w:r>
    </w:p>
    <w:p w:rsidR="00DC30FB" w:rsidRPr="00CB0C7F" w:rsidRDefault="00DC30FB" w:rsidP="00EE0E45">
      <w:pPr>
        <w:numPr>
          <w:ilvl w:val="0"/>
          <w:numId w:val="3"/>
        </w:numPr>
        <w:suppressAutoHyphens/>
        <w:rPr>
          <w:rFonts w:ascii="&lt;?php echo $config[ font ]" w:hAnsi="&lt;?php echo $config[ font ]"/>
        </w:rPr>
      </w:pPr>
      <w:r w:rsidRPr="00CB0C7F">
        <w:rPr>
          <w:rFonts w:ascii="&lt;?php echo $config[ font ]" w:hAnsi="&lt;?php echo $config[ font ]"/>
          <w:bCs/>
        </w:rPr>
        <w:t>тестирование;</w:t>
      </w:r>
    </w:p>
    <w:p w:rsidR="00DC30FB" w:rsidRDefault="00DC30FB" w:rsidP="00EE0E45">
      <w:pPr>
        <w:numPr>
          <w:ilvl w:val="0"/>
          <w:numId w:val="3"/>
        </w:numPr>
        <w:suppressAutoHyphens/>
        <w:rPr>
          <w:rFonts w:ascii="&lt;?php echo $config[ font ]" w:hAnsi="&lt;?php echo $config[ font ]"/>
        </w:rPr>
      </w:pPr>
      <w:r>
        <w:rPr>
          <w:rFonts w:ascii="&lt;?php echo $config[ font ]" w:hAnsi="&lt;?php echo $config[ font ]"/>
        </w:rPr>
        <w:t>наблюдение;</w:t>
      </w:r>
    </w:p>
    <w:p w:rsidR="00DC30FB" w:rsidRPr="00EE0E45" w:rsidRDefault="00DC30FB" w:rsidP="00EE0E45">
      <w:pPr>
        <w:numPr>
          <w:ilvl w:val="0"/>
          <w:numId w:val="3"/>
        </w:numPr>
        <w:suppressAutoHyphens/>
        <w:rPr>
          <w:rFonts w:ascii="&lt;?php echo $config[ font ]" w:hAnsi="&lt;?php echo $config[ font ]"/>
        </w:rPr>
      </w:pPr>
      <w:r>
        <w:rPr>
          <w:rFonts w:ascii="&lt;?php echo $config[ font ]" w:hAnsi="&lt;?php echo $config[ font ]"/>
        </w:rPr>
        <w:t>беседа</w:t>
      </w:r>
      <w:r>
        <w:t>;</w:t>
      </w:r>
    </w:p>
    <w:p w:rsidR="00DC30FB" w:rsidRPr="00CB0C7F" w:rsidRDefault="00DC30FB" w:rsidP="00EE0E45">
      <w:pPr>
        <w:numPr>
          <w:ilvl w:val="0"/>
          <w:numId w:val="3"/>
        </w:numPr>
        <w:suppressAutoHyphens/>
        <w:rPr>
          <w:rFonts w:ascii="&lt;?php echo $config[ font ]" w:hAnsi="&lt;?php echo $config[ font ]"/>
        </w:rPr>
      </w:pPr>
      <w:r>
        <w:t>диагностические работы.</w:t>
      </w:r>
    </w:p>
    <w:p w:rsidR="00DC30FB" w:rsidRPr="00A06FC6" w:rsidRDefault="00DC30FB" w:rsidP="00EE0E45">
      <w:pPr>
        <w:autoSpaceDE w:val="0"/>
        <w:autoSpaceDN w:val="0"/>
        <w:adjustRightInd w:val="0"/>
        <w:jc w:val="center"/>
        <w:rPr>
          <w:b/>
        </w:rPr>
      </w:pPr>
      <w:r w:rsidRPr="00A06FC6">
        <w:rPr>
          <w:b/>
        </w:rPr>
        <w:t>Возрастные особенности развития личностных</w:t>
      </w:r>
    </w:p>
    <w:p w:rsidR="00DC30FB" w:rsidRPr="00A06FC6" w:rsidRDefault="00DC30FB" w:rsidP="00EE0E45">
      <w:pPr>
        <w:autoSpaceDE w:val="0"/>
        <w:autoSpaceDN w:val="0"/>
        <w:adjustRightInd w:val="0"/>
        <w:jc w:val="center"/>
        <w:rPr>
          <w:b/>
        </w:rPr>
      </w:pPr>
      <w:r w:rsidRPr="00A06FC6">
        <w:rPr>
          <w:b/>
        </w:rPr>
        <w:t>универсальных учебных действий</w:t>
      </w:r>
    </w:p>
    <w:p w:rsidR="00DC30FB" w:rsidRPr="00A06FC6" w:rsidRDefault="00DC30FB" w:rsidP="00EE0E45">
      <w:pPr>
        <w:autoSpaceDE w:val="0"/>
        <w:autoSpaceDN w:val="0"/>
        <w:adjustRightInd w:val="0"/>
        <w:jc w:val="center"/>
        <w:rPr>
          <w:b/>
        </w:rPr>
      </w:pPr>
      <w:r w:rsidRPr="00A06FC6">
        <w:rPr>
          <w:b/>
        </w:rPr>
        <w:t>у младших школьников</w:t>
      </w:r>
    </w:p>
    <w:p w:rsidR="00DC30FB" w:rsidRDefault="00DC30FB" w:rsidP="00EE0E45">
      <w:pPr>
        <w:autoSpaceDE w:val="0"/>
        <w:autoSpaceDN w:val="0"/>
        <w:adjustRightInd w:val="0"/>
        <w:ind w:firstLine="708"/>
        <w:jc w:val="both"/>
      </w:pPr>
      <w:r>
        <w:t xml:space="preserve">В начале школьного обучения личностные универсальные учебные действия </w:t>
      </w:r>
      <w:r>
        <w:rPr>
          <w:i/>
          <w:iCs/>
        </w:rPr>
        <w:t>самоопределения</w:t>
      </w:r>
      <w:r>
        <w:t xml:space="preserve">, </w:t>
      </w:r>
      <w:r>
        <w:rPr>
          <w:i/>
          <w:iCs/>
        </w:rPr>
        <w:t xml:space="preserve">смыслообразования </w:t>
      </w:r>
      <w:r>
        <w:t xml:space="preserve">и </w:t>
      </w:r>
      <w:r>
        <w:rPr>
          <w:i/>
          <w:iCs/>
        </w:rPr>
        <w:t xml:space="preserve">нравственно-этической ориентации </w:t>
      </w:r>
      <w:r>
        <w:t xml:space="preserve">определяют личностную готовность ребенка к обучению в школе. </w:t>
      </w:r>
      <w:r>
        <w:rPr>
          <w:b/>
          <w:bCs/>
        </w:rPr>
        <w:t xml:space="preserve">Личностная готовность </w:t>
      </w:r>
      <w:r>
        <w:t>включает мотивационную и коммуникативную готовность, сформированность Я-концепции и самооценки, эмоциональную зрелость ребенка. Сформированность социальных мотивов (стремление к социально значимому статусу, потребность в социальном признании, мотив социального долга), а также учебных и познавательных мотивов определяет мотивационную готовность первоклассника. Существенным критерием мотивационной готовности является первичное соподчинение мотивов с доминированием учебно-познавательных. Сформированность Я-концепции и самосознания характеризуется осознанием ребенком своих физических возможностей, умений, нравственных качеств, переживаний (личное сознание), характера отношения к нему взрослых, определенным уровнем развития способности адекватно и критично оценивать свои достижения и личностные качества. Эмоциональная готовность к обучению выражается в освоении ребенком социальных норм проявления чувств и в способности регулировать свое поведение на основе эмоционального предвосхищения. Ее показателем является развитие высших чувств — нравственных переживаний (чувство гордости, стыда, вины), интеллектуальных чувств (радость познания), эстетических чувств (чувство прекрасного). Выражением и квинтэссенцией личностной готовности к школе является сформированность внутренней позиции как готовности принять новую социальную позицию и роль ученика, предполагающей высокую учебно-познавательную мотивацию.</w:t>
      </w:r>
    </w:p>
    <w:p w:rsidR="00DC30FB" w:rsidRDefault="00DC30FB" w:rsidP="00EE0E45">
      <w:pPr>
        <w:autoSpaceDE w:val="0"/>
        <w:autoSpaceDN w:val="0"/>
        <w:adjustRightInd w:val="0"/>
        <w:ind w:firstLine="708"/>
        <w:jc w:val="both"/>
      </w:pPr>
      <w:r>
        <w:rPr>
          <w:b/>
          <w:bCs/>
        </w:rPr>
        <w:t xml:space="preserve">Внутренняя позиция школьника </w:t>
      </w:r>
      <w:r>
        <w:t>является возрастной формой самоопределения в старшем дошкольном возрасте (Л.И. Божович). Социальная ситуация развития при переходе от дошкольного к младшему школьному возрасту характеризуется, с одной стороны, объективным изменением места ребенка в системе социальных отношений, с другой стороны, субъективным отражением этого нового положения в переживаниях и сознании ребенка. Именно неразрывное единство двух этих аспектов определяет перспективы и зону ближайшего развития ребенка в этом переходном периоде. Субъективный аспект социальной ситуации развития — внутренняя позиция ребенка — понятие, введенное Л.И. Божович для обозначения совокупной характеристики той системы внутренних факторов, которая преломляет и опосредствует воздействия среды, определяя формирование у ребенка основных психологических новообразований в этом возрасте. Фактического изменения социальной позиции ребенка недостаточно для изменения направленности и содержания его развития. Для этого необходимо, чтобы эта новая позиция была принята и осмыслена самим ребенком и отражена в обретении новых смыслов, связанных с учебной деятельностью и новой системой школьных отношений. Только благодаря этому становится возможной реализация нового потенциала развития субъекта. Внутренняя позиция выступает центральным компонентом структуры психологической готовности к школе, определяя динамику освоения ребенком действительности школьной жизни. Отношение к школе, учению и поведение в процессе учебной деятельности, характеризующее сформированность</w:t>
      </w:r>
    </w:p>
    <w:p w:rsidR="00DC30FB" w:rsidRDefault="00DC30FB" w:rsidP="00EE0E45">
      <w:pPr>
        <w:autoSpaceDE w:val="0"/>
        <w:autoSpaceDN w:val="0"/>
        <w:adjustRightInd w:val="0"/>
        <w:jc w:val="both"/>
      </w:pPr>
      <w:r>
        <w:t>внутренней позиции школьника, исследовали такие ученые, как М.Р. Гинзбург, Н.И. Гуткина, В.В. Давыдов, А.З. Зак, Т.А. Нежнова, К.Н. Поливанова, Д.Б. Эльконин. Во многих исследованиях была выявлена сложная динамика формирования внутренней позиции школьника, которая находит отражение в мотивационно-смысловой сфере и в отношении к школьным предметам. В начале обучения в 1 классе полностью сформированная внутренняя позиция школьника была констатирована лишь у 45% обследованных учащихся. В случае частичной сформированности внутренней позиции школьника (45%) эмоционально положительное отношение к школе, своему новому социальному статусу сочеталось с ориентацией на внеучебные стороны школьной жизни — новые знакомства и контакты, игры, прогулки, возможность посещения школьных кружков и пр. Согласно полученным данным у 11,4% детей внутренняя позиция школьника еще не была сформирована, что нашло отражение в предпочтении игровой деятельности и отношений дошкольного типа, отсутствии желания ходить в школу, негативных установках в отношении школы и учебы (О.А. Карабанова, 2002). Непринятие нового социального статуса и роли ученика, незрелость школьной мотивации, двойственное, а в некоторых случаях негативное отношение ребенка к школе значительно осложняет ход нормативного возрастного развития в младшем школьном возрасте и адаптацию к школе.</w:t>
      </w:r>
    </w:p>
    <w:p w:rsidR="00DC30FB" w:rsidRDefault="00DC30FB" w:rsidP="00EE0E45">
      <w:pPr>
        <w:autoSpaceDE w:val="0"/>
        <w:autoSpaceDN w:val="0"/>
        <w:adjustRightInd w:val="0"/>
        <w:ind w:firstLine="708"/>
        <w:jc w:val="both"/>
      </w:pPr>
      <w:r>
        <w:rPr>
          <w:b/>
          <w:bCs/>
        </w:rPr>
        <w:t>Критерии сформированности внутренней позиции школьника:</w:t>
      </w:r>
    </w:p>
    <w:p w:rsidR="00DC30FB" w:rsidRDefault="00DC30FB" w:rsidP="00EE0E45">
      <w:pPr>
        <w:autoSpaceDE w:val="0"/>
        <w:autoSpaceDN w:val="0"/>
        <w:adjustRightInd w:val="0"/>
        <w:jc w:val="both"/>
      </w:pPr>
      <w:r>
        <w:t>— положительное отношение к школе, чувство необходимости учения, т. е. в ситуации необязательного посещения школы ребенок продолжает стремиться к занятиям специфически школьного содержания;</w:t>
      </w:r>
    </w:p>
    <w:p w:rsidR="00DC30FB" w:rsidRDefault="00DC30FB" w:rsidP="00EE0E45">
      <w:pPr>
        <w:autoSpaceDE w:val="0"/>
        <w:autoSpaceDN w:val="0"/>
        <w:adjustRightInd w:val="0"/>
        <w:jc w:val="both"/>
      </w:pPr>
      <w:r>
        <w:t>— проявление особого интереса к новому, собственно школьному содержанию занятий, что отражается в предпочтении уроков школьного типа урокам дошкольного типа, в наличии адекватного содержательного представления о подготовке к школе;</w:t>
      </w:r>
    </w:p>
    <w:p w:rsidR="00DC30FB" w:rsidRDefault="00DC30FB" w:rsidP="00EE0E45">
      <w:pPr>
        <w:autoSpaceDE w:val="0"/>
        <w:autoSpaceDN w:val="0"/>
        <w:adjustRightInd w:val="0"/>
        <w:jc w:val="both"/>
      </w:pPr>
      <w:r>
        <w:t>— предпочтение классных коллективных занятий индивидуальным занятиям дома, положительное отношение к школьной дисциплине, направленной на поддержание общепринятых норм поведения в школе; предпочтение социального способа оценки своих знаний — отметки дошкольным способам поощрения (сладости, подарки) (Д.Б. Эльконин, А.Л. Венгер, 1988).</w:t>
      </w:r>
    </w:p>
    <w:p w:rsidR="00DC30FB" w:rsidRDefault="00DC30FB" w:rsidP="00EE0E45">
      <w:pPr>
        <w:autoSpaceDE w:val="0"/>
        <w:autoSpaceDN w:val="0"/>
        <w:adjustRightInd w:val="0"/>
        <w:ind w:firstLine="708"/>
        <w:jc w:val="both"/>
      </w:pPr>
      <w:r>
        <w:t xml:space="preserve">Можно выделить следующие </w:t>
      </w:r>
      <w:r>
        <w:rPr>
          <w:b/>
          <w:bCs/>
        </w:rPr>
        <w:t xml:space="preserve">уровни сформированности внутренней позиции школьника </w:t>
      </w:r>
      <w:r>
        <w:t>на седьмом году жизни:</w:t>
      </w:r>
    </w:p>
    <w:p w:rsidR="00DC30FB" w:rsidRDefault="00DC30FB" w:rsidP="00EE0E45">
      <w:pPr>
        <w:autoSpaceDE w:val="0"/>
        <w:autoSpaceDN w:val="0"/>
        <w:adjustRightInd w:val="0"/>
        <w:jc w:val="both"/>
      </w:pPr>
      <w:r>
        <w:t>— отрицательное отношение к школе и поступлению в школу;</w:t>
      </w:r>
    </w:p>
    <w:p w:rsidR="00DC30FB" w:rsidRDefault="00DC30FB" w:rsidP="00EE0E45">
      <w:pPr>
        <w:autoSpaceDE w:val="0"/>
        <w:autoSpaceDN w:val="0"/>
        <w:adjustRightInd w:val="0"/>
        <w:jc w:val="both"/>
      </w:pPr>
      <w:r>
        <w:t>— положительное отношение к школе при отсутствии ориентации на содержание школьной учебной действительности (сохранение дошкольной ориентации). Ребенок хочет пойти в школу, но при сохранении дошкольного образа жизни;</w:t>
      </w:r>
    </w:p>
    <w:p w:rsidR="00DC30FB" w:rsidRDefault="00DC30FB" w:rsidP="00EE0E45">
      <w:pPr>
        <w:autoSpaceDE w:val="0"/>
        <w:autoSpaceDN w:val="0"/>
        <w:adjustRightInd w:val="0"/>
        <w:jc w:val="both"/>
      </w:pPr>
      <w:r>
        <w:t>— возникновение ориентации на содержательные моменты школьной действительности и образец «хорошего ученика», но при сохранении приоритета социальных аспектов школьного образа жизни по сравнению с учебными;</w:t>
      </w:r>
    </w:p>
    <w:p w:rsidR="00DC30FB" w:rsidRDefault="00DC30FB" w:rsidP="00EE0E45">
      <w:pPr>
        <w:autoSpaceDE w:val="0"/>
        <w:autoSpaceDN w:val="0"/>
        <w:adjustRightInd w:val="0"/>
        <w:jc w:val="both"/>
      </w:pPr>
      <w:r>
        <w:t>— сочетание ориентации на социальные и собственно учебные аспекты школьной жизни.</w:t>
      </w:r>
    </w:p>
    <w:p w:rsidR="00DC30FB" w:rsidRDefault="00DC30FB" w:rsidP="00EE0E45">
      <w:pPr>
        <w:autoSpaceDE w:val="0"/>
        <w:autoSpaceDN w:val="0"/>
        <w:adjustRightInd w:val="0"/>
        <w:ind w:firstLine="708"/>
        <w:jc w:val="both"/>
      </w:pPr>
      <w:r>
        <w:rPr>
          <w:b/>
          <w:bCs/>
          <w:i/>
          <w:iCs/>
        </w:rPr>
        <w:t xml:space="preserve">Развитие мотивов учения </w:t>
      </w:r>
      <w:r>
        <w:t xml:space="preserve">является важным показателем сформированности внутренней позиции школьника. Старших дошкольников привлекает учение как серьезная содержательная деятельность, имеющая социальное значение (Л.И. Божович, 1968). Решающую роль для формирования мотивационной готовности к обучению имеет развитие познавательной потребности ребенка, а именно интерес к собственно познавательным задачам, к овладению новыми знаниями и умениями. Произвольность поведения и деятельности обеспечивает соподчинение мотивов — способность ребенка подчинять свои импульсивные желания сознательно поставленным целям. В этой связи возникают и формируются новые моральные мотивы — чувство долга и ответственность. </w:t>
      </w:r>
    </w:p>
    <w:p w:rsidR="00DC30FB" w:rsidRDefault="00DC30FB" w:rsidP="00EE0E45">
      <w:pPr>
        <w:autoSpaceDE w:val="0"/>
        <w:autoSpaceDN w:val="0"/>
        <w:adjustRightInd w:val="0"/>
        <w:ind w:firstLine="708"/>
        <w:jc w:val="both"/>
      </w:pPr>
      <w:r>
        <w:t>Общий перечень мотивов, характерных для перехода от предшкольного к начальному образованию:</w:t>
      </w:r>
    </w:p>
    <w:p w:rsidR="00DC30FB" w:rsidRDefault="00DC30FB" w:rsidP="00EE0E45">
      <w:pPr>
        <w:autoSpaceDE w:val="0"/>
        <w:autoSpaceDN w:val="0"/>
        <w:adjustRightInd w:val="0"/>
        <w:jc w:val="both"/>
      </w:pPr>
      <w:r>
        <w:t>1. Учебно-познавательные мотивы.</w:t>
      </w:r>
    </w:p>
    <w:p w:rsidR="00DC30FB" w:rsidRDefault="00DC30FB" w:rsidP="00EE0E45">
      <w:pPr>
        <w:autoSpaceDE w:val="0"/>
        <w:autoSpaceDN w:val="0"/>
        <w:adjustRightInd w:val="0"/>
        <w:jc w:val="both"/>
      </w:pPr>
      <w:r>
        <w:t>2. Широкие социальные мотивы (потребность в социально значимой деятельности, мотив долга).</w:t>
      </w:r>
    </w:p>
    <w:p w:rsidR="00DC30FB" w:rsidRDefault="00DC30FB" w:rsidP="00EE0E45">
      <w:pPr>
        <w:autoSpaceDE w:val="0"/>
        <w:autoSpaceDN w:val="0"/>
        <w:adjustRightInd w:val="0"/>
        <w:jc w:val="both"/>
      </w:pPr>
      <w:r>
        <w:t>3. Позиционный мотив, связанный со стремлением занять новое положение в отношениях с окружающими.</w:t>
      </w:r>
    </w:p>
    <w:p w:rsidR="00DC30FB" w:rsidRDefault="00DC30FB" w:rsidP="00EE0E45">
      <w:pPr>
        <w:autoSpaceDE w:val="0"/>
        <w:autoSpaceDN w:val="0"/>
        <w:adjustRightInd w:val="0"/>
        <w:jc w:val="both"/>
      </w:pPr>
      <w:r>
        <w:t>4. Внешние мотивы (власть и требования взрослых, утилитарно-прагматическая мотивация и т. д.).</w:t>
      </w:r>
    </w:p>
    <w:p w:rsidR="00DC30FB" w:rsidRDefault="00DC30FB" w:rsidP="00EE0E45">
      <w:pPr>
        <w:autoSpaceDE w:val="0"/>
        <w:autoSpaceDN w:val="0"/>
        <w:adjustRightInd w:val="0"/>
        <w:jc w:val="both"/>
      </w:pPr>
      <w:r>
        <w:t>5. Игровой мотив.</w:t>
      </w:r>
    </w:p>
    <w:p w:rsidR="00DC30FB" w:rsidRDefault="00DC30FB" w:rsidP="00EE0E45">
      <w:pPr>
        <w:autoSpaceDE w:val="0"/>
        <w:autoSpaceDN w:val="0"/>
        <w:adjustRightInd w:val="0"/>
        <w:jc w:val="both"/>
      </w:pPr>
      <w:r>
        <w:t>6. Мотив получения высокой оценки.</w:t>
      </w:r>
    </w:p>
    <w:p w:rsidR="00DC30FB" w:rsidRDefault="00DC30FB" w:rsidP="00EE0E45">
      <w:pPr>
        <w:autoSpaceDE w:val="0"/>
        <w:autoSpaceDN w:val="0"/>
        <w:adjustRightInd w:val="0"/>
        <w:ind w:firstLine="708"/>
        <w:jc w:val="both"/>
      </w:pPr>
      <w:r>
        <w:t>При неадекватности мотивов учения можно прогнозировать низкую/относительно низкую успеваемость. Создается замкнутый круг — мотивационная незрелость препятствует формированию учебной деятельности и провоцирует низкую успешность обучения, а несформированность учебной деятельности и систематический неуспех ребенка приводит к дальнейшему снижению мотивации. Если доминирует мотив получения хороших оценок, то это приводит к таким нарушениям школьной системы требований, как списывание и подделывание отметок в дневнике и в тетради.</w:t>
      </w:r>
    </w:p>
    <w:p w:rsidR="00DC30FB" w:rsidRDefault="00DC30FB" w:rsidP="00EE0E45">
      <w:pPr>
        <w:autoSpaceDE w:val="0"/>
        <w:autoSpaceDN w:val="0"/>
        <w:adjustRightInd w:val="0"/>
        <w:jc w:val="center"/>
        <w:rPr>
          <w:b/>
          <w:bCs/>
          <w:sz w:val="28"/>
          <w:szCs w:val="28"/>
        </w:rPr>
      </w:pPr>
      <w:r>
        <w:rPr>
          <w:b/>
          <w:bCs/>
          <w:sz w:val="28"/>
          <w:szCs w:val="28"/>
        </w:rPr>
        <w:t>Самоопределение и смыслообразование</w:t>
      </w:r>
    </w:p>
    <w:p w:rsidR="00DC30FB" w:rsidRDefault="00DC30FB" w:rsidP="00EE0E45">
      <w:pPr>
        <w:autoSpaceDE w:val="0"/>
        <w:autoSpaceDN w:val="0"/>
        <w:adjustRightInd w:val="0"/>
        <w:ind w:firstLine="708"/>
        <w:jc w:val="both"/>
      </w:pPr>
      <w:r>
        <w:t xml:space="preserve">Самоопределение является ключевой задачей развития в юношеском возрасте (Э. Эриксон, Р. Хевигхерст, Р. Бернс, И.С. Кон, М.Р. Гинзбург, Н.С. Пряжников и др.). Однако уже в самом раннем возрасте происходит формирование личности ребенка, подготавливающее успешность будущего жизненного и профессионального самоопределения. В младшем школьном возрасте развиваются Я-концепция и основы идентичности личности, в первую очередь социальной идентичности (семейной, этнической, гражданской, групповой). Рассмотрим становление </w:t>
      </w:r>
      <w:r>
        <w:rPr>
          <w:i/>
          <w:iCs/>
        </w:rPr>
        <w:t>основ идентичности</w:t>
      </w:r>
      <w:r>
        <w:t xml:space="preserve">, </w:t>
      </w:r>
      <w:r>
        <w:rPr>
          <w:i/>
          <w:iCs/>
        </w:rPr>
        <w:t xml:space="preserve">Я-концепции и самооценки </w:t>
      </w:r>
      <w:r>
        <w:t xml:space="preserve">как результат личностного действия самоопределения и их роль в образовательном процессе. Следствием определения «Я» в указанных формах (самоопределение) является порождение системы смыслов, находящих отражение в отношении ребенка к школе, учению, семье, сверстникам, к себе и социальному миру. Наиболее показательна в контексте смысловой ориентации школьника </w:t>
      </w:r>
      <w:r>
        <w:rPr>
          <w:i/>
          <w:iCs/>
        </w:rPr>
        <w:t>мотивация учения</w:t>
      </w:r>
      <w:r>
        <w:t>. Применительно к начальной школе выделяют две группы мотивов:</w:t>
      </w:r>
    </w:p>
    <w:p w:rsidR="00DC30FB" w:rsidRDefault="00DC30FB" w:rsidP="00EE0E45">
      <w:pPr>
        <w:autoSpaceDE w:val="0"/>
        <w:autoSpaceDN w:val="0"/>
        <w:adjustRightInd w:val="0"/>
        <w:jc w:val="both"/>
      </w:pPr>
      <w:r>
        <w:t xml:space="preserve">1) </w:t>
      </w:r>
      <w:r>
        <w:rPr>
          <w:i/>
          <w:iCs/>
        </w:rPr>
        <w:t>мотивы (учебные и познавательные</w:t>
      </w:r>
      <w:r>
        <w:t>), связанные с собственно учебной деятельностью и ее прямым продуктом, самим развивающимся субъектом учебной деятельности;</w:t>
      </w:r>
    </w:p>
    <w:p w:rsidR="00DC30FB" w:rsidRDefault="00DC30FB" w:rsidP="00EE0E45">
      <w:pPr>
        <w:autoSpaceDE w:val="0"/>
        <w:autoSpaceDN w:val="0"/>
        <w:adjustRightInd w:val="0"/>
        <w:jc w:val="both"/>
      </w:pPr>
      <w:r>
        <w:t xml:space="preserve">2) </w:t>
      </w:r>
      <w:r>
        <w:rPr>
          <w:i/>
          <w:iCs/>
        </w:rPr>
        <w:t>мотивы (социальные, позиционные, в том числе статусные, узколичные</w:t>
      </w:r>
      <w:r>
        <w:t>), связанные с косвенным продуктом учения (М.В. Матюхина, 1984). Формирование широких познавательных мотивов учения у младших школьников тесно связано с усвоением теоретических знаний и ориентацией на обобщенные способы действий (Д.Б. Эльконин, В.В. Давыдов, А.К. Маркова). Содержание и формы организации учебной деятельности и учебного сотрудничества являются ключевым фактором, определяющим мотивационный профиль учащихся. Адекватной системой мотивов для начальной школы следует признать сочетание познавательных, учебных, социальных мотивов и мотивации достижения.</w:t>
      </w:r>
    </w:p>
    <w:p w:rsidR="00DC30FB" w:rsidRDefault="00DC30FB" w:rsidP="00EE0E45">
      <w:pPr>
        <w:autoSpaceDE w:val="0"/>
        <w:autoSpaceDN w:val="0"/>
        <w:adjustRightInd w:val="0"/>
        <w:ind w:firstLine="708"/>
        <w:jc w:val="both"/>
      </w:pPr>
      <w:r>
        <w:rPr>
          <w:b/>
        </w:rPr>
        <w:t xml:space="preserve">Развитие учебных и познавательных мотивов в начальной школе требует от учителя организации следующих </w:t>
      </w:r>
      <w:r>
        <w:rPr>
          <w:b/>
          <w:bCs/>
        </w:rPr>
        <w:t>условий</w:t>
      </w:r>
      <w:r>
        <w:t>:</w:t>
      </w:r>
    </w:p>
    <w:p w:rsidR="00DC30FB" w:rsidRDefault="00DC30FB" w:rsidP="00EE0E45">
      <w:pPr>
        <w:autoSpaceDE w:val="0"/>
        <w:autoSpaceDN w:val="0"/>
        <w:adjustRightInd w:val="0"/>
        <w:jc w:val="both"/>
      </w:pPr>
      <w:r>
        <w:t>— создание проблемных ситуаций, активизация творческого отношения учащихся к учебе;</w:t>
      </w:r>
    </w:p>
    <w:p w:rsidR="00DC30FB" w:rsidRDefault="00DC30FB" w:rsidP="00EE0E45">
      <w:pPr>
        <w:autoSpaceDE w:val="0"/>
        <w:autoSpaceDN w:val="0"/>
        <w:adjustRightInd w:val="0"/>
        <w:jc w:val="both"/>
      </w:pPr>
      <w:r>
        <w:t xml:space="preserve">— формирование рефлексивного отношения школьника к учению и личностного смысла учения (осознание учебной цели и связи последовательности задач с конечной целью); </w:t>
      </w:r>
    </w:p>
    <w:p w:rsidR="00DC30FB" w:rsidRDefault="00DC30FB" w:rsidP="00EE0E45">
      <w:pPr>
        <w:autoSpaceDE w:val="0"/>
        <w:autoSpaceDN w:val="0"/>
        <w:adjustRightInd w:val="0"/>
        <w:jc w:val="both"/>
      </w:pPr>
      <w:r>
        <w:t>- обеспечение учеников необходимыми средствами решения задач, оценивание знаний учащегося с учетом его новых достижений;</w:t>
      </w:r>
    </w:p>
    <w:p w:rsidR="00DC30FB" w:rsidRDefault="00DC30FB" w:rsidP="00EE0E45">
      <w:pPr>
        <w:autoSpaceDE w:val="0"/>
        <w:autoSpaceDN w:val="0"/>
        <w:adjustRightInd w:val="0"/>
        <w:jc w:val="both"/>
      </w:pPr>
      <w:r>
        <w:t>— организация форм совместной учебной деятельности, учебного сотрудничества.</w:t>
      </w:r>
    </w:p>
    <w:p w:rsidR="00DC30FB" w:rsidRDefault="00DC30FB" w:rsidP="00EE0E45">
      <w:pPr>
        <w:autoSpaceDE w:val="0"/>
        <w:autoSpaceDN w:val="0"/>
        <w:adjustRightInd w:val="0"/>
        <w:ind w:firstLine="708"/>
        <w:jc w:val="both"/>
      </w:pPr>
      <w:r>
        <w:t xml:space="preserve">В исследованиях роли учебной деятельности в развитии самооценки младшего школьника (Г.А. Цукерман, 1997, 1999, 2000) было показано, что рефлексивная самооценка развивается благодаря тому, что ученик сам участвует в оценивании, в выработке критериев оценки и их применении к разным ситуациям. В связи с этим учителю необходимо научить ребенка фиксировать свои изменения и адекватно выражать их в речи. </w:t>
      </w:r>
    </w:p>
    <w:p w:rsidR="00DC30FB" w:rsidRDefault="00DC30FB" w:rsidP="00EE0E45">
      <w:pPr>
        <w:autoSpaceDE w:val="0"/>
        <w:autoSpaceDN w:val="0"/>
        <w:adjustRightInd w:val="0"/>
        <w:ind w:firstLine="708"/>
        <w:jc w:val="both"/>
        <w:rPr>
          <w:b/>
        </w:rPr>
      </w:pPr>
      <w:r>
        <w:rPr>
          <w:b/>
        </w:rPr>
        <w:t xml:space="preserve">Развитие рефлексивной самооценки основывается на следующих </w:t>
      </w:r>
      <w:r>
        <w:rPr>
          <w:b/>
          <w:bCs/>
        </w:rPr>
        <w:t>действиях</w:t>
      </w:r>
      <w:r>
        <w:rPr>
          <w:b/>
        </w:rPr>
        <w:t>:</w:t>
      </w:r>
    </w:p>
    <w:p w:rsidR="00DC30FB" w:rsidRDefault="00DC30FB" w:rsidP="00EE0E45">
      <w:pPr>
        <w:autoSpaceDE w:val="0"/>
        <w:autoSpaceDN w:val="0"/>
        <w:adjustRightInd w:val="0"/>
        <w:jc w:val="both"/>
      </w:pPr>
      <w:r>
        <w:t>— сравнение ребенком своих достижений;</w:t>
      </w:r>
    </w:p>
    <w:p w:rsidR="00DC30FB" w:rsidRDefault="00DC30FB" w:rsidP="00EE0E45">
      <w:pPr>
        <w:autoSpaceDE w:val="0"/>
        <w:autoSpaceDN w:val="0"/>
        <w:adjustRightInd w:val="0"/>
        <w:jc w:val="both"/>
      </w:pPr>
      <w:r>
        <w:t>— сравнение ребенком своих достижений вчера и сегодня и выработка на этой основе предельно конкретной дифференцированной самооценки;</w:t>
      </w:r>
    </w:p>
    <w:p w:rsidR="00DC30FB" w:rsidRDefault="00DC30FB" w:rsidP="00EE0E45">
      <w:pPr>
        <w:autoSpaceDE w:val="0"/>
        <w:autoSpaceDN w:val="0"/>
        <w:adjustRightInd w:val="0"/>
        <w:jc w:val="both"/>
      </w:pPr>
      <w:r>
        <w:t>— предоставление ребенку возможности осуществлять большое количество равнодостойных выборов, различающихся аспектом оценивания, способом действия, характером взаимодействия, и создание условий для осознания и сравнения оценок, полученных сегодня и в недавнем прошлом. Умение ребенка фиксировать свои изменения и понимать их является необходимой составляющей развития способности ребенка управлять своей деятельностью и связано напрямую с регулятивными действиями (Г.А. Цукерман, 2000). Таким образом, знание ученика о собственных возможностях и их ограничениях, способность определить границу этих возможностей, знания и незнания, умения и неумения являются генеральной линией становления самооценки на начальной ступени образования. Важное условие развития самооценки — становление рефлексивности, которая проявляется в умении анализировать собственные действия, видеть себя со стороны и допускать существование других точек зрения. Рост самооценки должен сопровождаться такими приобретениями, как широта диапазона критериев оценок, их соотнесенность, обобщенность, отсутствие категоричности, аргументированность, объективность (А.В. Захарова, 1993). Замечено, что дети с рефлексивной самооценкой более коммуникабельны, чутко улавливают требования сверстников, стремятся им соответствовать, тянутся к общению с ними и хорошо принимаются сверстниками. Недостаточное усвоение содержания нравственных качеств личности, отсутствие рефлексивности при самооценке ведет к ограничению ее регулятивных функций: появляется конфликтность, настороженность в отношениях со сверстниками. Таким образом, развитие самооценки и личностного действия оценивания себя является условием развития личностной саморегуляции как важного вида регулятивных действий и коммуникативных действий в младшем школьном возрасте.</w:t>
      </w:r>
    </w:p>
    <w:p w:rsidR="00DC30FB" w:rsidRDefault="00DC30FB" w:rsidP="00EE0E45">
      <w:pPr>
        <w:autoSpaceDE w:val="0"/>
        <w:autoSpaceDN w:val="0"/>
        <w:adjustRightInd w:val="0"/>
        <w:ind w:firstLine="708"/>
        <w:jc w:val="both"/>
        <w:rPr>
          <w:b/>
          <w:bCs/>
        </w:rPr>
      </w:pPr>
      <w:r>
        <w:t xml:space="preserve">Существует </w:t>
      </w:r>
      <w:r>
        <w:rPr>
          <w:b/>
          <w:bCs/>
        </w:rPr>
        <w:t>два варианта нарушения развития самооценки:</w:t>
      </w:r>
    </w:p>
    <w:p w:rsidR="00DC30FB" w:rsidRDefault="00DC30FB" w:rsidP="00EE0E45">
      <w:pPr>
        <w:autoSpaceDE w:val="0"/>
        <w:autoSpaceDN w:val="0"/>
        <w:adjustRightInd w:val="0"/>
        <w:jc w:val="both"/>
      </w:pPr>
      <w:r>
        <w:t xml:space="preserve">1. </w:t>
      </w:r>
      <w:r>
        <w:rPr>
          <w:i/>
          <w:iCs/>
        </w:rPr>
        <w:t>Заниженная самооценка</w:t>
      </w:r>
      <w:r>
        <w:t>. Симптомы заниженной самооценки: тревожность, неуверенность ребенка в своих силах и возможностях, отказ от трудных (объективно и субъективно) заданий, феномен «выученной беспомощности» (М. Селигман). Пути коррекции заниженной самооценки — адекватная оценка учителя с акцентом на достижения ребенка, даже если он и не дает правильного итогового результата; адекватное описание того, что уже достигнуто и что еще нужно сделать для достижения цели.</w:t>
      </w:r>
    </w:p>
    <w:p w:rsidR="00DC30FB" w:rsidRDefault="00DC30FB" w:rsidP="00EE0E45">
      <w:pPr>
        <w:tabs>
          <w:tab w:val="left" w:pos="4140"/>
        </w:tabs>
        <w:autoSpaceDE w:val="0"/>
        <w:autoSpaceDN w:val="0"/>
        <w:adjustRightInd w:val="0"/>
        <w:jc w:val="both"/>
        <w:rPr>
          <w:iCs/>
        </w:rPr>
      </w:pPr>
      <w:r>
        <w:t xml:space="preserve">2. </w:t>
      </w:r>
      <w:r>
        <w:rPr>
          <w:i/>
          <w:iCs/>
        </w:rPr>
        <w:t>Завышенная самооценка</w:t>
      </w:r>
      <w:r>
        <w:rPr>
          <w:iCs/>
        </w:rPr>
        <w:t>. Завышенная самооценка проявляется в таких особенностях поведения, как доминирование, демонстративность, неадекватная реакция на оценку учителя, игнорирование своих ошибок, отрицание неуспеха.</w:t>
      </w:r>
    </w:p>
    <w:p w:rsidR="00DC30FB" w:rsidRDefault="00DC30FB" w:rsidP="00EE0E45">
      <w:pPr>
        <w:tabs>
          <w:tab w:val="left" w:pos="4140"/>
        </w:tabs>
        <w:autoSpaceDE w:val="0"/>
        <w:autoSpaceDN w:val="0"/>
        <w:adjustRightInd w:val="0"/>
        <w:jc w:val="both"/>
      </w:pPr>
      <w:r>
        <w:rPr>
          <w:iCs/>
        </w:rPr>
        <w:t xml:space="preserve">Здесь необходимо спокойное и доброжелательное отношение учителя, адекватная оценка, не затрагивающая личности самого учащегося, продуманная система требований, доброжелательность и поддержка, оказание помощи в том, что составляет трудности для ученика. Неадекватно завышенная </w:t>
      </w:r>
      <w:r>
        <w:t xml:space="preserve">самооценка к моменту завершения начального образования обнаруживает себя в феномене «аффекта неадекватности» (М.С. Неймарк) как сложном эмоционально-поведенческом комплексе, обусловленном актуализацией системы защитных механизмов личности, не позволяющих ориентироваться в регуляции поведения на адекватную реалистическую самооценку. </w:t>
      </w:r>
      <w:r>
        <w:rPr>
          <w:iCs/>
        </w:rPr>
        <w:t>Личностная саморегуляция</w:t>
      </w:r>
      <w:r>
        <w:t>, основанная на самооценке школьника, обеспечивается включенностью в мотивационно-смысловую сферу личности, формированием в ходе учебной деятельности рефлексивного отношения к себе, нравственно-этическим оцениванием ребенком своих поступков на основе усвоения системы нравственных норм; развитием мышления, позволяющим дифференцировать самооценку по содержанию.</w:t>
      </w:r>
    </w:p>
    <w:p w:rsidR="00DC30FB" w:rsidRDefault="00DC30FB" w:rsidP="00EE0E45">
      <w:pPr>
        <w:autoSpaceDE w:val="0"/>
        <w:autoSpaceDN w:val="0"/>
        <w:adjustRightInd w:val="0"/>
        <w:ind w:firstLine="708"/>
        <w:jc w:val="both"/>
      </w:pPr>
      <w:r>
        <w:t>Роль школьного оценивания в становлении рефлексивной самооценки учащегося чрезвычайно велика. Ожидания педагога в отношении успешности своих учеников в значительной степени оправдываются (так называемый эффект Пигмалиона). Ярким примером подобного эффекта может служить результат искусственного деления учащихся на группы «по способностям». Такое деление нередко приводит к тому, что у детей, попавших в слабую группу, понижается уровень развития способностей. Объяснение этого феномена связано с тем, что рефлексивная самооценка определяет особенности мотивации учащихся, в том числе соотношение мотивации достижений и избегания неудач. Широко распространенное в школах явление «выученной беспомощности» состоит в уверенности ученика в том, что успех и неудачи в учении не зависят от его целенаправленной деятельности и усилий, и сопровождается переживанием собственного бессилия и беспомощности, появлением тревожности и беспричинным снижением настроения. Возникновение этого негативного явления связано с каузальной атрибуцией (причинами, которыми ученик объясняет свой неуспех). Было изучено влияние формирования общепознавательных действий на объяснение учащимися причин успеха (М.М. Далгатов, 1994). Под каузальной атрибуцией понимается процесс интерпретации причин своего и чужого поведения (Х. Хекхаузен). Б. Вайнер дал классификацию четырех типов атрибуции, влияющих на мотивацию учения и включающих такие факторы, как способность, усилие, трудность задания и везение. Другими словами, учащиеся начальной школы могут объяснять свой неуспех в учении либо недостатком способностей, либо низким уровнем старания, либо объективной сложностью задания, либо случайностью (повезло, не повезло). Причины неуспеха различаются по локусу (направленности) контроля (внешний или внутренний), по стабильности и по возможности субъекта.</w:t>
      </w:r>
    </w:p>
    <w:p w:rsidR="00DC30FB" w:rsidRDefault="00DC30FB" w:rsidP="00EE0E45">
      <w:pPr>
        <w:autoSpaceDE w:val="0"/>
        <w:autoSpaceDN w:val="0"/>
        <w:adjustRightInd w:val="0"/>
        <w:ind w:firstLine="708"/>
        <w:jc w:val="both"/>
      </w:pPr>
      <w:r>
        <w:rPr>
          <w:b/>
          <w:bCs/>
        </w:rPr>
        <w:t>Психолого-педагогические условия</w:t>
      </w:r>
      <w:r>
        <w:t>, способствующие адекватному пониманию учащимися начальной школы причин неуспеха, являются:</w:t>
      </w:r>
    </w:p>
    <w:p w:rsidR="00DC30FB" w:rsidRDefault="00DC30FB" w:rsidP="00EE0E45">
      <w:pPr>
        <w:autoSpaceDE w:val="0"/>
        <w:autoSpaceDN w:val="0"/>
        <w:adjustRightInd w:val="0"/>
        <w:jc w:val="both"/>
      </w:pPr>
      <w:r>
        <w:t>— обеспечение успешности в учебе за счет организации ориентировки ученика в учебном содержании и усвоения системы научных понятий;</w:t>
      </w:r>
    </w:p>
    <w:p w:rsidR="00DC30FB" w:rsidRDefault="00DC30FB" w:rsidP="00EE0E45">
      <w:pPr>
        <w:autoSpaceDE w:val="0"/>
        <w:autoSpaceDN w:val="0"/>
        <w:adjustRightInd w:val="0"/>
        <w:jc w:val="both"/>
      </w:pPr>
      <w:r>
        <w:t>— положительная обратная связь и положительное подкрепление усилий учеников через адекватную систему оценивания учителем; отказ от негативных оценок. Адекватная система оценивания включает адекватное описание степени</w:t>
      </w:r>
    </w:p>
    <w:p w:rsidR="00DC30FB" w:rsidRDefault="00DC30FB" w:rsidP="00EE0E45">
      <w:pPr>
        <w:autoSpaceDE w:val="0"/>
        <w:autoSpaceDN w:val="0"/>
        <w:adjustRightInd w:val="0"/>
        <w:jc w:val="both"/>
      </w:pPr>
      <w:r>
        <w:t>достижения учащимся учебной цели, допущенные ошибки, их причины, способы преодоления ошибок и исключает прямые оценки личности самого ученика;</w:t>
      </w:r>
    </w:p>
    <w:p w:rsidR="00DC30FB" w:rsidRDefault="00DC30FB" w:rsidP="00EE0E45">
      <w:pPr>
        <w:autoSpaceDE w:val="0"/>
        <w:autoSpaceDN w:val="0"/>
        <w:adjustRightInd w:val="0"/>
        <w:jc w:val="both"/>
      </w:pPr>
      <w:r>
        <w:t>— стимулирование активности и познавательной инициативы ребенка, отсутствие жесткого контроля в обучении;</w:t>
      </w:r>
    </w:p>
    <w:p w:rsidR="00DC30FB" w:rsidRDefault="00DC30FB" w:rsidP="00EE0E45">
      <w:pPr>
        <w:autoSpaceDE w:val="0"/>
        <w:autoSpaceDN w:val="0"/>
        <w:adjustRightInd w:val="0"/>
        <w:jc w:val="both"/>
      </w:pPr>
      <w:r>
        <w:t>— ориентация учеников на то, что неуспех обусловлен недостаточностью усилий, и перенос акцента на чувство ответственности самого учащегося;</w:t>
      </w:r>
    </w:p>
    <w:p w:rsidR="00DC30FB" w:rsidRDefault="00DC30FB" w:rsidP="00EE0E45">
      <w:pPr>
        <w:autoSpaceDE w:val="0"/>
        <w:autoSpaceDN w:val="0"/>
        <w:adjustRightInd w:val="0"/>
        <w:jc w:val="both"/>
      </w:pPr>
      <w:r>
        <w:t>— формирование адекватных реакций учеников на неуспех и поощрение усилий в преодолении трудностей; развитие проблемно ориентированного способа совладания с трудными ситуациями;</w:t>
      </w:r>
    </w:p>
    <w:p w:rsidR="00DC30FB" w:rsidRDefault="00DC30FB" w:rsidP="00EE0E45">
      <w:pPr>
        <w:autoSpaceDE w:val="0"/>
        <w:autoSpaceDN w:val="0"/>
        <w:adjustRightInd w:val="0"/>
        <w:jc w:val="both"/>
      </w:pPr>
      <w:r>
        <w:t>— ориентация учителей на необходимость учета индивидуально-психологических особенностей учащихся и зону ближайшего развития.</w:t>
      </w:r>
    </w:p>
    <w:p w:rsidR="00DC30FB" w:rsidRDefault="00DC30FB" w:rsidP="00EE0E45">
      <w:pPr>
        <w:autoSpaceDE w:val="0"/>
        <w:autoSpaceDN w:val="0"/>
        <w:adjustRightInd w:val="0"/>
        <w:jc w:val="both"/>
        <w:rPr>
          <w:b/>
          <w:bCs/>
        </w:rPr>
      </w:pPr>
      <w:r>
        <w:rPr>
          <w:b/>
          <w:bCs/>
        </w:rPr>
        <w:t>Основные характеристики личностного развития учащихся начальной школы</w:t>
      </w:r>
    </w:p>
    <w:p w:rsidR="00DC30FB" w:rsidRDefault="00DC30FB" w:rsidP="00EE0E45">
      <w:pPr>
        <w:autoSpaceDE w:val="0"/>
        <w:autoSpaceDN w:val="0"/>
        <w:adjustRightInd w:val="0"/>
        <w:jc w:val="both"/>
        <w:rPr>
          <w:i/>
          <w:iCs/>
        </w:rPr>
      </w:pPr>
      <w:r>
        <w:rPr>
          <w:i/>
          <w:iCs/>
        </w:rPr>
        <w:t>Самоопределение</w:t>
      </w:r>
    </w:p>
    <w:p w:rsidR="00DC30FB" w:rsidRDefault="00DC30FB" w:rsidP="00EE0E45">
      <w:pPr>
        <w:autoSpaceDE w:val="0"/>
        <w:autoSpaceDN w:val="0"/>
        <w:adjustRightInd w:val="0"/>
        <w:jc w:val="both"/>
      </w:pPr>
      <w:r>
        <w:t>1. Формирование основ гражданской идентичности личности:</w:t>
      </w:r>
    </w:p>
    <w:p w:rsidR="00DC30FB" w:rsidRDefault="00DC30FB" w:rsidP="00EE0E45">
      <w:pPr>
        <w:autoSpaceDE w:val="0"/>
        <w:autoSpaceDN w:val="0"/>
        <w:adjustRightInd w:val="0"/>
        <w:jc w:val="both"/>
      </w:pPr>
      <w:r>
        <w:t>— чувства сопричастности своей Родине, народу и истории и гордости за них, ответственности человека за благосостояние общества;</w:t>
      </w:r>
    </w:p>
    <w:p w:rsidR="00DC30FB" w:rsidRDefault="00DC30FB" w:rsidP="00EE0E45">
      <w:pPr>
        <w:autoSpaceDE w:val="0"/>
        <w:autoSpaceDN w:val="0"/>
        <w:adjustRightInd w:val="0"/>
        <w:jc w:val="both"/>
      </w:pPr>
      <w:r>
        <w:t>— осознания этнической принадлежности и культурной идентичности на основе осознания «Я» как гражданина России.</w:t>
      </w:r>
    </w:p>
    <w:p w:rsidR="00DC30FB" w:rsidRDefault="00DC30FB" w:rsidP="00EE0E45">
      <w:pPr>
        <w:autoSpaceDE w:val="0"/>
        <w:autoSpaceDN w:val="0"/>
        <w:adjustRightInd w:val="0"/>
        <w:jc w:val="both"/>
      </w:pPr>
      <w:r>
        <w:t>2. Формирование картины мира культуры как порождения трудовой предметно-преобразующей деятельности человека:</w:t>
      </w:r>
    </w:p>
    <w:p w:rsidR="00DC30FB" w:rsidRDefault="00DC30FB" w:rsidP="00EE0E45">
      <w:pPr>
        <w:autoSpaceDE w:val="0"/>
        <w:autoSpaceDN w:val="0"/>
        <w:adjustRightInd w:val="0"/>
        <w:jc w:val="both"/>
      </w:pPr>
      <w:r>
        <w:t>— ознакомление с миром профессий, их социальной значимостью и содержанием.</w:t>
      </w:r>
    </w:p>
    <w:p w:rsidR="00DC30FB" w:rsidRDefault="00DC30FB" w:rsidP="00EE0E45">
      <w:pPr>
        <w:autoSpaceDE w:val="0"/>
        <w:autoSpaceDN w:val="0"/>
        <w:adjustRightInd w:val="0"/>
        <w:jc w:val="both"/>
      </w:pPr>
      <w:r>
        <w:t>3. Развитие Я-концепции и самооценки личности:</w:t>
      </w:r>
    </w:p>
    <w:p w:rsidR="00DC30FB" w:rsidRDefault="00DC30FB" w:rsidP="00EE0E45">
      <w:pPr>
        <w:autoSpaceDE w:val="0"/>
        <w:autoSpaceDN w:val="0"/>
        <w:adjustRightInd w:val="0"/>
        <w:jc w:val="both"/>
      </w:pPr>
      <w:r>
        <w:t>— формирование адекватной позитивной осознанной самооценки и самопринятия.</w:t>
      </w:r>
    </w:p>
    <w:p w:rsidR="00DC30FB" w:rsidRDefault="00DC30FB" w:rsidP="00EE0E45">
      <w:pPr>
        <w:autoSpaceDE w:val="0"/>
        <w:autoSpaceDN w:val="0"/>
        <w:adjustRightInd w:val="0"/>
        <w:jc w:val="both"/>
        <w:rPr>
          <w:i/>
          <w:iCs/>
        </w:rPr>
      </w:pPr>
      <w:r>
        <w:rPr>
          <w:i/>
          <w:iCs/>
        </w:rPr>
        <w:t>Смыслообразование</w:t>
      </w:r>
    </w:p>
    <w:p w:rsidR="00DC30FB" w:rsidRDefault="00DC30FB" w:rsidP="00EE0E45">
      <w:pPr>
        <w:autoSpaceDE w:val="0"/>
        <w:autoSpaceDN w:val="0"/>
        <w:adjustRightInd w:val="0"/>
        <w:jc w:val="both"/>
      </w:pPr>
      <w:r>
        <w:t>Формирование ценностных ориентиров и смыслов учебной деятельности на основе:</w:t>
      </w:r>
    </w:p>
    <w:p w:rsidR="00DC30FB" w:rsidRDefault="00DC30FB" w:rsidP="00EE0E45">
      <w:pPr>
        <w:autoSpaceDE w:val="0"/>
        <w:autoSpaceDN w:val="0"/>
        <w:adjustRightInd w:val="0"/>
        <w:jc w:val="both"/>
      </w:pPr>
      <w:r>
        <w:t>— развития познавательных интересов, учебных мотивов;</w:t>
      </w:r>
    </w:p>
    <w:p w:rsidR="00DC30FB" w:rsidRDefault="00DC30FB" w:rsidP="00EE0E45">
      <w:pPr>
        <w:autoSpaceDE w:val="0"/>
        <w:autoSpaceDN w:val="0"/>
        <w:adjustRightInd w:val="0"/>
        <w:jc w:val="both"/>
      </w:pPr>
      <w:r>
        <w:t>— формирования мотивов достижения и социального</w:t>
      </w:r>
    </w:p>
    <w:p w:rsidR="00DC30FB" w:rsidRDefault="00DC30FB" w:rsidP="00EE0E45">
      <w:pPr>
        <w:autoSpaceDE w:val="0"/>
        <w:autoSpaceDN w:val="0"/>
        <w:adjustRightInd w:val="0"/>
        <w:jc w:val="both"/>
      </w:pPr>
      <w:r>
        <w:t>признания;</w:t>
      </w:r>
    </w:p>
    <w:p w:rsidR="00DC30FB" w:rsidRDefault="00DC30FB" w:rsidP="00EE0E45">
      <w:pPr>
        <w:autoSpaceDE w:val="0"/>
        <w:autoSpaceDN w:val="0"/>
        <w:adjustRightInd w:val="0"/>
        <w:jc w:val="both"/>
      </w:pPr>
      <w:r>
        <w:t>— мотива, реализующего потребность в социально значимой и социально оцениваемой деятельности.</w:t>
      </w:r>
    </w:p>
    <w:p w:rsidR="00DC30FB" w:rsidRDefault="00DC30FB" w:rsidP="00EE0E45">
      <w:pPr>
        <w:autoSpaceDE w:val="0"/>
        <w:autoSpaceDN w:val="0"/>
        <w:adjustRightInd w:val="0"/>
        <w:jc w:val="both"/>
        <w:rPr>
          <w:i/>
          <w:iCs/>
        </w:rPr>
      </w:pPr>
      <w:r>
        <w:rPr>
          <w:i/>
          <w:iCs/>
        </w:rPr>
        <w:t>Нравственно-этическая ориентация включает:</w:t>
      </w:r>
    </w:p>
    <w:p w:rsidR="00DC30FB" w:rsidRDefault="00DC30FB" w:rsidP="00EE0E45">
      <w:pPr>
        <w:autoSpaceDE w:val="0"/>
        <w:autoSpaceDN w:val="0"/>
        <w:adjustRightInd w:val="0"/>
        <w:jc w:val="both"/>
      </w:pPr>
      <w:r>
        <w:t>— формирование единого, целостного образа мира при разнообразии культур, национальностей, религий; отказ от деления на «своих» и «чужих»; уважение истории и культуры всех народов, развитие толерантности;</w:t>
      </w:r>
    </w:p>
    <w:p w:rsidR="00DC30FB" w:rsidRDefault="00DC30FB" w:rsidP="00EE0E45">
      <w:pPr>
        <w:autoSpaceDE w:val="0"/>
        <w:autoSpaceDN w:val="0"/>
        <w:adjustRightInd w:val="0"/>
        <w:jc w:val="both"/>
      </w:pPr>
      <w:r>
        <w:t>— ориентацию в нравственном содержании и смысле как собственных поступков, так и поступков окружающих людей, развитие этических чувств (стыда, вины, совести) как регуляторов морального поведения;</w:t>
      </w:r>
    </w:p>
    <w:p w:rsidR="00DC30FB" w:rsidRDefault="00DC30FB" w:rsidP="00EE0E45">
      <w:pPr>
        <w:autoSpaceDE w:val="0"/>
        <w:autoSpaceDN w:val="0"/>
        <w:adjustRightInd w:val="0"/>
        <w:jc w:val="both"/>
      </w:pPr>
      <w:r>
        <w:t>— знание основных моральных норм (справедливое распределение, взаимопомощь, правдивость, честность, ответственность);</w:t>
      </w:r>
    </w:p>
    <w:p w:rsidR="00DC30FB" w:rsidRDefault="00DC30FB" w:rsidP="00EE0E45">
      <w:pPr>
        <w:autoSpaceDE w:val="0"/>
        <w:autoSpaceDN w:val="0"/>
        <w:adjustRightInd w:val="0"/>
        <w:jc w:val="both"/>
      </w:pPr>
      <w:r>
        <w:t>— выделение нравственного содержания поступков на основе различения конвенциональных, персональных и моральных норм;</w:t>
      </w:r>
    </w:p>
    <w:p w:rsidR="00DC30FB" w:rsidRDefault="00DC30FB" w:rsidP="00EE0E45">
      <w:pPr>
        <w:autoSpaceDE w:val="0"/>
        <w:autoSpaceDN w:val="0"/>
        <w:adjustRightInd w:val="0"/>
        <w:jc w:val="both"/>
      </w:pPr>
      <w:r>
        <w:t>— формирование моральной самооценки;</w:t>
      </w:r>
    </w:p>
    <w:p w:rsidR="00DC30FB" w:rsidRDefault="00DC30FB" w:rsidP="00EE0E45">
      <w:pPr>
        <w:autoSpaceDE w:val="0"/>
        <w:autoSpaceDN w:val="0"/>
        <w:adjustRightInd w:val="0"/>
        <w:jc w:val="both"/>
      </w:pPr>
      <w:r>
        <w:t>— развитие доброжелательности, доверия и внимательности к людям, готовности к сотрудничеству и дружбе, оказанию помощи тем, кто в ней нуждается;</w:t>
      </w:r>
    </w:p>
    <w:p w:rsidR="00DC30FB" w:rsidRDefault="00DC30FB" w:rsidP="00EE0E45">
      <w:pPr>
        <w:autoSpaceDE w:val="0"/>
        <w:autoSpaceDN w:val="0"/>
        <w:adjustRightInd w:val="0"/>
        <w:jc w:val="both"/>
      </w:pPr>
      <w:r>
        <w:t>— развитие эмпатии и сопереживания, эмоционально-нравственной отзывчивости;</w:t>
      </w:r>
    </w:p>
    <w:p w:rsidR="00DC30FB" w:rsidRDefault="00DC30FB" w:rsidP="00EE0E45">
      <w:pPr>
        <w:autoSpaceDE w:val="0"/>
        <w:autoSpaceDN w:val="0"/>
        <w:adjustRightInd w:val="0"/>
        <w:jc w:val="both"/>
      </w:pPr>
      <w:r>
        <w:t>— формирование установки на здоровый и безопасный образ жизни, нетерпимости и умения противостоять действиям и влияниям, представляющим угрозу для жизни, здоровья, безопасности личности и общества в пределах своих возможностей;</w:t>
      </w:r>
    </w:p>
    <w:p w:rsidR="00DC30FB" w:rsidRDefault="00DC30FB" w:rsidP="00EE0E45">
      <w:pPr>
        <w:autoSpaceDE w:val="0"/>
        <w:autoSpaceDN w:val="0"/>
        <w:adjustRightInd w:val="0"/>
        <w:jc w:val="both"/>
      </w:pPr>
      <w:r>
        <w:t>— формирование чувства прекрасного и эстетических чувств на основе знакомства с мировой и отечественной художественной культурой.</w:t>
      </w:r>
    </w:p>
    <w:p w:rsidR="00DC30FB" w:rsidRDefault="00DC30FB" w:rsidP="00EE0E45">
      <w:pPr>
        <w:autoSpaceDE w:val="0"/>
        <w:autoSpaceDN w:val="0"/>
        <w:adjustRightInd w:val="0"/>
        <w:jc w:val="center"/>
        <w:rPr>
          <w:rFonts w:ascii="Helios" w:hAnsi="Helios" w:cs="Helios"/>
          <w:b/>
          <w:sz w:val="32"/>
          <w:szCs w:val="32"/>
        </w:rPr>
      </w:pPr>
    </w:p>
    <w:p w:rsidR="00DC30FB" w:rsidRDefault="00DC30FB" w:rsidP="00EE0E45">
      <w:pPr>
        <w:jc w:val="center"/>
      </w:pPr>
    </w:p>
    <w:p w:rsidR="00DC30FB" w:rsidRDefault="00DC30FB" w:rsidP="00EE0E45">
      <w:pPr>
        <w:jc w:val="center"/>
      </w:pPr>
    </w:p>
    <w:p w:rsidR="00DC30FB" w:rsidRDefault="00DC30FB" w:rsidP="00EE0E45">
      <w:pPr>
        <w:jc w:val="center"/>
      </w:pPr>
    </w:p>
    <w:p w:rsidR="00DC30FB" w:rsidRDefault="00DC30FB" w:rsidP="00EE0E45">
      <w:pPr>
        <w:rPr>
          <w:rFonts w:ascii="Arial" w:hAnsi="Arial" w:cs="Arial"/>
          <w:sz w:val="28"/>
          <w:szCs w:val="28"/>
        </w:rPr>
      </w:pPr>
    </w:p>
    <w:p w:rsidR="00DC30FB" w:rsidRDefault="00DC30FB" w:rsidP="00EE0E45">
      <w:pPr>
        <w:rPr>
          <w:rFonts w:ascii="Arial" w:hAnsi="Arial" w:cs="Arial"/>
          <w:sz w:val="28"/>
          <w:szCs w:val="28"/>
        </w:rPr>
      </w:pPr>
    </w:p>
    <w:p w:rsidR="00DC30FB" w:rsidRPr="00A31DB4" w:rsidRDefault="00DC30FB" w:rsidP="00EE0E45">
      <w:pPr>
        <w:rPr>
          <w:rFonts w:ascii="Arial" w:hAnsi="Arial" w:cs="Arial"/>
          <w:sz w:val="28"/>
          <w:szCs w:val="28"/>
        </w:rPr>
        <w:sectPr w:rsidR="00DC30FB" w:rsidRPr="00A31DB4">
          <w:pgSz w:w="11906" w:h="16838"/>
          <w:pgMar w:top="1134" w:right="924" w:bottom="1134" w:left="1259" w:header="709" w:footer="709" w:gutter="0"/>
          <w:cols w:space="708"/>
          <w:docGrid w:linePitch="360"/>
        </w:sectPr>
      </w:pPr>
    </w:p>
    <w:p w:rsidR="00DC30FB" w:rsidRDefault="00DC30FB" w:rsidP="00EE0E45">
      <w:pPr>
        <w:jc w:val="center"/>
        <w:rPr>
          <w:rFonts w:ascii="Arial" w:hAnsi="Arial" w:cs="Arial"/>
          <w:b/>
          <w:sz w:val="28"/>
          <w:szCs w:val="28"/>
        </w:rPr>
      </w:pPr>
      <w:r>
        <w:rPr>
          <w:rFonts w:ascii="Arial" w:hAnsi="Arial" w:cs="Arial"/>
          <w:b/>
          <w:sz w:val="28"/>
          <w:szCs w:val="28"/>
        </w:rPr>
        <w:t>Технологическая карта формирования личностных УУД в начальной школе</w:t>
      </w:r>
    </w:p>
    <w:tbl>
      <w:tblPr>
        <w:tblW w:w="15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8"/>
        <w:gridCol w:w="1316"/>
        <w:gridCol w:w="776"/>
        <w:gridCol w:w="3636"/>
        <w:gridCol w:w="3446"/>
        <w:gridCol w:w="3034"/>
        <w:gridCol w:w="1112"/>
        <w:gridCol w:w="1440"/>
      </w:tblGrid>
      <w:tr w:rsidR="00DC30FB" w:rsidTr="00677F7E">
        <w:trPr>
          <w:cantSplit/>
          <w:trHeight w:val="42"/>
        </w:trPr>
        <w:tc>
          <w:tcPr>
            <w:tcW w:w="468" w:type="dxa"/>
            <w:vMerge w:val="restart"/>
            <w:textDirection w:val="btLr"/>
          </w:tcPr>
          <w:p w:rsidR="00DC30FB" w:rsidRDefault="00DC30FB" w:rsidP="00EE0E45">
            <w:pPr>
              <w:ind w:left="113" w:right="113"/>
              <w:jc w:val="center"/>
            </w:pPr>
            <w:r>
              <w:t>УУД</w:t>
            </w:r>
          </w:p>
        </w:tc>
        <w:tc>
          <w:tcPr>
            <w:tcW w:w="1316" w:type="dxa"/>
            <w:vMerge w:val="restart"/>
          </w:tcPr>
          <w:p w:rsidR="00DC30FB" w:rsidRDefault="00DC30FB" w:rsidP="00EE0E45">
            <w:pPr>
              <w:rPr>
                <w:sz w:val="20"/>
                <w:szCs w:val="20"/>
              </w:rPr>
            </w:pPr>
            <w:r>
              <w:rPr>
                <w:sz w:val="20"/>
                <w:szCs w:val="20"/>
              </w:rPr>
              <w:t>Нормативный</w:t>
            </w:r>
          </w:p>
          <w:p w:rsidR="00DC30FB" w:rsidRDefault="00DC30FB" w:rsidP="00EE0E45">
            <w:r>
              <w:rPr>
                <w:sz w:val="20"/>
                <w:szCs w:val="20"/>
              </w:rPr>
              <w:t xml:space="preserve"> показательУУД</w:t>
            </w:r>
          </w:p>
        </w:tc>
        <w:tc>
          <w:tcPr>
            <w:tcW w:w="776" w:type="dxa"/>
            <w:vMerge w:val="restart"/>
          </w:tcPr>
          <w:p w:rsidR="00DC30FB" w:rsidRDefault="00DC30FB" w:rsidP="00EE0E45">
            <w:pPr>
              <w:rPr>
                <w:sz w:val="20"/>
                <w:szCs w:val="20"/>
              </w:rPr>
            </w:pPr>
            <w:r>
              <w:rPr>
                <w:sz w:val="20"/>
                <w:szCs w:val="20"/>
              </w:rPr>
              <w:t>Класс</w:t>
            </w:r>
          </w:p>
        </w:tc>
        <w:tc>
          <w:tcPr>
            <w:tcW w:w="10116" w:type="dxa"/>
            <w:gridSpan w:val="3"/>
          </w:tcPr>
          <w:p w:rsidR="00DC30FB" w:rsidRDefault="00DC30FB" w:rsidP="00EE0E45">
            <w:pPr>
              <w:jc w:val="center"/>
            </w:pPr>
            <w:r>
              <w:t>Уровни сформированности</w:t>
            </w:r>
          </w:p>
        </w:tc>
        <w:tc>
          <w:tcPr>
            <w:tcW w:w="2552" w:type="dxa"/>
            <w:gridSpan w:val="2"/>
          </w:tcPr>
          <w:p w:rsidR="00DC30FB" w:rsidRDefault="00DC30FB" w:rsidP="00EE0E45">
            <w:pPr>
              <w:jc w:val="center"/>
            </w:pPr>
            <w:r>
              <w:t>Диагностика</w:t>
            </w:r>
          </w:p>
        </w:tc>
      </w:tr>
      <w:tr w:rsidR="00DC30FB" w:rsidTr="00677F7E">
        <w:trPr>
          <w:cantSplit/>
          <w:trHeight w:val="42"/>
        </w:trPr>
        <w:tc>
          <w:tcPr>
            <w:tcW w:w="468" w:type="dxa"/>
            <w:vMerge/>
            <w:textDirection w:val="btLr"/>
          </w:tcPr>
          <w:p w:rsidR="00DC30FB" w:rsidRDefault="00DC30FB" w:rsidP="00EE0E45">
            <w:pPr>
              <w:ind w:left="113" w:right="113"/>
              <w:jc w:val="center"/>
            </w:pPr>
          </w:p>
        </w:tc>
        <w:tc>
          <w:tcPr>
            <w:tcW w:w="1316" w:type="dxa"/>
            <w:vMerge/>
          </w:tcPr>
          <w:p w:rsidR="00DC30FB" w:rsidRDefault="00DC30FB" w:rsidP="00EE0E45">
            <w:pPr>
              <w:jc w:val="center"/>
            </w:pPr>
          </w:p>
        </w:tc>
        <w:tc>
          <w:tcPr>
            <w:tcW w:w="776" w:type="dxa"/>
            <w:vMerge/>
          </w:tcPr>
          <w:p w:rsidR="00DC30FB" w:rsidRDefault="00DC30FB" w:rsidP="00EE0E45"/>
        </w:tc>
        <w:tc>
          <w:tcPr>
            <w:tcW w:w="3636" w:type="dxa"/>
          </w:tcPr>
          <w:p w:rsidR="00DC30FB" w:rsidRDefault="00DC30FB" w:rsidP="00EE0E45">
            <w:pPr>
              <w:jc w:val="center"/>
            </w:pPr>
            <w:r>
              <w:t>высокий</w:t>
            </w:r>
          </w:p>
        </w:tc>
        <w:tc>
          <w:tcPr>
            <w:tcW w:w="3446" w:type="dxa"/>
          </w:tcPr>
          <w:p w:rsidR="00DC30FB" w:rsidRDefault="00DC30FB" w:rsidP="00EE0E45">
            <w:pPr>
              <w:jc w:val="center"/>
            </w:pPr>
            <w:r>
              <w:t>средний</w:t>
            </w:r>
          </w:p>
        </w:tc>
        <w:tc>
          <w:tcPr>
            <w:tcW w:w="3034" w:type="dxa"/>
          </w:tcPr>
          <w:p w:rsidR="00DC30FB" w:rsidRDefault="00DC30FB" w:rsidP="00EE0E45">
            <w:pPr>
              <w:jc w:val="center"/>
            </w:pPr>
            <w:r>
              <w:t>низкий</w:t>
            </w:r>
          </w:p>
        </w:tc>
        <w:tc>
          <w:tcPr>
            <w:tcW w:w="1112" w:type="dxa"/>
          </w:tcPr>
          <w:p w:rsidR="00DC30FB" w:rsidRDefault="00DC30FB" w:rsidP="00EE0E45">
            <w:pPr>
              <w:jc w:val="center"/>
            </w:pPr>
            <w:r>
              <w:t>учитель</w:t>
            </w:r>
          </w:p>
        </w:tc>
        <w:tc>
          <w:tcPr>
            <w:tcW w:w="1440" w:type="dxa"/>
          </w:tcPr>
          <w:p w:rsidR="00DC30FB" w:rsidRDefault="00DC30FB" w:rsidP="00EE0E45">
            <w:pPr>
              <w:jc w:val="center"/>
            </w:pPr>
            <w:r>
              <w:t>психолог</w:t>
            </w:r>
          </w:p>
        </w:tc>
      </w:tr>
      <w:tr w:rsidR="00DC30FB" w:rsidTr="00677F7E">
        <w:trPr>
          <w:cantSplit/>
          <w:trHeight w:val="42"/>
        </w:trPr>
        <w:tc>
          <w:tcPr>
            <w:tcW w:w="468" w:type="dxa"/>
            <w:vMerge w:val="restart"/>
            <w:textDirection w:val="btLr"/>
          </w:tcPr>
          <w:p w:rsidR="00DC30FB" w:rsidRDefault="00DC30FB" w:rsidP="00EE0E45">
            <w:pPr>
              <w:ind w:left="113" w:right="113"/>
            </w:pPr>
            <w:r>
              <w:rPr>
                <w:sz w:val="22"/>
                <w:szCs w:val="22"/>
              </w:rPr>
              <w:t>Самопознание и самоопределение</w:t>
            </w:r>
          </w:p>
          <w:p w:rsidR="00DC30FB" w:rsidRDefault="00DC30FB" w:rsidP="00EE0E45">
            <w:pPr>
              <w:ind w:left="113" w:right="113"/>
              <w:jc w:val="center"/>
            </w:pPr>
          </w:p>
        </w:tc>
        <w:tc>
          <w:tcPr>
            <w:tcW w:w="1316" w:type="dxa"/>
            <w:vMerge w:val="restart"/>
          </w:tcPr>
          <w:p w:rsidR="00DC30FB" w:rsidRDefault="00DC30FB" w:rsidP="00EE0E45">
            <w:r>
              <w:t xml:space="preserve">Самооценка                                    </w:t>
            </w:r>
          </w:p>
          <w:p w:rsidR="00DC30FB" w:rsidRDefault="00DC30FB" w:rsidP="00EE0E45"/>
        </w:tc>
        <w:tc>
          <w:tcPr>
            <w:tcW w:w="776" w:type="dxa"/>
          </w:tcPr>
          <w:p w:rsidR="00DC30FB" w:rsidRDefault="00DC30FB" w:rsidP="00EE0E45">
            <w:r>
              <w:t>1</w:t>
            </w:r>
          </w:p>
        </w:tc>
        <w:tc>
          <w:tcPr>
            <w:tcW w:w="3636" w:type="dxa"/>
          </w:tcPr>
          <w:p w:rsidR="00DC30FB" w:rsidRDefault="00DC30FB" w:rsidP="00EE0E45">
            <w:pPr>
              <w:rPr>
                <w:sz w:val="20"/>
                <w:szCs w:val="20"/>
              </w:rPr>
            </w:pPr>
            <w:r>
              <w:rPr>
                <w:sz w:val="20"/>
                <w:szCs w:val="20"/>
              </w:rPr>
              <w:t>- чувство необходимости учения,</w:t>
            </w:r>
          </w:p>
          <w:p w:rsidR="00DC30FB" w:rsidRDefault="00DC30FB" w:rsidP="00EE0E45">
            <w:pPr>
              <w:rPr>
                <w:sz w:val="20"/>
                <w:szCs w:val="20"/>
              </w:rPr>
            </w:pPr>
            <w:r>
              <w:rPr>
                <w:sz w:val="20"/>
                <w:szCs w:val="20"/>
              </w:rPr>
              <w:t>- формирование своей точки зрения,</w:t>
            </w:r>
          </w:p>
          <w:p w:rsidR="00DC30FB" w:rsidRDefault="00DC30FB" w:rsidP="00EE0E45">
            <w:pPr>
              <w:rPr>
                <w:sz w:val="20"/>
                <w:szCs w:val="20"/>
              </w:rPr>
            </w:pPr>
            <w:r>
              <w:rPr>
                <w:sz w:val="20"/>
                <w:szCs w:val="20"/>
              </w:rPr>
              <w:t xml:space="preserve">-  предпочтение уроков «школьного» типа урокам «дошкольного» типа; </w:t>
            </w:r>
          </w:p>
          <w:p w:rsidR="00DC30FB" w:rsidRDefault="00DC30FB" w:rsidP="00EE0E45">
            <w:pPr>
              <w:rPr>
                <w:sz w:val="20"/>
                <w:szCs w:val="20"/>
              </w:rPr>
            </w:pPr>
            <w:r>
              <w:rPr>
                <w:sz w:val="20"/>
                <w:szCs w:val="20"/>
              </w:rPr>
              <w:t>- адекватное  содержательное представление о школе;</w:t>
            </w:r>
          </w:p>
          <w:p w:rsidR="00DC30FB" w:rsidRDefault="00DC30FB" w:rsidP="00EE0E45">
            <w:pPr>
              <w:rPr>
                <w:sz w:val="20"/>
                <w:szCs w:val="20"/>
              </w:rPr>
            </w:pPr>
            <w:r>
              <w:rPr>
                <w:sz w:val="20"/>
                <w:szCs w:val="20"/>
              </w:rPr>
              <w:t xml:space="preserve">-  предпочтение классных коллективных занятий индивидуальным занятиям дома, </w:t>
            </w:r>
          </w:p>
          <w:p w:rsidR="00DC30FB" w:rsidRDefault="00DC30FB" w:rsidP="00EE0E45">
            <w:pPr>
              <w:rPr>
                <w:sz w:val="20"/>
                <w:szCs w:val="20"/>
              </w:rPr>
            </w:pPr>
            <w:r>
              <w:rPr>
                <w:sz w:val="20"/>
                <w:szCs w:val="20"/>
              </w:rPr>
              <w:t xml:space="preserve"> -  предпочтение социального способа оценки своих знаний </w:t>
            </w:r>
          </w:p>
          <w:p w:rsidR="00DC30FB" w:rsidRDefault="00DC30FB" w:rsidP="00EE0E45">
            <w:pPr>
              <w:rPr>
                <w:sz w:val="20"/>
                <w:szCs w:val="20"/>
              </w:rPr>
            </w:pPr>
            <w:r>
              <w:rPr>
                <w:b/>
                <w:sz w:val="20"/>
                <w:szCs w:val="20"/>
              </w:rPr>
              <w:t>Рекомендации:</w:t>
            </w:r>
            <w:r>
              <w:rPr>
                <w:sz w:val="20"/>
                <w:szCs w:val="20"/>
              </w:rPr>
              <w:t xml:space="preserve">  поддержка и развитие приобретенных положительных личностных качеств, организация деятельности на помощь другим людям, развитие эмпатии.</w:t>
            </w:r>
          </w:p>
        </w:tc>
        <w:tc>
          <w:tcPr>
            <w:tcW w:w="3446" w:type="dxa"/>
          </w:tcPr>
          <w:p w:rsidR="00DC30FB" w:rsidRDefault="00DC30FB" w:rsidP="00EE0E45">
            <w:pPr>
              <w:jc w:val="both"/>
              <w:rPr>
                <w:sz w:val="20"/>
                <w:szCs w:val="20"/>
              </w:rPr>
            </w:pPr>
            <w:r>
              <w:rPr>
                <w:sz w:val="20"/>
                <w:szCs w:val="20"/>
              </w:rPr>
              <w:t xml:space="preserve">- положительное отношение к школе; </w:t>
            </w:r>
          </w:p>
          <w:p w:rsidR="00DC30FB" w:rsidRDefault="00DC30FB" w:rsidP="00EE0E45">
            <w:pPr>
              <w:jc w:val="both"/>
              <w:rPr>
                <w:sz w:val="20"/>
                <w:szCs w:val="20"/>
              </w:rPr>
            </w:pPr>
            <w:r>
              <w:rPr>
                <w:sz w:val="20"/>
                <w:szCs w:val="20"/>
              </w:rPr>
              <w:t xml:space="preserve">- ориентация на содержательные моменты школьной действительности и образец «хорошего ученика», </w:t>
            </w:r>
          </w:p>
          <w:p w:rsidR="00DC30FB" w:rsidRDefault="00DC30FB" w:rsidP="00EE0E45">
            <w:pPr>
              <w:jc w:val="both"/>
              <w:rPr>
                <w:sz w:val="20"/>
                <w:szCs w:val="20"/>
              </w:rPr>
            </w:pPr>
            <w:r>
              <w:rPr>
                <w:sz w:val="20"/>
                <w:szCs w:val="20"/>
              </w:rPr>
              <w:t>- школа привлекает внеучебной деятельностью</w:t>
            </w:r>
          </w:p>
          <w:p w:rsidR="00DC30FB" w:rsidRDefault="00DC30FB" w:rsidP="00EE0E45">
            <w:pPr>
              <w:jc w:val="both"/>
              <w:rPr>
                <w:sz w:val="20"/>
                <w:szCs w:val="20"/>
              </w:rPr>
            </w:pPr>
            <w:r>
              <w:rPr>
                <w:b/>
                <w:sz w:val="20"/>
                <w:szCs w:val="20"/>
              </w:rPr>
              <w:t>Рекомендации:</w:t>
            </w:r>
            <w:r>
              <w:rPr>
                <w:sz w:val="20"/>
                <w:szCs w:val="20"/>
              </w:rPr>
              <w:t xml:space="preserve"> стабилизировать психоэмоциональное состояние ребенка, организовать самостоятельную деятельность на уроке.</w:t>
            </w:r>
          </w:p>
          <w:p w:rsidR="00DC30FB" w:rsidRDefault="00DC30FB" w:rsidP="00EE0E45">
            <w:pPr>
              <w:rPr>
                <w:sz w:val="20"/>
                <w:szCs w:val="20"/>
              </w:rPr>
            </w:pPr>
          </w:p>
        </w:tc>
        <w:tc>
          <w:tcPr>
            <w:tcW w:w="3034" w:type="dxa"/>
          </w:tcPr>
          <w:p w:rsidR="00DC30FB" w:rsidRDefault="00DC30FB" w:rsidP="00EE0E45">
            <w:pPr>
              <w:rPr>
                <w:sz w:val="20"/>
                <w:szCs w:val="20"/>
              </w:rPr>
            </w:pPr>
            <w:r>
              <w:rPr>
                <w:sz w:val="20"/>
                <w:szCs w:val="20"/>
              </w:rPr>
              <w:t>- отрицательное отношение к школе и поступлению в школу</w:t>
            </w:r>
          </w:p>
          <w:p w:rsidR="00DC30FB" w:rsidRDefault="00DC30FB" w:rsidP="00EE0E45">
            <w:pPr>
              <w:rPr>
                <w:b/>
                <w:sz w:val="20"/>
                <w:szCs w:val="20"/>
              </w:rPr>
            </w:pPr>
            <w:r>
              <w:rPr>
                <w:sz w:val="20"/>
                <w:szCs w:val="20"/>
              </w:rPr>
              <w:t>- Ребенок хочет пойти в школу, но при сохранении дошкольного образа жизни.</w:t>
            </w:r>
          </w:p>
          <w:p w:rsidR="00DC30FB" w:rsidRDefault="00DC30FB" w:rsidP="00EE0E45">
            <w:pPr>
              <w:rPr>
                <w:b/>
                <w:sz w:val="20"/>
                <w:szCs w:val="20"/>
              </w:rPr>
            </w:pPr>
          </w:p>
          <w:p w:rsidR="00DC30FB" w:rsidRDefault="00DC30FB" w:rsidP="00EE0E45">
            <w:pPr>
              <w:rPr>
                <w:sz w:val="20"/>
                <w:szCs w:val="20"/>
              </w:rPr>
            </w:pPr>
            <w:r>
              <w:rPr>
                <w:b/>
                <w:sz w:val="20"/>
                <w:szCs w:val="20"/>
              </w:rPr>
              <w:t>Рекомендации:</w:t>
            </w:r>
            <w:r>
              <w:rPr>
                <w:sz w:val="20"/>
                <w:szCs w:val="20"/>
              </w:rPr>
              <w:t xml:space="preserve"> консультация специалистов, поощрения за результат, давать небольшие поручения, но с достижимым положительным результатом.</w:t>
            </w:r>
          </w:p>
        </w:tc>
        <w:tc>
          <w:tcPr>
            <w:tcW w:w="1112" w:type="dxa"/>
          </w:tcPr>
          <w:p w:rsidR="00DC30FB" w:rsidRDefault="00DC30FB" w:rsidP="00EE0E45">
            <w:pPr>
              <w:jc w:val="center"/>
            </w:pPr>
          </w:p>
        </w:tc>
        <w:tc>
          <w:tcPr>
            <w:tcW w:w="1440" w:type="dxa"/>
          </w:tcPr>
          <w:p w:rsidR="00DC30FB" w:rsidRPr="00321C42" w:rsidRDefault="00DC30FB" w:rsidP="00EE0E45">
            <w:pPr>
              <w:jc w:val="center"/>
            </w:pPr>
            <w:r w:rsidRPr="00321C42">
              <w:t>Тест на определение самооценки «Лесенка»</w:t>
            </w:r>
          </w:p>
        </w:tc>
      </w:tr>
      <w:tr w:rsidR="00DC30FB" w:rsidTr="00677F7E">
        <w:trPr>
          <w:cantSplit/>
          <w:trHeight w:val="42"/>
        </w:trPr>
        <w:tc>
          <w:tcPr>
            <w:tcW w:w="468" w:type="dxa"/>
            <w:vMerge/>
            <w:textDirection w:val="btLr"/>
          </w:tcPr>
          <w:p w:rsidR="00DC30FB" w:rsidRDefault="00DC30FB" w:rsidP="00EE0E45">
            <w:pPr>
              <w:ind w:left="113" w:right="113"/>
              <w:jc w:val="center"/>
            </w:pPr>
          </w:p>
        </w:tc>
        <w:tc>
          <w:tcPr>
            <w:tcW w:w="1316" w:type="dxa"/>
            <w:vMerge/>
          </w:tcPr>
          <w:p w:rsidR="00DC30FB" w:rsidRDefault="00DC30FB" w:rsidP="00EE0E45"/>
        </w:tc>
        <w:tc>
          <w:tcPr>
            <w:tcW w:w="776" w:type="dxa"/>
          </w:tcPr>
          <w:p w:rsidR="00DC30FB" w:rsidRDefault="00DC30FB" w:rsidP="00EE0E45">
            <w:r>
              <w:t>2</w:t>
            </w:r>
          </w:p>
        </w:tc>
        <w:tc>
          <w:tcPr>
            <w:tcW w:w="3636" w:type="dxa"/>
          </w:tcPr>
          <w:p w:rsidR="00DC30FB" w:rsidRDefault="00DC30FB" w:rsidP="00EE0E45">
            <w:pPr>
              <w:rPr>
                <w:sz w:val="20"/>
                <w:szCs w:val="20"/>
              </w:rPr>
            </w:pPr>
            <w:r>
              <w:rPr>
                <w:sz w:val="20"/>
                <w:szCs w:val="20"/>
              </w:rPr>
              <w:t>- чувство необходимости учения,</w:t>
            </w:r>
          </w:p>
          <w:p w:rsidR="00DC30FB" w:rsidRDefault="00DC30FB" w:rsidP="00EE0E45">
            <w:pPr>
              <w:rPr>
                <w:sz w:val="20"/>
                <w:szCs w:val="20"/>
              </w:rPr>
            </w:pPr>
            <w:r>
              <w:rPr>
                <w:sz w:val="20"/>
                <w:szCs w:val="20"/>
              </w:rPr>
              <w:t>- формируется собственная точка зрения,</w:t>
            </w:r>
          </w:p>
          <w:p w:rsidR="00DC30FB" w:rsidRDefault="00DC30FB" w:rsidP="00EE0E45">
            <w:pPr>
              <w:rPr>
                <w:sz w:val="20"/>
                <w:szCs w:val="20"/>
              </w:rPr>
            </w:pPr>
            <w:r>
              <w:rPr>
                <w:sz w:val="20"/>
                <w:szCs w:val="20"/>
              </w:rPr>
              <w:t>-  предпочтение социального способа оценки своих знаний.</w:t>
            </w:r>
          </w:p>
          <w:p w:rsidR="00DC30FB" w:rsidRDefault="00DC30FB" w:rsidP="00EE0E45">
            <w:pPr>
              <w:rPr>
                <w:sz w:val="20"/>
                <w:szCs w:val="20"/>
              </w:rPr>
            </w:pPr>
          </w:p>
          <w:p w:rsidR="00DC30FB" w:rsidRDefault="00DC30FB" w:rsidP="00EE0E45">
            <w:pPr>
              <w:rPr>
                <w:sz w:val="20"/>
                <w:szCs w:val="20"/>
              </w:rPr>
            </w:pPr>
            <w:r>
              <w:rPr>
                <w:b/>
                <w:sz w:val="20"/>
                <w:szCs w:val="20"/>
              </w:rPr>
              <w:t>Рекомендации:</w:t>
            </w:r>
            <w:r>
              <w:rPr>
                <w:sz w:val="20"/>
                <w:szCs w:val="20"/>
              </w:rPr>
              <w:t xml:space="preserve">  поддержка и развитие приобретенных положительных личностных качеств, организация деятельности на помощь другим людям, развитие эмпатии.</w:t>
            </w:r>
          </w:p>
          <w:p w:rsidR="00DC30FB" w:rsidRDefault="00DC30FB" w:rsidP="00EE0E45">
            <w:pPr>
              <w:rPr>
                <w:sz w:val="20"/>
                <w:szCs w:val="20"/>
              </w:rPr>
            </w:pPr>
          </w:p>
        </w:tc>
        <w:tc>
          <w:tcPr>
            <w:tcW w:w="3446" w:type="dxa"/>
          </w:tcPr>
          <w:p w:rsidR="00DC30FB" w:rsidRDefault="00DC30FB" w:rsidP="00EE0E45">
            <w:pPr>
              <w:rPr>
                <w:sz w:val="20"/>
                <w:szCs w:val="20"/>
              </w:rPr>
            </w:pPr>
            <w:r>
              <w:rPr>
                <w:sz w:val="20"/>
                <w:szCs w:val="20"/>
              </w:rPr>
              <w:t xml:space="preserve">- положительное отношение к школе; </w:t>
            </w:r>
          </w:p>
          <w:p w:rsidR="00DC30FB" w:rsidRDefault="00DC30FB" w:rsidP="00EE0E45">
            <w:pPr>
              <w:rPr>
                <w:sz w:val="20"/>
                <w:szCs w:val="20"/>
              </w:rPr>
            </w:pPr>
            <w:r>
              <w:rPr>
                <w:sz w:val="20"/>
                <w:szCs w:val="20"/>
              </w:rPr>
              <w:t>Проявляет собственную точку зрения в отдельных вопросах.</w:t>
            </w:r>
          </w:p>
          <w:p w:rsidR="00DC30FB" w:rsidRDefault="00DC30FB" w:rsidP="00EE0E45">
            <w:pPr>
              <w:rPr>
                <w:sz w:val="20"/>
                <w:szCs w:val="20"/>
              </w:rPr>
            </w:pPr>
            <w:r>
              <w:rPr>
                <w:sz w:val="20"/>
                <w:szCs w:val="20"/>
              </w:rPr>
              <w:t>Частично зависит от ситуации успеха.</w:t>
            </w:r>
          </w:p>
          <w:p w:rsidR="00DC30FB" w:rsidRDefault="00DC30FB" w:rsidP="00EE0E45">
            <w:pPr>
              <w:jc w:val="both"/>
              <w:rPr>
                <w:sz w:val="20"/>
                <w:szCs w:val="20"/>
              </w:rPr>
            </w:pPr>
            <w:r>
              <w:rPr>
                <w:b/>
                <w:sz w:val="20"/>
                <w:szCs w:val="20"/>
              </w:rPr>
              <w:t>Рекомендации:</w:t>
            </w:r>
            <w:r>
              <w:rPr>
                <w:sz w:val="20"/>
                <w:szCs w:val="20"/>
              </w:rPr>
              <w:t xml:space="preserve"> проявлять заинтересованность деятельностью ребенка,  стабилизировать, психоэмоциональное состояние ребенка, организовать самостоятельную деятельность на уроке.</w:t>
            </w:r>
          </w:p>
          <w:p w:rsidR="00DC30FB" w:rsidRDefault="00DC30FB" w:rsidP="00EE0E45">
            <w:pPr>
              <w:rPr>
                <w:sz w:val="20"/>
                <w:szCs w:val="20"/>
              </w:rPr>
            </w:pPr>
            <w:r>
              <w:rPr>
                <w:sz w:val="20"/>
                <w:szCs w:val="20"/>
              </w:rPr>
              <w:t>.</w:t>
            </w:r>
          </w:p>
          <w:p w:rsidR="00DC30FB" w:rsidRDefault="00DC30FB" w:rsidP="00EE0E45">
            <w:pPr>
              <w:rPr>
                <w:sz w:val="20"/>
                <w:szCs w:val="20"/>
              </w:rPr>
            </w:pPr>
          </w:p>
        </w:tc>
        <w:tc>
          <w:tcPr>
            <w:tcW w:w="3034" w:type="dxa"/>
          </w:tcPr>
          <w:p w:rsidR="00DC30FB" w:rsidRDefault="00DC30FB" w:rsidP="00EE0E45">
            <w:pPr>
              <w:rPr>
                <w:sz w:val="20"/>
                <w:szCs w:val="20"/>
              </w:rPr>
            </w:pPr>
            <w:r>
              <w:rPr>
                <w:sz w:val="20"/>
                <w:szCs w:val="20"/>
              </w:rPr>
              <w:t>Посещение школы с цель общения со сверстниками.</w:t>
            </w:r>
          </w:p>
          <w:p w:rsidR="00DC30FB" w:rsidRDefault="00DC30FB" w:rsidP="00EE0E45">
            <w:pPr>
              <w:rPr>
                <w:sz w:val="20"/>
                <w:szCs w:val="20"/>
              </w:rPr>
            </w:pPr>
            <w:r>
              <w:rPr>
                <w:sz w:val="20"/>
                <w:szCs w:val="20"/>
              </w:rPr>
              <w:t>Нет стремления иметь собственную точку зрения.</w:t>
            </w:r>
          </w:p>
          <w:p w:rsidR="00DC30FB" w:rsidRDefault="00DC30FB" w:rsidP="00EE0E45">
            <w:pPr>
              <w:rPr>
                <w:sz w:val="20"/>
                <w:szCs w:val="20"/>
              </w:rPr>
            </w:pPr>
            <w:r>
              <w:rPr>
                <w:sz w:val="20"/>
                <w:szCs w:val="20"/>
              </w:rPr>
              <w:t>Полностью зависит от ситуации успеха.</w:t>
            </w:r>
          </w:p>
          <w:p w:rsidR="00DC30FB" w:rsidRDefault="00DC30FB" w:rsidP="00EE0E45">
            <w:pPr>
              <w:rPr>
                <w:sz w:val="20"/>
                <w:szCs w:val="20"/>
              </w:rPr>
            </w:pPr>
            <w:r>
              <w:rPr>
                <w:sz w:val="20"/>
                <w:szCs w:val="20"/>
              </w:rPr>
              <w:t>Тенденция к переоценке достигнутых результатов и возможностей.</w:t>
            </w:r>
          </w:p>
          <w:p w:rsidR="00DC30FB" w:rsidRDefault="00DC30FB" w:rsidP="00EE0E45">
            <w:pPr>
              <w:rPr>
                <w:sz w:val="20"/>
                <w:szCs w:val="20"/>
              </w:rPr>
            </w:pPr>
            <w:r>
              <w:rPr>
                <w:b/>
                <w:sz w:val="20"/>
                <w:szCs w:val="20"/>
              </w:rPr>
              <w:t>Рекомендации:</w:t>
            </w:r>
            <w:r>
              <w:rPr>
                <w:sz w:val="20"/>
                <w:szCs w:val="20"/>
              </w:rPr>
              <w:t xml:space="preserve"> консультация специалистов, поощрения за результат,  давать небольшие поручения, но с достижимым положительным результатом.</w:t>
            </w:r>
          </w:p>
        </w:tc>
        <w:tc>
          <w:tcPr>
            <w:tcW w:w="1112" w:type="dxa"/>
          </w:tcPr>
          <w:p w:rsidR="00DC30FB" w:rsidRDefault="00DC30FB" w:rsidP="00EE0E45">
            <w:pPr>
              <w:jc w:val="center"/>
            </w:pPr>
          </w:p>
        </w:tc>
        <w:tc>
          <w:tcPr>
            <w:tcW w:w="1440" w:type="dxa"/>
          </w:tcPr>
          <w:p w:rsidR="00DC30FB" w:rsidRDefault="00DC30FB" w:rsidP="00EE0E45">
            <w:pPr>
              <w:jc w:val="center"/>
            </w:pPr>
            <w:r>
              <w:t>«Лесенка»</w:t>
            </w:r>
          </w:p>
        </w:tc>
      </w:tr>
      <w:tr w:rsidR="00DC30FB" w:rsidTr="00677F7E">
        <w:trPr>
          <w:cantSplit/>
          <w:trHeight w:val="1789"/>
        </w:trPr>
        <w:tc>
          <w:tcPr>
            <w:tcW w:w="468" w:type="dxa"/>
            <w:vMerge/>
            <w:textDirection w:val="btLr"/>
          </w:tcPr>
          <w:p w:rsidR="00DC30FB" w:rsidRDefault="00DC30FB" w:rsidP="00EE0E45">
            <w:pPr>
              <w:ind w:left="113" w:right="113"/>
              <w:jc w:val="center"/>
            </w:pPr>
          </w:p>
        </w:tc>
        <w:tc>
          <w:tcPr>
            <w:tcW w:w="1316" w:type="dxa"/>
            <w:vMerge/>
          </w:tcPr>
          <w:p w:rsidR="00DC30FB" w:rsidRDefault="00DC30FB" w:rsidP="00EE0E45"/>
        </w:tc>
        <w:tc>
          <w:tcPr>
            <w:tcW w:w="776" w:type="dxa"/>
          </w:tcPr>
          <w:p w:rsidR="00DC30FB" w:rsidRDefault="00DC30FB" w:rsidP="00EE0E45">
            <w:r>
              <w:t>3</w:t>
            </w:r>
          </w:p>
        </w:tc>
        <w:tc>
          <w:tcPr>
            <w:tcW w:w="3636" w:type="dxa"/>
          </w:tcPr>
          <w:p w:rsidR="00DC30FB" w:rsidRDefault="00DC30FB" w:rsidP="00EE0E45">
            <w:pPr>
              <w:rPr>
                <w:sz w:val="20"/>
                <w:szCs w:val="20"/>
              </w:rPr>
            </w:pPr>
            <w:r>
              <w:rPr>
                <w:sz w:val="20"/>
                <w:szCs w:val="20"/>
              </w:rPr>
              <w:t>- чувство необходимости учения,</w:t>
            </w:r>
          </w:p>
          <w:p w:rsidR="00DC30FB" w:rsidRDefault="00DC30FB" w:rsidP="00EE0E45">
            <w:pPr>
              <w:rPr>
                <w:sz w:val="20"/>
                <w:szCs w:val="20"/>
              </w:rPr>
            </w:pPr>
            <w:r>
              <w:rPr>
                <w:sz w:val="20"/>
                <w:szCs w:val="20"/>
              </w:rPr>
              <w:t xml:space="preserve">- адекватное определение задач саморазвития, решение которых необходимо для реализации требований роли «хороший ученик», </w:t>
            </w:r>
          </w:p>
          <w:p w:rsidR="00DC30FB" w:rsidRDefault="00DC30FB" w:rsidP="00EE0E45">
            <w:pPr>
              <w:rPr>
                <w:sz w:val="20"/>
                <w:szCs w:val="20"/>
              </w:rPr>
            </w:pPr>
          </w:p>
          <w:p w:rsidR="00DC30FB" w:rsidRDefault="00DC30FB" w:rsidP="00EE0E45">
            <w:pPr>
              <w:rPr>
                <w:sz w:val="20"/>
                <w:szCs w:val="20"/>
              </w:rPr>
            </w:pPr>
            <w:r>
              <w:rPr>
                <w:b/>
                <w:sz w:val="20"/>
                <w:szCs w:val="20"/>
              </w:rPr>
              <w:t>Рекомендации:</w:t>
            </w:r>
            <w:r>
              <w:rPr>
                <w:sz w:val="20"/>
                <w:szCs w:val="20"/>
              </w:rPr>
              <w:t xml:space="preserve">  поддержка и развитие приобретенных положительных личностных качеств, организация деятельности на помощь другим людям, развитие эмпатии.</w:t>
            </w:r>
          </w:p>
          <w:p w:rsidR="00DC30FB" w:rsidRDefault="00DC30FB" w:rsidP="00EE0E45">
            <w:pPr>
              <w:rPr>
                <w:sz w:val="20"/>
                <w:szCs w:val="20"/>
              </w:rPr>
            </w:pPr>
          </w:p>
        </w:tc>
        <w:tc>
          <w:tcPr>
            <w:tcW w:w="3446" w:type="dxa"/>
          </w:tcPr>
          <w:p w:rsidR="00DC30FB" w:rsidRDefault="00DC30FB" w:rsidP="00EE0E45">
            <w:pPr>
              <w:pBdr>
                <w:bottom w:val="single" w:sz="12" w:space="1" w:color="auto"/>
              </w:pBdr>
              <w:rPr>
                <w:sz w:val="20"/>
                <w:szCs w:val="20"/>
              </w:rPr>
            </w:pPr>
            <w:r>
              <w:rPr>
                <w:sz w:val="20"/>
                <w:szCs w:val="20"/>
              </w:rPr>
              <w:t>- адекватность выделения качеств хорошего ученика (успеваемость, выполнение норм школьной жизни, положительные отношения с одноклассниками и учителем, интерес к учению)</w:t>
            </w:r>
          </w:p>
          <w:p w:rsidR="00DC30FB" w:rsidRDefault="00DC30FB" w:rsidP="00EE0E45">
            <w:pPr>
              <w:rPr>
                <w:b/>
                <w:sz w:val="20"/>
                <w:szCs w:val="20"/>
              </w:rPr>
            </w:pPr>
          </w:p>
          <w:p w:rsidR="00DC30FB" w:rsidRDefault="00DC30FB" w:rsidP="00EE0E45">
            <w:pPr>
              <w:rPr>
                <w:sz w:val="20"/>
                <w:szCs w:val="20"/>
              </w:rPr>
            </w:pPr>
            <w:r>
              <w:rPr>
                <w:b/>
                <w:sz w:val="20"/>
                <w:szCs w:val="20"/>
              </w:rPr>
              <w:t>Рекомендации</w:t>
            </w:r>
          </w:p>
          <w:p w:rsidR="00DC30FB" w:rsidRDefault="00DC30FB" w:rsidP="00EE0E45">
            <w:pPr>
              <w:jc w:val="both"/>
              <w:rPr>
                <w:sz w:val="20"/>
                <w:szCs w:val="20"/>
              </w:rPr>
            </w:pPr>
            <w:r>
              <w:rPr>
                <w:sz w:val="20"/>
                <w:szCs w:val="20"/>
              </w:rPr>
              <w:t>проявлять заинтересованность деятельностью ребенка,  стабилизировать, психоэмоциональное состояние ребенка, организовать самостоятельную деятельность на уроке.</w:t>
            </w:r>
          </w:p>
        </w:tc>
        <w:tc>
          <w:tcPr>
            <w:tcW w:w="3034" w:type="dxa"/>
          </w:tcPr>
          <w:p w:rsidR="00DC30FB" w:rsidRDefault="00DC30FB" w:rsidP="00EE0E45">
            <w:pPr>
              <w:rPr>
                <w:sz w:val="20"/>
                <w:szCs w:val="20"/>
              </w:rPr>
            </w:pPr>
            <w:r>
              <w:rPr>
                <w:sz w:val="20"/>
                <w:szCs w:val="20"/>
              </w:rPr>
              <w:t>Неумение адекватно оценить свои способности.</w:t>
            </w:r>
          </w:p>
          <w:p w:rsidR="00DC30FB" w:rsidRDefault="00DC30FB" w:rsidP="00EE0E45">
            <w:pPr>
              <w:rPr>
                <w:b/>
                <w:sz w:val="20"/>
                <w:szCs w:val="20"/>
              </w:rPr>
            </w:pPr>
            <w:r>
              <w:rPr>
                <w:sz w:val="20"/>
                <w:szCs w:val="20"/>
              </w:rPr>
              <w:t>Самооценка ситуативна.</w:t>
            </w:r>
          </w:p>
          <w:p w:rsidR="00DC30FB" w:rsidRDefault="00DC30FB" w:rsidP="00EE0E45">
            <w:pPr>
              <w:rPr>
                <w:sz w:val="20"/>
                <w:szCs w:val="20"/>
              </w:rPr>
            </w:pPr>
            <w:r>
              <w:rPr>
                <w:b/>
                <w:sz w:val="20"/>
                <w:szCs w:val="20"/>
              </w:rPr>
              <w:t>Рекомендации:</w:t>
            </w:r>
            <w:r>
              <w:rPr>
                <w:sz w:val="20"/>
                <w:szCs w:val="20"/>
              </w:rPr>
              <w:t xml:space="preserve"> консультация специалистов, поощрения за результат, создать ситуацию успешности среди одноклассников, давать небольшие поручения, но с достижимым положительным результатом</w:t>
            </w:r>
          </w:p>
          <w:p w:rsidR="00DC30FB" w:rsidRDefault="00DC30FB" w:rsidP="00EE0E45">
            <w:pPr>
              <w:rPr>
                <w:sz w:val="20"/>
                <w:szCs w:val="20"/>
              </w:rPr>
            </w:pPr>
          </w:p>
        </w:tc>
        <w:tc>
          <w:tcPr>
            <w:tcW w:w="1112" w:type="dxa"/>
          </w:tcPr>
          <w:p w:rsidR="00DC30FB" w:rsidRDefault="00DC30FB" w:rsidP="00EE0E45">
            <w:pPr>
              <w:jc w:val="center"/>
            </w:pPr>
          </w:p>
        </w:tc>
        <w:tc>
          <w:tcPr>
            <w:tcW w:w="1440" w:type="dxa"/>
          </w:tcPr>
          <w:p w:rsidR="00DC30FB" w:rsidRDefault="00DC30FB" w:rsidP="00EE0E45">
            <w:pPr>
              <w:jc w:val="center"/>
            </w:pPr>
            <w:r>
              <w:t>«Лесенка»</w:t>
            </w:r>
          </w:p>
        </w:tc>
      </w:tr>
      <w:tr w:rsidR="00DC30FB" w:rsidTr="00677F7E">
        <w:trPr>
          <w:cantSplit/>
          <w:trHeight w:val="42"/>
        </w:trPr>
        <w:tc>
          <w:tcPr>
            <w:tcW w:w="468" w:type="dxa"/>
            <w:vMerge/>
            <w:textDirection w:val="btLr"/>
          </w:tcPr>
          <w:p w:rsidR="00DC30FB" w:rsidRDefault="00DC30FB" w:rsidP="00EE0E45">
            <w:pPr>
              <w:ind w:left="113" w:right="113"/>
              <w:jc w:val="center"/>
            </w:pPr>
          </w:p>
        </w:tc>
        <w:tc>
          <w:tcPr>
            <w:tcW w:w="1316" w:type="dxa"/>
            <w:vMerge/>
          </w:tcPr>
          <w:p w:rsidR="00DC30FB" w:rsidRDefault="00DC30FB" w:rsidP="00EE0E45"/>
        </w:tc>
        <w:tc>
          <w:tcPr>
            <w:tcW w:w="776" w:type="dxa"/>
          </w:tcPr>
          <w:p w:rsidR="00DC30FB" w:rsidRDefault="00DC30FB" w:rsidP="00EE0E45">
            <w:r>
              <w:t>4</w:t>
            </w:r>
          </w:p>
        </w:tc>
        <w:tc>
          <w:tcPr>
            <w:tcW w:w="3636" w:type="dxa"/>
          </w:tcPr>
          <w:p w:rsidR="00DC30FB" w:rsidRDefault="00DC30FB" w:rsidP="00EE0E45">
            <w:pPr>
              <w:rPr>
                <w:sz w:val="20"/>
                <w:szCs w:val="20"/>
              </w:rPr>
            </w:pPr>
            <w:r>
              <w:rPr>
                <w:sz w:val="20"/>
                <w:szCs w:val="20"/>
              </w:rPr>
              <w:t xml:space="preserve">-адекватное представление о себе как личности и своих способностях, осознание  способов поддержания своей самооценки. </w:t>
            </w:r>
          </w:p>
          <w:p w:rsidR="00DC30FB" w:rsidRDefault="00DC30FB" w:rsidP="00EE0E45">
            <w:pPr>
              <w:rPr>
                <w:sz w:val="20"/>
                <w:szCs w:val="20"/>
              </w:rPr>
            </w:pPr>
          </w:p>
          <w:p w:rsidR="00DC30FB" w:rsidRDefault="00DC30FB" w:rsidP="00EE0E45">
            <w:pPr>
              <w:rPr>
                <w:sz w:val="20"/>
                <w:szCs w:val="20"/>
              </w:rPr>
            </w:pPr>
            <w:r>
              <w:rPr>
                <w:b/>
                <w:sz w:val="20"/>
                <w:szCs w:val="20"/>
              </w:rPr>
              <w:t>Рекомендации:</w:t>
            </w:r>
            <w:r>
              <w:rPr>
                <w:sz w:val="20"/>
                <w:szCs w:val="20"/>
              </w:rPr>
              <w:t xml:space="preserve"> поддержка и развитие приобретенных положительных личностных качеств, организация деятельности на помощь другим людям, развитие эмпатии.</w:t>
            </w:r>
          </w:p>
          <w:p w:rsidR="00DC30FB" w:rsidRDefault="00DC30FB" w:rsidP="00EE0E45">
            <w:pPr>
              <w:rPr>
                <w:sz w:val="20"/>
                <w:szCs w:val="20"/>
              </w:rPr>
            </w:pPr>
            <w:r>
              <w:rPr>
                <w:sz w:val="20"/>
                <w:szCs w:val="20"/>
              </w:rPr>
              <w:t xml:space="preserve"> .</w:t>
            </w:r>
          </w:p>
          <w:p w:rsidR="00DC30FB" w:rsidRDefault="00DC30FB" w:rsidP="00EE0E45">
            <w:pPr>
              <w:rPr>
                <w:sz w:val="20"/>
                <w:szCs w:val="20"/>
              </w:rPr>
            </w:pPr>
          </w:p>
        </w:tc>
        <w:tc>
          <w:tcPr>
            <w:tcW w:w="3446" w:type="dxa"/>
          </w:tcPr>
          <w:p w:rsidR="00DC30FB" w:rsidRDefault="00DC30FB" w:rsidP="00EE0E45">
            <w:pPr>
              <w:pBdr>
                <w:bottom w:val="single" w:sz="12" w:space="1" w:color="auto"/>
              </w:pBdr>
              <w:rPr>
                <w:sz w:val="20"/>
                <w:szCs w:val="20"/>
              </w:rPr>
            </w:pPr>
            <w:r>
              <w:rPr>
                <w:sz w:val="20"/>
                <w:szCs w:val="20"/>
              </w:rPr>
              <w:t xml:space="preserve">- выполнение норм школьной жизни, положительные отношения с одноклассниками и учителем, </w:t>
            </w:r>
          </w:p>
          <w:p w:rsidR="00DC30FB" w:rsidRDefault="00DC30FB" w:rsidP="00EE0E45">
            <w:pPr>
              <w:pBdr>
                <w:bottom w:val="single" w:sz="12" w:space="1" w:color="auto"/>
              </w:pBdr>
              <w:rPr>
                <w:sz w:val="20"/>
                <w:szCs w:val="20"/>
              </w:rPr>
            </w:pPr>
            <w:r>
              <w:rPr>
                <w:sz w:val="20"/>
                <w:szCs w:val="20"/>
              </w:rPr>
              <w:t xml:space="preserve">интерес к учению   </w:t>
            </w:r>
          </w:p>
          <w:p w:rsidR="00DC30FB" w:rsidRDefault="00DC30FB" w:rsidP="00EE0E45">
            <w:pPr>
              <w:jc w:val="both"/>
              <w:rPr>
                <w:sz w:val="20"/>
                <w:szCs w:val="20"/>
              </w:rPr>
            </w:pPr>
            <w:r>
              <w:rPr>
                <w:b/>
                <w:sz w:val="20"/>
                <w:szCs w:val="20"/>
              </w:rPr>
              <w:t xml:space="preserve"> Рекомендации:</w:t>
            </w:r>
            <w:r>
              <w:rPr>
                <w:sz w:val="20"/>
                <w:szCs w:val="20"/>
              </w:rPr>
              <w:t xml:space="preserve"> проявлять заинтересованность деятельностью ребенка,  стабилизировать, психоэмоциональное состояние ребенка, организовать самостоятельную деятельность на уроке.</w:t>
            </w:r>
          </w:p>
          <w:p w:rsidR="00DC30FB" w:rsidRDefault="00DC30FB" w:rsidP="00EE0E45">
            <w:pPr>
              <w:rPr>
                <w:sz w:val="20"/>
                <w:szCs w:val="20"/>
              </w:rPr>
            </w:pPr>
          </w:p>
        </w:tc>
        <w:tc>
          <w:tcPr>
            <w:tcW w:w="3034" w:type="dxa"/>
          </w:tcPr>
          <w:p w:rsidR="00DC30FB" w:rsidRDefault="00DC30FB" w:rsidP="00EE0E45">
            <w:pPr>
              <w:rPr>
                <w:sz w:val="20"/>
                <w:szCs w:val="20"/>
              </w:rPr>
            </w:pPr>
            <w:r>
              <w:rPr>
                <w:sz w:val="20"/>
                <w:szCs w:val="20"/>
              </w:rPr>
              <w:t>Неумение адекватно оценить свои способности.</w:t>
            </w:r>
          </w:p>
          <w:p w:rsidR="00DC30FB" w:rsidRDefault="00DC30FB" w:rsidP="00EE0E45">
            <w:pPr>
              <w:rPr>
                <w:sz w:val="20"/>
                <w:szCs w:val="20"/>
              </w:rPr>
            </w:pPr>
            <w:r>
              <w:rPr>
                <w:sz w:val="20"/>
                <w:szCs w:val="20"/>
              </w:rPr>
              <w:t xml:space="preserve">Самооценка ситуативна Самооценка зависит  не только от оценки учителя, но и от процессов самопознания и обратной связи со значимым окружением. </w:t>
            </w:r>
          </w:p>
          <w:p w:rsidR="00DC30FB" w:rsidRDefault="00DC30FB" w:rsidP="00EE0E45">
            <w:pPr>
              <w:rPr>
                <w:sz w:val="20"/>
                <w:szCs w:val="20"/>
              </w:rPr>
            </w:pPr>
            <w:r>
              <w:rPr>
                <w:b/>
                <w:sz w:val="20"/>
                <w:szCs w:val="20"/>
              </w:rPr>
              <w:t>Рекомендации:</w:t>
            </w:r>
            <w:r>
              <w:rPr>
                <w:sz w:val="20"/>
                <w:szCs w:val="20"/>
              </w:rPr>
              <w:t xml:space="preserve"> консультация специалистов, поощрения за результат, создать ситуацию успешности среди одноклассников,</w:t>
            </w:r>
          </w:p>
          <w:p w:rsidR="00DC30FB" w:rsidRDefault="00DC30FB" w:rsidP="00EE0E45">
            <w:pPr>
              <w:rPr>
                <w:sz w:val="20"/>
                <w:szCs w:val="20"/>
              </w:rPr>
            </w:pPr>
            <w:r>
              <w:rPr>
                <w:sz w:val="20"/>
                <w:szCs w:val="20"/>
              </w:rPr>
              <w:t>поручение небольших поручений, но с достижимым положительным результатом</w:t>
            </w:r>
          </w:p>
        </w:tc>
        <w:tc>
          <w:tcPr>
            <w:tcW w:w="1112" w:type="dxa"/>
          </w:tcPr>
          <w:p w:rsidR="00DC30FB" w:rsidRDefault="00DC30FB" w:rsidP="00EE0E45">
            <w:pPr>
              <w:jc w:val="center"/>
            </w:pPr>
          </w:p>
        </w:tc>
        <w:tc>
          <w:tcPr>
            <w:tcW w:w="1440" w:type="dxa"/>
          </w:tcPr>
          <w:p w:rsidR="00DC30FB" w:rsidRDefault="00DC30FB" w:rsidP="00EE0E45">
            <w:pPr>
              <w:jc w:val="center"/>
            </w:pPr>
            <w:r>
              <w:t>«Лесенка»</w:t>
            </w:r>
          </w:p>
        </w:tc>
      </w:tr>
    </w:tbl>
    <w:p w:rsidR="00DC30FB" w:rsidRDefault="00DC30FB" w:rsidP="00EE0E45">
      <w:pPr>
        <w:ind w:left="113" w:right="113"/>
        <w:jc w:val="center"/>
        <w:sectPr w:rsidR="00DC30FB">
          <w:pgSz w:w="16838" w:h="11906" w:orient="landscape"/>
          <w:pgMar w:top="1259" w:right="1134" w:bottom="924" w:left="1134" w:header="709" w:footer="709" w:gutter="0"/>
          <w:cols w:space="708"/>
          <w:docGrid w:linePitch="360"/>
        </w:sectPr>
      </w:pPr>
    </w:p>
    <w:tbl>
      <w:tblPr>
        <w:tblW w:w="15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8"/>
        <w:gridCol w:w="1316"/>
        <w:gridCol w:w="776"/>
        <w:gridCol w:w="3636"/>
        <w:gridCol w:w="3446"/>
        <w:gridCol w:w="3034"/>
        <w:gridCol w:w="1112"/>
        <w:gridCol w:w="1260"/>
      </w:tblGrid>
      <w:tr w:rsidR="00DC30FB" w:rsidTr="00677F7E">
        <w:trPr>
          <w:cantSplit/>
          <w:trHeight w:val="135"/>
        </w:trPr>
        <w:tc>
          <w:tcPr>
            <w:tcW w:w="468" w:type="dxa"/>
            <w:vMerge w:val="restart"/>
            <w:textDirection w:val="btLr"/>
          </w:tcPr>
          <w:p w:rsidR="00DC30FB" w:rsidRDefault="00DC30FB" w:rsidP="00EE0E45">
            <w:pPr>
              <w:ind w:left="113" w:right="113"/>
              <w:jc w:val="center"/>
              <w:rPr>
                <w:bCs/>
              </w:rPr>
            </w:pPr>
            <w:r>
              <w:rPr>
                <w:bCs/>
                <w:sz w:val="22"/>
                <w:szCs w:val="22"/>
              </w:rPr>
              <w:t>Смыслообразование</w:t>
            </w:r>
          </w:p>
          <w:p w:rsidR="00DC30FB" w:rsidRDefault="00DC30FB" w:rsidP="00EE0E45">
            <w:pPr>
              <w:ind w:left="113" w:right="113"/>
              <w:jc w:val="center"/>
            </w:pPr>
          </w:p>
        </w:tc>
        <w:tc>
          <w:tcPr>
            <w:tcW w:w="1316" w:type="dxa"/>
            <w:vMerge w:val="restart"/>
          </w:tcPr>
          <w:p w:rsidR="00DC30FB" w:rsidRDefault="00DC30FB" w:rsidP="00EE0E45">
            <w:r>
              <w:t>Мотивация</w:t>
            </w:r>
          </w:p>
        </w:tc>
        <w:tc>
          <w:tcPr>
            <w:tcW w:w="776" w:type="dxa"/>
          </w:tcPr>
          <w:p w:rsidR="00DC30FB" w:rsidRDefault="00DC30FB" w:rsidP="00EE0E45">
            <w:pPr>
              <w:jc w:val="center"/>
            </w:pPr>
            <w:r>
              <w:t>1</w:t>
            </w:r>
          </w:p>
        </w:tc>
        <w:tc>
          <w:tcPr>
            <w:tcW w:w="3636" w:type="dxa"/>
          </w:tcPr>
          <w:p w:rsidR="00DC30FB" w:rsidRDefault="00DC30FB" w:rsidP="00EE0E45">
            <w:pPr>
              <w:rPr>
                <w:sz w:val="20"/>
                <w:szCs w:val="20"/>
              </w:rPr>
            </w:pPr>
            <w:r>
              <w:rPr>
                <w:sz w:val="20"/>
                <w:szCs w:val="20"/>
              </w:rPr>
              <w:t>- интерес к новому;</w:t>
            </w:r>
          </w:p>
          <w:p w:rsidR="00DC30FB" w:rsidRDefault="00DC30FB" w:rsidP="00EE0E45">
            <w:pPr>
              <w:rPr>
                <w:sz w:val="20"/>
                <w:szCs w:val="20"/>
              </w:rPr>
            </w:pPr>
            <w:r>
              <w:rPr>
                <w:sz w:val="20"/>
                <w:szCs w:val="20"/>
              </w:rPr>
              <w:t xml:space="preserve">- сформированность </w:t>
            </w:r>
            <w:r>
              <w:rPr>
                <w:i/>
                <w:sz w:val="20"/>
                <w:szCs w:val="20"/>
              </w:rPr>
              <w:t xml:space="preserve">учебных </w:t>
            </w:r>
            <w:r>
              <w:rPr>
                <w:sz w:val="20"/>
                <w:szCs w:val="20"/>
              </w:rPr>
              <w:t xml:space="preserve">мотивов </w:t>
            </w:r>
          </w:p>
          <w:p w:rsidR="00DC30FB" w:rsidRDefault="00DC30FB" w:rsidP="00EE0E45">
            <w:pPr>
              <w:rPr>
                <w:sz w:val="20"/>
                <w:szCs w:val="20"/>
              </w:rPr>
            </w:pPr>
            <w:r>
              <w:rPr>
                <w:sz w:val="20"/>
                <w:szCs w:val="20"/>
              </w:rPr>
              <w:t>– стремление к  получению высоких оценок,</w:t>
            </w:r>
          </w:p>
          <w:p w:rsidR="00DC30FB" w:rsidRDefault="00DC30FB" w:rsidP="00EE0E45">
            <w:pPr>
              <w:rPr>
                <w:sz w:val="20"/>
                <w:szCs w:val="20"/>
              </w:rPr>
            </w:pP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 способствовать развитию  высокой учебной мотивации и уровня притязаний.</w:t>
            </w:r>
          </w:p>
        </w:tc>
        <w:tc>
          <w:tcPr>
            <w:tcW w:w="3446" w:type="dxa"/>
          </w:tcPr>
          <w:p w:rsidR="00DC30FB" w:rsidRDefault="00DC30FB" w:rsidP="00EE0E45">
            <w:pPr>
              <w:rPr>
                <w:sz w:val="20"/>
                <w:szCs w:val="20"/>
              </w:rPr>
            </w:pPr>
            <w:r>
              <w:rPr>
                <w:sz w:val="20"/>
                <w:szCs w:val="20"/>
              </w:rPr>
              <w:t>- частично сформирован интерес к новому;</w:t>
            </w:r>
          </w:p>
          <w:p w:rsidR="00DC30FB" w:rsidRDefault="00DC30FB" w:rsidP="00EE0E45">
            <w:pPr>
              <w:rPr>
                <w:sz w:val="20"/>
                <w:szCs w:val="20"/>
              </w:rPr>
            </w:pPr>
            <w:r>
              <w:rPr>
                <w:sz w:val="20"/>
                <w:szCs w:val="20"/>
              </w:rPr>
              <w:t xml:space="preserve">- частично сформированы </w:t>
            </w:r>
            <w:r>
              <w:rPr>
                <w:i/>
                <w:sz w:val="20"/>
                <w:szCs w:val="20"/>
              </w:rPr>
              <w:t xml:space="preserve">учебные  </w:t>
            </w:r>
            <w:r>
              <w:rPr>
                <w:sz w:val="20"/>
                <w:szCs w:val="20"/>
              </w:rPr>
              <w:t xml:space="preserve">мотивы, </w:t>
            </w:r>
          </w:p>
          <w:p w:rsidR="00DC30FB" w:rsidRDefault="00DC30FB" w:rsidP="00EE0E45">
            <w:pPr>
              <w:rPr>
                <w:sz w:val="20"/>
                <w:szCs w:val="20"/>
              </w:rPr>
            </w:pPr>
            <w:r>
              <w:rPr>
                <w:sz w:val="20"/>
                <w:szCs w:val="20"/>
              </w:rPr>
              <w:t>– стремление получать хорошие оценки,</w:t>
            </w:r>
          </w:p>
          <w:p w:rsidR="00DC30FB" w:rsidRDefault="00DC30FB" w:rsidP="00EE0E45">
            <w:pPr>
              <w:rPr>
                <w:sz w:val="20"/>
                <w:szCs w:val="20"/>
              </w:rPr>
            </w:pP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b/>
                <w:sz w:val="20"/>
                <w:szCs w:val="20"/>
              </w:rPr>
              <w:t xml:space="preserve"> - </w:t>
            </w:r>
            <w:r>
              <w:rPr>
                <w:sz w:val="20"/>
                <w:szCs w:val="20"/>
              </w:rPr>
              <w:t>формирование мотивации достижения и успеха.</w:t>
            </w:r>
          </w:p>
        </w:tc>
        <w:tc>
          <w:tcPr>
            <w:tcW w:w="3034" w:type="dxa"/>
          </w:tcPr>
          <w:p w:rsidR="00DC30FB" w:rsidRDefault="00DC30FB" w:rsidP="00EE0E45">
            <w:pPr>
              <w:rPr>
                <w:sz w:val="20"/>
                <w:szCs w:val="20"/>
              </w:rPr>
            </w:pPr>
            <w:r>
              <w:rPr>
                <w:sz w:val="20"/>
                <w:szCs w:val="20"/>
              </w:rPr>
              <w:t>-к школе безразличен;</w:t>
            </w:r>
          </w:p>
          <w:p w:rsidR="00DC30FB" w:rsidRDefault="00DC30FB" w:rsidP="00EE0E45">
            <w:pPr>
              <w:rPr>
                <w:sz w:val="20"/>
                <w:szCs w:val="20"/>
              </w:rPr>
            </w:pPr>
            <w:r>
              <w:rPr>
                <w:sz w:val="20"/>
                <w:szCs w:val="20"/>
              </w:rPr>
              <w:t xml:space="preserve">- сформированность </w:t>
            </w:r>
            <w:r>
              <w:rPr>
                <w:i/>
                <w:sz w:val="20"/>
                <w:szCs w:val="20"/>
              </w:rPr>
              <w:t xml:space="preserve">учебных </w:t>
            </w:r>
            <w:r>
              <w:rPr>
                <w:sz w:val="20"/>
                <w:szCs w:val="20"/>
              </w:rPr>
              <w:t xml:space="preserve">мотивов недостаточна, </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b/>
                <w:sz w:val="20"/>
                <w:szCs w:val="20"/>
              </w:rPr>
              <w:t xml:space="preserve"> - </w:t>
            </w:r>
            <w:r>
              <w:rPr>
                <w:sz w:val="20"/>
                <w:szCs w:val="20"/>
              </w:rPr>
              <w:t>консультация специалистов,</w:t>
            </w:r>
          </w:p>
          <w:p w:rsidR="00DC30FB" w:rsidRDefault="00DC30FB" w:rsidP="00EE0E45">
            <w:pPr>
              <w:rPr>
                <w:sz w:val="20"/>
                <w:szCs w:val="20"/>
              </w:rPr>
            </w:pPr>
            <w:r>
              <w:rPr>
                <w:sz w:val="20"/>
                <w:szCs w:val="20"/>
              </w:rPr>
              <w:t xml:space="preserve">- включение ребенка в активную деятельность на основе использования его  интересов. </w:t>
            </w:r>
          </w:p>
        </w:tc>
        <w:tc>
          <w:tcPr>
            <w:tcW w:w="1112" w:type="dxa"/>
          </w:tcPr>
          <w:p w:rsidR="00DC30FB" w:rsidRDefault="00DC30FB" w:rsidP="00EE0E45">
            <w:pPr>
              <w:jc w:val="center"/>
              <w:rPr>
                <w:sz w:val="20"/>
                <w:szCs w:val="20"/>
              </w:rPr>
            </w:pPr>
          </w:p>
        </w:tc>
        <w:tc>
          <w:tcPr>
            <w:tcW w:w="1260" w:type="dxa"/>
          </w:tcPr>
          <w:p w:rsidR="00DC30FB" w:rsidRDefault="00DC30FB" w:rsidP="00EE0E45">
            <w:pPr>
              <w:jc w:val="center"/>
              <w:rPr>
                <w:sz w:val="20"/>
                <w:szCs w:val="20"/>
              </w:rPr>
            </w:pPr>
          </w:p>
          <w:p w:rsidR="00DC30FB" w:rsidRPr="00A9330C" w:rsidRDefault="00DC30FB" w:rsidP="00EE0E45">
            <w:r w:rsidRPr="00A9330C">
              <w:t>Определение мотивов учения М.Р. Гинзбург</w:t>
            </w:r>
          </w:p>
        </w:tc>
      </w:tr>
      <w:tr w:rsidR="00DC30FB" w:rsidTr="00677F7E">
        <w:trPr>
          <w:cantSplit/>
          <w:trHeight w:val="133"/>
        </w:trPr>
        <w:tc>
          <w:tcPr>
            <w:tcW w:w="468" w:type="dxa"/>
            <w:vMerge/>
            <w:textDirection w:val="btLr"/>
          </w:tcPr>
          <w:p w:rsidR="00DC30FB" w:rsidRDefault="00DC30FB" w:rsidP="00EE0E45">
            <w:pPr>
              <w:ind w:left="113" w:right="113"/>
              <w:jc w:val="center"/>
            </w:pPr>
          </w:p>
        </w:tc>
        <w:tc>
          <w:tcPr>
            <w:tcW w:w="1316" w:type="dxa"/>
            <w:vMerge/>
          </w:tcPr>
          <w:p w:rsidR="00DC30FB" w:rsidRDefault="00DC30FB" w:rsidP="00EE0E45"/>
        </w:tc>
        <w:tc>
          <w:tcPr>
            <w:tcW w:w="776" w:type="dxa"/>
          </w:tcPr>
          <w:p w:rsidR="00DC30FB" w:rsidRDefault="00DC30FB" w:rsidP="00EE0E45">
            <w:pPr>
              <w:jc w:val="center"/>
            </w:pPr>
            <w:r>
              <w:t>2</w:t>
            </w:r>
          </w:p>
        </w:tc>
        <w:tc>
          <w:tcPr>
            <w:tcW w:w="3636" w:type="dxa"/>
          </w:tcPr>
          <w:p w:rsidR="00DC30FB" w:rsidRDefault="00DC30FB" w:rsidP="00EE0E45">
            <w:pPr>
              <w:rPr>
                <w:sz w:val="20"/>
                <w:szCs w:val="20"/>
              </w:rPr>
            </w:pPr>
            <w:r>
              <w:rPr>
                <w:sz w:val="20"/>
                <w:szCs w:val="20"/>
              </w:rPr>
              <w:t>- формируются  познавательные мотивы и интересы- ,</w:t>
            </w:r>
          </w:p>
          <w:p w:rsidR="00DC30FB" w:rsidRDefault="00DC30FB" w:rsidP="00EE0E45">
            <w:pPr>
              <w:rPr>
                <w:color w:val="FF0000"/>
                <w:sz w:val="20"/>
                <w:szCs w:val="20"/>
              </w:rPr>
            </w:pPr>
            <w:r>
              <w:rPr>
                <w:sz w:val="20"/>
                <w:szCs w:val="20"/>
              </w:rPr>
              <w:t>- сформированы учебные мотивы.- желание учиться желание выполнять дсогласно школьному распорядку</w:t>
            </w:r>
            <w:r>
              <w:rPr>
                <w:i/>
                <w:color w:val="FF0000"/>
                <w:sz w:val="20"/>
                <w:szCs w:val="20"/>
              </w:rPr>
              <w:t>,</w:t>
            </w:r>
          </w:p>
          <w:p w:rsidR="00DC30FB" w:rsidRDefault="00DC30FB" w:rsidP="00EE0E45">
            <w:pPr>
              <w:rPr>
                <w:sz w:val="20"/>
                <w:szCs w:val="20"/>
              </w:rPr>
            </w:pP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 xml:space="preserve">Включить в учебный процесс мероприятия по формированию социальных навыков представления своих результатов </w:t>
            </w:r>
          </w:p>
        </w:tc>
        <w:tc>
          <w:tcPr>
            <w:tcW w:w="3446" w:type="dxa"/>
          </w:tcPr>
          <w:p w:rsidR="00DC30FB" w:rsidRDefault="00DC30FB" w:rsidP="00EE0E45">
            <w:pPr>
              <w:rPr>
                <w:sz w:val="20"/>
                <w:szCs w:val="20"/>
              </w:rPr>
            </w:pPr>
            <w:r>
              <w:rPr>
                <w:sz w:val="20"/>
                <w:szCs w:val="20"/>
              </w:rPr>
              <w:t xml:space="preserve">- частично сформированы </w:t>
            </w:r>
            <w:r>
              <w:rPr>
                <w:i/>
                <w:sz w:val="20"/>
                <w:szCs w:val="20"/>
              </w:rPr>
              <w:t xml:space="preserve">познавательные </w:t>
            </w:r>
            <w:r>
              <w:rPr>
                <w:sz w:val="20"/>
                <w:szCs w:val="20"/>
              </w:rPr>
              <w:t>мотивы и интересы,</w:t>
            </w:r>
          </w:p>
          <w:p w:rsidR="00DC30FB" w:rsidRDefault="00DC30FB" w:rsidP="00EE0E45">
            <w:pPr>
              <w:rPr>
                <w:sz w:val="20"/>
                <w:szCs w:val="20"/>
              </w:rPr>
            </w:pPr>
            <w:r>
              <w:rPr>
                <w:sz w:val="20"/>
                <w:szCs w:val="20"/>
              </w:rPr>
              <w:t>- в стадии формирования учебные мотивы;</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 организация учебного процесса на поиск решений, приводящих к открытию</w:t>
            </w:r>
          </w:p>
        </w:tc>
        <w:tc>
          <w:tcPr>
            <w:tcW w:w="3034" w:type="dxa"/>
          </w:tcPr>
          <w:p w:rsidR="00DC30FB" w:rsidRDefault="00DC30FB" w:rsidP="00EE0E45">
            <w:pPr>
              <w:rPr>
                <w:sz w:val="20"/>
                <w:szCs w:val="20"/>
              </w:rPr>
            </w:pPr>
            <w:r>
              <w:rPr>
                <w:sz w:val="20"/>
                <w:szCs w:val="20"/>
              </w:rPr>
              <w:t>-к школе безразличен;</w:t>
            </w:r>
          </w:p>
          <w:p w:rsidR="00DC30FB" w:rsidRDefault="00DC30FB" w:rsidP="00EE0E45">
            <w:pPr>
              <w:rPr>
                <w:sz w:val="20"/>
                <w:szCs w:val="20"/>
              </w:rPr>
            </w:pPr>
            <w:r>
              <w:rPr>
                <w:sz w:val="20"/>
                <w:szCs w:val="20"/>
              </w:rPr>
              <w:t>- преобладает плохое настроение,</w:t>
            </w:r>
          </w:p>
          <w:p w:rsidR="00DC30FB" w:rsidRDefault="00DC30FB" w:rsidP="00EE0E45">
            <w:pPr>
              <w:rPr>
                <w:sz w:val="20"/>
                <w:szCs w:val="20"/>
              </w:rPr>
            </w:pPr>
            <w:r>
              <w:rPr>
                <w:sz w:val="20"/>
                <w:szCs w:val="20"/>
              </w:rPr>
              <w:t>- учебный материал усваивает фрагментарно,</w:t>
            </w:r>
          </w:p>
          <w:p w:rsidR="00DC30FB" w:rsidRDefault="00DC30FB" w:rsidP="00EE0E45">
            <w:pPr>
              <w:rPr>
                <w:sz w:val="20"/>
                <w:szCs w:val="20"/>
              </w:rPr>
            </w:pPr>
            <w:r>
              <w:rPr>
                <w:sz w:val="20"/>
                <w:szCs w:val="20"/>
              </w:rPr>
              <w:t>- к занятиям интерес не проявляет</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-консультация специалистов;</w:t>
            </w:r>
          </w:p>
          <w:p w:rsidR="00DC30FB" w:rsidRDefault="00DC30FB" w:rsidP="00EE0E45">
            <w:pPr>
              <w:rPr>
                <w:sz w:val="20"/>
                <w:szCs w:val="20"/>
              </w:rPr>
            </w:pPr>
            <w:r>
              <w:rPr>
                <w:sz w:val="20"/>
                <w:szCs w:val="20"/>
              </w:rPr>
              <w:t>- организация успеха в рамках учебной программы.</w:t>
            </w:r>
          </w:p>
        </w:tc>
        <w:tc>
          <w:tcPr>
            <w:tcW w:w="1112" w:type="dxa"/>
          </w:tcPr>
          <w:p w:rsidR="00DC30FB" w:rsidRDefault="00DC30FB" w:rsidP="00EE0E45">
            <w:pPr>
              <w:jc w:val="center"/>
              <w:rPr>
                <w:sz w:val="20"/>
                <w:szCs w:val="20"/>
              </w:rPr>
            </w:pPr>
          </w:p>
        </w:tc>
        <w:tc>
          <w:tcPr>
            <w:tcW w:w="1260" w:type="dxa"/>
            <w:vMerge w:val="restart"/>
          </w:tcPr>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jc w:val="center"/>
              <w:rPr>
                <w:sz w:val="20"/>
                <w:szCs w:val="20"/>
              </w:rPr>
            </w:pPr>
          </w:p>
          <w:p w:rsidR="00DC30FB" w:rsidRDefault="00DC30FB" w:rsidP="00EE0E45">
            <w:pPr>
              <w:rPr>
                <w:sz w:val="20"/>
                <w:szCs w:val="20"/>
              </w:rPr>
            </w:pPr>
            <w:r>
              <w:rPr>
                <w:sz w:val="20"/>
                <w:szCs w:val="20"/>
              </w:rPr>
              <w:t>Анкета по оценке уровня школьной мотивации Н.Г. Лусканова</w:t>
            </w:r>
          </w:p>
        </w:tc>
      </w:tr>
      <w:tr w:rsidR="00DC30FB" w:rsidTr="00677F7E">
        <w:trPr>
          <w:cantSplit/>
          <w:trHeight w:val="126"/>
        </w:trPr>
        <w:tc>
          <w:tcPr>
            <w:tcW w:w="468" w:type="dxa"/>
            <w:vMerge/>
            <w:textDirection w:val="btLr"/>
          </w:tcPr>
          <w:p w:rsidR="00DC30FB" w:rsidRDefault="00DC30FB" w:rsidP="00EE0E45">
            <w:pPr>
              <w:ind w:left="113" w:right="113"/>
              <w:jc w:val="center"/>
            </w:pPr>
          </w:p>
        </w:tc>
        <w:tc>
          <w:tcPr>
            <w:tcW w:w="1316" w:type="dxa"/>
            <w:vMerge/>
          </w:tcPr>
          <w:p w:rsidR="00DC30FB" w:rsidRDefault="00DC30FB" w:rsidP="00EE0E45"/>
        </w:tc>
        <w:tc>
          <w:tcPr>
            <w:tcW w:w="776" w:type="dxa"/>
          </w:tcPr>
          <w:p w:rsidR="00DC30FB" w:rsidRDefault="00DC30FB" w:rsidP="00EE0E45">
            <w:pPr>
              <w:jc w:val="center"/>
            </w:pPr>
            <w:r>
              <w:t>3</w:t>
            </w:r>
          </w:p>
        </w:tc>
        <w:tc>
          <w:tcPr>
            <w:tcW w:w="3636" w:type="dxa"/>
          </w:tcPr>
          <w:p w:rsidR="00DC30FB" w:rsidRDefault="00DC30FB" w:rsidP="00EE0E45">
            <w:pPr>
              <w:rPr>
                <w:sz w:val="20"/>
                <w:szCs w:val="20"/>
              </w:rPr>
            </w:pPr>
            <w:r>
              <w:rPr>
                <w:sz w:val="20"/>
                <w:szCs w:val="20"/>
              </w:rPr>
              <w:t xml:space="preserve">- сформированны </w:t>
            </w:r>
            <w:r>
              <w:rPr>
                <w:i/>
                <w:sz w:val="20"/>
                <w:szCs w:val="20"/>
              </w:rPr>
              <w:t xml:space="preserve">познавательные </w:t>
            </w:r>
            <w:r>
              <w:rPr>
                <w:sz w:val="20"/>
                <w:szCs w:val="20"/>
              </w:rPr>
              <w:t xml:space="preserve">мотивы и интересы, </w:t>
            </w:r>
          </w:p>
          <w:p w:rsidR="00DC30FB" w:rsidRDefault="00DC30FB" w:rsidP="00EE0E45">
            <w:pPr>
              <w:rPr>
                <w:sz w:val="20"/>
                <w:szCs w:val="20"/>
              </w:rPr>
            </w:pPr>
            <w:r>
              <w:rPr>
                <w:sz w:val="20"/>
                <w:szCs w:val="20"/>
              </w:rPr>
              <w:t xml:space="preserve">- сформированность </w:t>
            </w:r>
            <w:r>
              <w:rPr>
                <w:i/>
                <w:sz w:val="20"/>
                <w:szCs w:val="20"/>
              </w:rPr>
              <w:t xml:space="preserve">социальных </w:t>
            </w:r>
            <w:r>
              <w:rPr>
                <w:sz w:val="20"/>
                <w:szCs w:val="20"/>
              </w:rPr>
              <w:t>мотивов (чувство долга, ответственность),</w:t>
            </w:r>
          </w:p>
          <w:p w:rsidR="00DC30FB" w:rsidRDefault="00DC30FB" w:rsidP="00EE0E45">
            <w:pPr>
              <w:rPr>
                <w:sz w:val="20"/>
                <w:szCs w:val="20"/>
              </w:rPr>
            </w:pP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 учебный процесс ориентировать на формирование интереса к трудным заданиям.</w:t>
            </w:r>
          </w:p>
        </w:tc>
        <w:tc>
          <w:tcPr>
            <w:tcW w:w="3446" w:type="dxa"/>
          </w:tcPr>
          <w:p w:rsidR="00DC30FB" w:rsidRDefault="00DC30FB" w:rsidP="00EE0E45">
            <w:pPr>
              <w:rPr>
                <w:sz w:val="20"/>
                <w:szCs w:val="20"/>
              </w:rPr>
            </w:pPr>
            <w:r>
              <w:rPr>
                <w:sz w:val="20"/>
                <w:szCs w:val="20"/>
              </w:rPr>
              <w:t xml:space="preserve">- частично сформированны </w:t>
            </w:r>
            <w:r>
              <w:rPr>
                <w:i/>
                <w:sz w:val="20"/>
                <w:szCs w:val="20"/>
              </w:rPr>
              <w:t xml:space="preserve">познавательные </w:t>
            </w:r>
            <w:r>
              <w:rPr>
                <w:sz w:val="20"/>
                <w:szCs w:val="20"/>
              </w:rPr>
              <w:t xml:space="preserve">мотивы и интересы, </w:t>
            </w:r>
          </w:p>
          <w:p w:rsidR="00DC30FB" w:rsidRDefault="00DC30FB" w:rsidP="00EE0E45">
            <w:pPr>
              <w:rPr>
                <w:sz w:val="20"/>
                <w:szCs w:val="20"/>
              </w:rPr>
            </w:pPr>
            <w:r>
              <w:rPr>
                <w:sz w:val="20"/>
                <w:szCs w:val="20"/>
              </w:rPr>
              <w:t xml:space="preserve">-частично сформированы  </w:t>
            </w:r>
            <w:r>
              <w:rPr>
                <w:i/>
                <w:sz w:val="20"/>
                <w:szCs w:val="20"/>
              </w:rPr>
              <w:t xml:space="preserve">социальные </w:t>
            </w:r>
            <w:r>
              <w:rPr>
                <w:sz w:val="20"/>
                <w:szCs w:val="20"/>
              </w:rPr>
              <w:t>мотивы (чувство долга, ответственность),</w:t>
            </w:r>
          </w:p>
          <w:p w:rsidR="00DC30FB" w:rsidRDefault="00DC30FB" w:rsidP="00EE0E45">
            <w:pPr>
              <w:rPr>
                <w:sz w:val="20"/>
                <w:szCs w:val="20"/>
              </w:rPr>
            </w:pPr>
            <w:r>
              <w:rPr>
                <w:sz w:val="20"/>
                <w:szCs w:val="20"/>
              </w:rPr>
              <w:t>- склонность выполнять облегченные задания,</w:t>
            </w:r>
          </w:p>
          <w:p w:rsidR="00DC30FB" w:rsidRDefault="00DC30FB" w:rsidP="00EE0E45">
            <w:pPr>
              <w:rPr>
                <w:sz w:val="20"/>
                <w:szCs w:val="20"/>
              </w:rPr>
            </w:pPr>
            <w:r>
              <w:rPr>
                <w:sz w:val="20"/>
                <w:szCs w:val="20"/>
              </w:rPr>
              <w:t>- ориентирован на внеурочную деятельность(кружки, секции)</w:t>
            </w:r>
          </w:p>
          <w:p w:rsidR="00DC30FB" w:rsidRDefault="00DC30FB" w:rsidP="00EE0E45">
            <w:pPr>
              <w:rPr>
                <w:b/>
                <w:sz w:val="20"/>
                <w:szCs w:val="20"/>
              </w:rPr>
            </w:pPr>
            <w:r>
              <w:rPr>
                <w:sz w:val="20"/>
                <w:szCs w:val="20"/>
              </w:rPr>
              <w:t>Р</w:t>
            </w:r>
            <w:r>
              <w:rPr>
                <w:b/>
                <w:sz w:val="20"/>
                <w:szCs w:val="20"/>
              </w:rPr>
              <w:t>екомендации:</w:t>
            </w:r>
          </w:p>
          <w:p w:rsidR="00DC30FB" w:rsidRDefault="00DC30FB" w:rsidP="00EE0E45">
            <w:pPr>
              <w:rPr>
                <w:sz w:val="20"/>
                <w:szCs w:val="20"/>
              </w:rPr>
            </w:pPr>
            <w:r>
              <w:rPr>
                <w:sz w:val="20"/>
                <w:szCs w:val="20"/>
              </w:rPr>
              <w:t>- чтобы стабилизировать мотивацию в учебной деятельности включать ребенка в проектно- исследовательскую деятельность, привлекать к участию в различных конкурсных программах и олимпиадах.</w:t>
            </w:r>
          </w:p>
        </w:tc>
        <w:tc>
          <w:tcPr>
            <w:tcW w:w="3034" w:type="dxa"/>
          </w:tcPr>
          <w:p w:rsidR="00DC30FB" w:rsidRDefault="00DC30FB" w:rsidP="00EE0E45">
            <w:pPr>
              <w:rPr>
                <w:sz w:val="20"/>
                <w:szCs w:val="20"/>
              </w:rPr>
            </w:pPr>
          </w:p>
          <w:p w:rsidR="00DC30FB" w:rsidRDefault="00DC30FB" w:rsidP="00EE0E45">
            <w:pPr>
              <w:rPr>
                <w:sz w:val="20"/>
                <w:szCs w:val="20"/>
              </w:rPr>
            </w:pPr>
            <w:r>
              <w:rPr>
                <w:sz w:val="20"/>
                <w:szCs w:val="20"/>
              </w:rPr>
              <w:t>- сформирована мотивация избегания наказания,</w:t>
            </w:r>
          </w:p>
          <w:p w:rsidR="00DC30FB" w:rsidRDefault="00DC30FB" w:rsidP="00EE0E45">
            <w:pPr>
              <w:rPr>
                <w:sz w:val="20"/>
                <w:szCs w:val="20"/>
              </w:rPr>
            </w:pPr>
            <w:r>
              <w:rPr>
                <w:sz w:val="20"/>
                <w:szCs w:val="20"/>
              </w:rPr>
              <w:t xml:space="preserve">- фиксация на неуспешности  </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b/>
                <w:sz w:val="20"/>
                <w:szCs w:val="20"/>
              </w:rPr>
              <w:t xml:space="preserve">- </w:t>
            </w:r>
            <w:r>
              <w:rPr>
                <w:sz w:val="20"/>
                <w:szCs w:val="20"/>
              </w:rPr>
              <w:t>консультация специалистов,</w:t>
            </w:r>
          </w:p>
          <w:p w:rsidR="00DC30FB" w:rsidRDefault="00DC30FB" w:rsidP="00EE0E45">
            <w:pPr>
              <w:rPr>
                <w:sz w:val="20"/>
                <w:szCs w:val="20"/>
              </w:rPr>
            </w:pPr>
            <w:r>
              <w:rPr>
                <w:sz w:val="20"/>
                <w:szCs w:val="20"/>
              </w:rPr>
              <w:t>- найти зону успешности ребенка,</w:t>
            </w:r>
          </w:p>
          <w:p w:rsidR="00DC30FB" w:rsidRDefault="00DC30FB" w:rsidP="00EE0E45">
            <w:pPr>
              <w:rPr>
                <w:sz w:val="20"/>
                <w:szCs w:val="20"/>
              </w:rPr>
            </w:pPr>
            <w:r>
              <w:rPr>
                <w:sz w:val="20"/>
                <w:szCs w:val="20"/>
              </w:rPr>
              <w:t>- ориентировать на внеурочную деятельность.</w:t>
            </w:r>
          </w:p>
          <w:p w:rsidR="00DC30FB" w:rsidRDefault="00DC30FB" w:rsidP="00EE0E45">
            <w:pPr>
              <w:rPr>
                <w:sz w:val="20"/>
                <w:szCs w:val="20"/>
              </w:rPr>
            </w:pPr>
          </w:p>
          <w:p w:rsidR="00DC30FB" w:rsidRDefault="00DC30FB" w:rsidP="00EE0E45">
            <w:pPr>
              <w:rPr>
                <w:b/>
                <w:sz w:val="20"/>
                <w:szCs w:val="20"/>
              </w:rPr>
            </w:pPr>
          </w:p>
          <w:p w:rsidR="00DC30FB" w:rsidRDefault="00DC30FB" w:rsidP="00EE0E45">
            <w:pPr>
              <w:rPr>
                <w:sz w:val="20"/>
                <w:szCs w:val="20"/>
              </w:rPr>
            </w:pPr>
          </w:p>
        </w:tc>
        <w:tc>
          <w:tcPr>
            <w:tcW w:w="1112" w:type="dxa"/>
            <w:vMerge w:val="restart"/>
          </w:tcPr>
          <w:p w:rsidR="00DC30FB" w:rsidRDefault="00DC30FB" w:rsidP="00EE0E45">
            <w:pPr>
              <w:jc w:val="center"/>
              <w:rPr>
                <w:sz w:val="20"/>
                <w:szCs w:val="20"/>
              </w:rPr>
            </w:pPr>
          </w:p>
        </w:tc>
        <w:tc>
          <w:tcPr>
            <w:tcW w:w="1260" w:type="dxa"/>
            <w:vMerge/>
          </w:tcPr>
          <w:p w:rsidR="00DC30FB" w:rsidRDefault="00DC30FB" w:rsidP="00EE0E45">
            <w:pPr>
              <w:rPr>
                <w:sz w:val="20"/>
              </w:rPr>
            </w:pPr>
          </w:p>
        </w:tc>
      </w:tr>
      <w:tr w:rsidR="00DC30FB" w:rsidTr="00A9330C">
        <w:trPr>
          <w:cantSplit/>
          <w:trHeight w:val="136"/>
        </w:trPr>
        <w:tc>
          <w:tcPr>
            <w:tcW w:w="468" w:type="dxa"/>
            <w:vMerge/>
            <w:textDirection w:val="btLr"/>
          </w:tcPr>
          <w:p w:rsidR="00DC30FB" w:rsidRDefault="00DC30FB" w:rsidP="00EE0E45">
            <w:pPr>
              <w:ind w:left="113" w:right="113"/>
              <w:jc w:val="center"/>
            </w:pPr>
          </w:p>
        </w:tc>
        <w:tc>
          <w:tcPr>
            <w:tcW w:w="1316" w:type="dxa"/>
            <w:vMerge/>
          </w:tcPr>
          <w:p w:rsidR="00DC30FB" w:rsidRDefault="00DC30FB" w:rsidP="00EE0E45"/>
        </w:tc>
        <w:tc>
          <w:tcPr>
            <w:tcW w:w="776" w:type="dxa"/>
          </w:tcPr>
          <w:p w:rsidR="00DC30FB" w:rsidRDefault="00DC30FB" w:rsidP="00EE0E45">
            <w:pPr>
              <w:jc w:val="center"/>
            </w:pPr>
            <w:r>
              <w:t>4</w:t>
            </w:r>
          </w:p>
        </w:tc>
        <w:tc>
          <w:tcPr>
            <w:tcW w:w="3636" w:type="dxa"/>
          </w:tcPr>
          <w:p w:rsidR="00DC30FB" w:rsidRDefault="00DC30FB" w:rsidP="00EE0E45">
            <w:pPr>
              <w:rPr>
                <w:sz w:val="20"/>
                <w:szCs w:val="20"/>
              </w:rPr>
            </w:pPr>
            <w:r>
              <w:rPr>
                <w:sz w:val="20"/>
                <w:szCs w:val="20"/>
              </w:rPr>
              <w:t>Ученик:</w:t>
            </w:r>
          </w:p>
          <w:p w:rsidR="00DC30FB" w:rsidRDefault="00DC30FB" w:rsidP="00EE0E45">
            <w:pPr>
              <w:rPr>
                <w:b/>
                <w:sz w:val="20"/>
                <w:szCs w:val="20"/>
              </w:rPr>
            </w:pPr>
            <w:r>
              <w:rPr>
                <w:sz w:val="20"/>
                <w:szCs w:val="20"/>
              </w:rPr>
              <w:t>- устанавливает связи между учением и будущей профессиональной деятельностью,</w:t>
            </w:r>
          </w:p>
          <w:p w:rsidR="00DC30FB" w:rsidRDefault="00DC30FB" w:rsidP="00EE0E45">
            <w:pPr>
              <w:rPr>
                <w:sz w:val="20"/>
                <w:szCs w:val="20"/>
              </w:rPr>
            </w:pPr>
            <w:r>
              <w:rPr>
                <w:sz w:val="20"/>
                <w:szCs w:val="20"/>
              </w:rPr>
              <w:t>- стремится к самоизменению – приобретению новых знаний и умений;</w:t>
            </w:r>
          </w:p>
          <w:p w:rsidR="00DC30FB" w:rsidRDefault="00DC30FB" w:rsidP="00EE0E45">
            <w:pPr>
              <w:rPr>
                <w:sz w:val="20"/>
                <w:szCs w:val="20"/>
              </w:rPr>
            </w:pPr>
            <w:r>
              <w:rPr>
                <w:sz w:val="20"/>
                <w:szCs w:val="20"/>
              </w:rPr>
              <w:t>- мотивирован  на высокийрезультат учебных достижений</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Привлечение ученика к проектно-исследовательской деятельности, участие в конкурсах и олимпиадах выше школьного уровня</w:t>
            </w:r>
          </w:p>
        </w:tc>
        <w:tc>
          <w:tcPr>
            <w:tcW w:w="3446" w:type="dxa"/>
          </w:tcPr>
          <w:p w:rsidR="00DC30FB" w:rsidRDefault="00DC30FB" w:rsidP="00EE0E45">
            <w:pPr>
              <w:rPr>
                <w:sz w:val="20"/>
                <w:szCs w:val="20"/>
              </w:rPr>
            </w:pPr>
            <w:r>
              <w:rPr>
                <w:sz w:val="20"/>
                <w:szCs w:val="20"/>
              </w:rPr>
              <w:t>Ученик:</w:t>
            </w:r>
          </w:p>
          <w:p w:rsidR="00DC30FB" w:rsidRDefault="00DC30FB" w:rsidP="00EE0E45">
            <w:pPr>
              <w:rPr>
                <w:b/>
                <w:sz w:val="20"/>
                <w:szCs w:val="20"/>
              </w:rPr>
            </w:pPr>
            <w:r>
              <w:rPr>
                <w:sz w:val="20"/>
                <w:szCs w:val="20"/>
              </w:rPr>
              <w:t>- частично устанавливает связи между учением и будущей профессиональной деятельностью,</w:t>
            </w:r>
          </w:p>
          <w:p w:rsidR="00DC30FB" w:rsidRDefault="00DC30FB" w:rsidP="00EE0E45">
            <w:pPr>
              <w:rPr>
                <w:sz w:val="20"/>
                <w:szCs w:val="20"/>
              </w:rPr>
            </w:pPr>
            <w:r>
              <w:rPr>
                <w:sz w:val="20"/>
                <w:szCs w:val="20"/>
              </w:rPr>
              <w:t>– стремится к приобретению новых знаний и умений по предметам, которые нравятся;</w:t>
            </w:r>
          </w:p>
          <w:p w:rsidR="00DC30FB" w:rsidRDefault="00DC30FB" w:rsidP="00EE0E45">
            <w:pPr>
              <w:rPr>
                <w:sz w:val="20"/>
                <w:szCs w:val="20"/>
              </w:rPr>
            </w:pP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 придание личностного смысла учебной деятельности школьника, через проектную и исследовательскую деятельность.</w:t>
            </w:r>
          </w:p>
        </w:tc>
        <w:tc>
          <w:tcPr>
            <w:tcW w:w="3034" w:type="dxa"/>
          </w:tcPr>
          <w:p w:rsidR="00DC30FB" w:rsidRDefault="00DC30FB" w:rsidP="00EE0E45">
            <w:pPr>
              <w:jc w:val="both"/>
              <w:rPr>
                <w:sz w:val="20"/>
                <w:szCs w:val="20"/>
              </w:rPr>
            </w:pPr>
            <w:r>
              <w:rPr>
                <w:sz w:val="20"/>
                <w:szCs w:val="20"/>
              </w:rPr>
              <w:t xml:space="preserve">- частично сформированы </w:t>
            </w:r>
            <w:r>
              <w:rPr>
                <w:i/>
                <w:sz w:val="20"/>
                <w:szCs w:val="20"/>
              </w:rPr>
              <w:t xml:space="preserve">познавательные </w:t>
            </w:r>
            <w:r>
              <w:rPr>
                <w:sz w:val="20"/>
                <w:szCs w:val="20"/>
              </w:rPr>
              <w:t xml:space="preserve">мотивы и интересы, </w:t>
            </w:r>
          </w:p>
          <w:p w:rsidR="00DC30FB" w:rsidRDefault="00DC30FB" w:rsidP="00EE0E45">
            <w:pPr>
              <w:rPr>
                <w:sz w:val="20"/>
                <w:szCs w:val="20"/>
              </w:rPr>
            </w:pPr>
            <w:r>
              <w:rPr>
                <w:sz w:val="20"/>
                <w:szCs w:val="20"/>
              </w:rPr>
              <w:t xml:space="preserve">-частично сформированы  </w:t>
            </w:r>
            <w:r>
              <w:rPr>
                <w:i/>
                <w:sz w:val="20"/>
                <w:szCs w:val="20"/>
              </w:rPr>
              <w:t xml:space="preserve">социальные </w:t>
            </w:r>
            <w:r>
              <w:rPr>
                <w:sz w:val="20"/>
                <w:szCs w:val="20"/>
              </w:rPr>
              <w:t>мотивы (чувство долга, ответственность),</w:t>
            </w:r>
          </w:p>
          <w:p w:rsidR="00DC30FB" w:rsidRDefault="00DC30FB" w:rsidP="00EE0E45">
            <w:pPr>
              <w:rPr>
                <w:sz w:val="20"/>
                <w:szCs w:val="20"/>
              </w:rPr>
            </w:pPr>
            <w:r>
              <w:rPr>
                <w:sz w:val="20"/>
                <w:szCs w:val="20"/>
              </w:rPr>
              <w:t>- склонность выполнять облегченные задания,</w:t>
            </w:r>
          </w:p>
          <w:p w:rsidR="00DC30FB" w:rsidRDefault="00DC30FB" w:rsidP="00EE0E45">
            <w:pPr>
              <w:rPr>
                <w:sz w:val="20"/>
                <w:szCs w:val="20"/>
              </w:rPr>
            </w:pPr>
            <w:r>
              <w:rPr>
                <w:sz w:val="20"/>
                <w:szCs w:val="20"/>
              </w:rPr>
              <w:t>- ориентирован на внеурочную деятельность,</w:t>
            </w:r>
          </w:p>
          <w:p w:rsidR="00DC30FB" w:rsidRDefault="00DC30FB" w:rsidP="00EE0E45">
            <w:pPr>
              <w:rPr>
                <w:sz w:val="20"/>
                <w:szCs w:val="20"/>
              </w:rPr>
            </w:pPr>
            <w:r>
              <w:rPr>
                <w:sz w:val="20"/>
                <w:szCs w:val="20"/>
              </w:rPr>
              <w:t>- слабо ориентирован на процесс обучения</w:t>
            </w:r>
          </w:p>
          <w:p w:rsidR="00DC30FB" w:rsidRDefault="00DC30FB" w:rsidP="00EE0E45">
            <w:pPr>
              <w:rPr>
                <w:b/>
                <w:sz w:val="20"/>
                <w:szCs w:val="20"/>
              </w:rPr>
            </w:pPr>
            <w:r>
              <w:rPr>
                <w:b/>
                <w:sz w:val="20"/>
                <w:szCs w:val="20"/>
              </w:rPr>
              <w:t xml:space="preserve">Рекомендации: </w:t>
            </w:r>
          </w:p>
          <w:p w:rsidR="00DC30FB" w:rsidRDefault="00DC30FB" w:rsidP="00EE0E45">
            <w:pPr>
              <w:rPr>
                <w:sz w:val="20"/>
                <w:szCs w:val="20"/>
              </w:rPr>
            </w:pPr>
            <w:r>
              <w:rPr>
                <w:b/>
                <w:sz w:val="20"/>
                <w:szCs w:val="20"/>
              </w:rPr>
              <w:t xml:space="preserve">- </w:t>
            </w:r>
            <w:r>
              <w:rPr>
                <w:sz w:val="20"/>
                <w:szCs w:val="20"/>
              </w:rPr>
              <w:t>консультация специалистов,</w:t>
            </w:r>
          </w:p>
          <w:p w:rsidR="00DC30FB" w:rsidRPr="00EE0E45" w:rsidRDefault="00DC30FB" w:rsidP="00EE0E45">
            <w:pPr>
              <w:rPr>
                <w:sz w:val="20"/>
                <w:szCs w:val="20"/>
              </w:rPr>
            </w:pPr>
            <w:r>
              <w:rPr>
                <w:sz w:val="20"/>
                <w:szCs w:val="20"/>
              </w:rPr>
              <w:t>- использовать облегченные виды работы, дифференцированные задания на уроках.</w:t>
            </w:r>
          </w:p>
        </w:tc>
        <w:tc>
          <w:tcPr>
            <w:tcW w:w="1112" w:type="dxa"/>
            <w:vMerge/>
          </w:tcPr>
          <w:p w:rsidR="00DC30FB" w:rsidRDefault="00DC30FB" w:rsidP="00EE0E45">
            <w:pPr>
              <w:jc w:val="center"/>
              <w:rPr>
                <w:sz w:val="20"/>
                <w:szCs w:val="20"/>
              </w:rPr>
            </w:pPr>
          </w:p>
        </w:tc>
        <w:tc>
          <w:tcPr>
            <w:tcW w:w="1260" w:type="dxa"/>
            <w:vMerge/>
          </w:tcPr>
          <w:p w:rsidR="00DC30FB" w:rsidRDefault="00DC30FB" w:rsidP="00EE0E45">
            <w:pPr>
              <w:jc w:val="center"/>
              <w:rPr>
                <w:sz w:val="20"/>
                <w:szCs w:val="20"/>
              </w:rPr>
            </w:pPr>
          </w:p>
        </w:tc>
      </w:tr>
      <w:tr w:rsidR="00DC30FB" w:rsidTr="00A9330C">
        <w:trPr>
          <w:cantSplit/>
          <w:trHeight w:val="331"/>
        </w:trPr>
        <w:tc>
          <w:tcPr>
            <w:tcW w:w="468" w:type="dxa"/>
            <w:vMerge w:val="restart"/>
            <w:textDirection w:val="btLr"/>
          </w:tcPr>
          <w:p w:rsidR="00DC30FB" w:rsidRDefault="00DC30FB" w:rsidP="00EE0E45">
            <w:pPr>
              <w:ind w:left="113" w:right="113"/>
              <w:rPr>
                <w:bCs/>
              </w:rPr>
            </w:pPr>
            <w:r>
              <w:rPr>
                <w:bCs/>
                <w:sz w:val="22"/>
                <w:szCs w:val="22"/>
              </w:rPr>
              <w:t>Нравственно-этическая ориентация</w:t>
            </w:r>
          </w:p>
          <w:p w:rsidR="00DC30FB" w:rsidRDefault="00DC30FB" w:rsidP="00EE0E45">
            <w:pPr>
              <w:ind w:left="113" w:right="113"/>
              <w:jc w:val="center"/>
            </w:pPr>
          </w:p>
        </w:tc>
        <w:tc>
          <w:tcPr>
            <w:tcW w:w="1316" w:type="dxa"/>
            <w:vMerge w:val="restart"/>
          </w:tcPr>
          <w:p w:rsidR="00DC30FB" w:rsidRDefault="00DC30FB" w:rsidP="00EE0E45"/>
        </w:tc>
        <w:tc>
          <w:tcPr>
            <w:tcW w:w="776" w:type="dxa"/>
          </w:tcPr>
          <w:p w:rsidR="00DC30FB" w:rsidRDefault="00DC30FB" w:rsidP="00EE0E45">
            <w:pPr>
              <w:jc w:val="center"/>
            </w:pPr>
            <w:r>
              <w:t>1</w:t>
            </w:r>
          </w:p>
        </w:tc>
        <w:tc>
          <w:tcPr>
            <w:tcW w:w="3636" w:type="dxa"/>
          </w:tcPr>
          <w:p w:rsidR="00DC30FB" w:rsidRDefault="00DC30FB" w:rsidP="00EE0E45">
            <w:pPr>
              <w:rPr>
                <w:sz w:val="20"/>
                <w:szCs w:val="20"/>
              </w:rPr>
            </w:pPr>
            <w:r>
              <w:rPr>
                <w:sz w:val="20"/>
                <w:szCs w:val="20"/>
              </w:rPr>
              <w:t>- ориентирован на моральную норму (справедливого распределения,  взаимопомощи,  правдивости)</w:t>
            </w:r>
          </w:p>
          <w:p w:rsidR="00DC30FB" w:rsidRDefault="00DC30FB" w:rsidP="00EE0E45">
            <w:pPr>
              <w:rPr>
                <w:sz w:val="20"/>
                <w:szCs w:val="20"/>
              </w:rPr>
            </w:pPr>
            <w:r>
              <w:rPr>
                <w:bCs/>
                <w:sz w:val="20"/>
                <w:szCs w:val="20"/>
              </w:rPr>
              <w:t xml:space="preserve">- </w:t>
            </w:r>
            <w:r>
              <w:rPr>
                <w:sz w:val="20"/>
                <w:szCs w:val="20"/>
              </w:rPr>
              <w:t>учитывает чувства и эмоции субъекта при нарушении моральных норм, чувствительны к несправедливости,</w:t>
            </w:r>
          </w:p>
          <w:p w:rsidR="00DC30FB" w:rsidRDefault="00DC30FB" w:rsidP="00EE0E45">
            <w:pPr>
              <w:rPr>
                <w:sz w:val="20"/>
                <w:szCs w:val="20"/>
              </w:rPr>
            </w:pPr>
            <w:r>
              <w:rPr>
                <w:sz w:val="20"/>
                <w:szCs w:val="20"/>
              </w:rPr>
              <w:t>- имеет начальное представление о нравственных нормах</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 закрепить сформированные моральные нормы через совместную деятельность со сверстниками..</w:t>
            </w:r>
          </w:p>
        </w:tc>
        <w:tc>
          <w:tcPr>
            <w:tcW w:w="3446" w:type="dxa"/>
          </w:tcPr>
          <w:p w:rsidR="00DC30FB" w:rsidRDefault="00DC30FB" w:rsidP="00EE0E45">
            <w:pPr>
              <w:rPr>
                <w:sz w:val="20"/>
                <w:szCs w:val="20"/>
              </w:rPr>
            </w:pPr>
            <w:r>
              <w:rPr>
                <w:sz w:val="20"/>
                <w:szCs w:val="20"/>
              </w:rPr>
              <w:t>- ориентирован на моральную норму (справедливого распределения,  взаимопомощи,  правдивости)</w:t>
            </w:r>
          </w:p>
          <w:p w:rsidR="00DC30FB" w:rsidRDefault="00DC30FB" w:rsidP="00EE0E45">
            <w:pPr>
              <w:rPr>
                <w:sz w:val="20"/>
                <w:szCs w:val="20"/>
              </w:rPr>
            </w:pPr>
            <w:r>
              <w:rPr>
                <w:bCs/>
                <w:sz w:val="20"/>
                <w:szCs w:val="20"/>
              </w:rPr>
              <w:t xml:space="preserve">- частично </w:t>
            </w:r>
            <w:r>
              <w:rPr>
                <w:sz w:val="20"/>
                <w:szCs w:val="20"/>
              </w:rPr>
              <w:t>учитывает чувства и эмоции субъекта при нарушении моральных норм,</w:t>
            </w:r>
          </w:p>
          <w:p w:rsidR="00DC30FB" w:rsidRDefault="00DC30FB" w:rsidP="00EE0E45">
            <w:pPr>
              <w:rPr>
                <w:sz w:val="20"/>
                <w:szCs w:val="20"/>
              </w:rPr>
            </w:pPr>
            <w:r>
              <w:rPr>
                <w:sz w:val="20"/>
                <w:szCs w:val="20"/>
              </w:rPr>
              <w:t>- имеет правильное представление о моральных нормах, но недостаточно точное и четкое</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  формирование основ толерантности,</w:t>
            </w:r>
          </w:p>
          <w:p w:rsidR="00DC30FB" w:rsidRDefault="00DC30FB" w:rsidP="00EE0E45">
            <w:pPr>
              <w:rPr>
                <w:sz w:val="20"/>
                <w:szCs w:val="20"/>
              </w:rPr>
            </w:pPr>
            <w:r>
              <w:rPr>
                <w:sz w:val="20"/>
                <w:szCs w:val="20"/>
              </w:rPr>
              <w:t>- развитие эмпатии,</w:t>
            </w:r>
          </w:p>
          <w:p w:rsidR="00DC30FB" w:rsidRDefault="00DC30FB" w:rsidP="00EE0E45">
            <w:pPr>
              <w:rPr>
                <w:sz w:val="20"/>
                <w:szCs w:val="20"/>
              </w:rPr>
            </w:pPr>
            <w:r>
              <w:rPr>
                <w:sz w:val="20"/>
                <w:szCs w:val="20"/>
              </w:rPr>
              <w:t>- расширить представления о моральных нормах.</w:t>
            </w:r>
          </w:p>
        </w:tc>
        <w:tc>
          <w:tcPr>
            <w:tcW w:w="3034" w:type="dxa"/>
          </w:tcPr>
          <w:p w:rsidR="00DC30FB" w:rsidRDefault="00DC30FB" w:rsidP="00EE0E45">
            <w:pPr>
              <w:rPr>
                <w:sz w:val="20"/>
                <w:szCs w:val="20"/>
              </w:rPr>
            </w:pPr>
            <w:r>
              <w:rPr>
                <w:sz w:val="20"/>
                <w:szCs w:val="20"/>
              </w:rPr>
              <w:t>- неправильное представление о моральных нормах,</w:t>
            </w:r>
          </w:p>
          <w:p w:rsidR="00DC30FB" w:rsidRDefault="00DC30FB" w:rsidP="00EE0E45">
            <w:pPr>
              <w:rPr>
                <w:sz w:val="20"/>
                <w:szCs w:val="20"/>
              </w:rPr>
            </w:pPr>
            <w:r>
              <w:rPr>
                <w:sz w:val="20"/>
                <w:szCs w:val="20"/>
              </w:rPr>
              <w:t>- низкий уровень развития эмпатии</w:t>
            </w:r>
          </w:p>
          <w:p w:rsidR="00DC30FB" w:rsidRDefault="00DC30FB" w:rsidP="00EE0E45">
            <w:pPr>
              <w:rPr>
                <w:b/>
                <w:sz w:val="20"/>
                <w:szCs w:val="20"/>
              </w:rPr>
            </w:pPr>
            <w:r>
              <w:rPr>
                <w:b/>
                <w:sz w:val="20"/>
                <w:szCs w:val="20"/>
              </w:rPr>
              <w:t xml:space="preserve"> Рекомендации:</w:t>
            </w:r>
          </w:p>
          <w:p w:rsidR="00DC30FB" w:rsidRDefault="00DC30FB" w:rsidP="00EE0E45">
            <w:pPr>
              <w:rPr>
                <w:sz w:val="20"/>
                <w:szCs w:val="20"/>
              </w:rPr>
            </w:pPr>
            <w:r>
              <w:rPr>
                <w:b/>
                <w:sz w:val="20"/>
                <w:szCs w:val="20"/>
              </w:rPr>
              <w:t xml:space="preserve">- </w:t>
            </w:r>
            <w:r>
              <w:rPr>
                <w:sz w:val="20"/>
                <w:szCs w:val="20"/>
              </w:rPr>
              <w:t>консультация специалистов,</w:t>
            </w:r>
          </w:p>
          <w:p w:rsidR="00DC30FB" w:rsidRDefault="00DC30FB" w:rsidP="00EE0E45">
            <w:pPr>
              <w:rPr>
                <w:sz w:val="20"/>
                <w:szCs w:val="20"/>
              </w:rPr>
            </w:pPr>
            <w:r>
              <w:rPr>
                <w:sz w:val="20"/>
                <w:szCs w:val="20"/>
              </w:rPr>
              <w:t>- стимулирование чувствительности к переживаниям других людей,</w:t>
            </w:r>
          </w:p>
          <w:p w:rsidR="00DC30FB" w:rsidRDefault="00DC30FB" w:rsidP="00EE0E45">
            <w:pPr>
              <w:rPr>
                <w:sz w:val="20"/>
                <w:szCs w:val="20"/>
              </w:rPr>
            </w:pPr>
            <w:r>
              <w:rPr>
                <w:sz w:val="20"/>
                <w:szCs w:val="20"/>
              </w:rPr>
              <w:t>- изучение моральных норм в деятельностной форме (помощь слабым, нуждающимся, забота о природе, животных и т.д.)</w:t>
            </w:r>
          </w:p>
        </w:tc>
        <w:tc>
          <w:tcPr>
            <w:tcW w:w="1112" w:type="dxa"/>
          </w:tcPr>
          <w:p w:rsidR="00DC30FB" w:rsidRDefault="00DC30FB" w:rsidP="00EE0E45">
            <w:pPr>
              <w:jc w:val="center"/>
            </w:pPr>
            <w:r>
              <w:t>Методика «Что такое хорошо, что такое плохо»</w:t>
            </w:r>
          </w:p>
        </w:tc>
        <w:tc>
          <w:tcPr>
            <w:tcW w:w="1260" w:type="dxa"/>
            <w:vMerge w:val="restart"/>
          </w:tcPr>
          <w:p w:rsidR="00DC30FB" w:rsidRDefault="00DC30FB" w:rsidP="00EE0E45">
            <w:pPr>
              <w:jc w:val="center"/>
            </w:pPr>
          </w:p>
        </w:tc>
      </w:tr>
      <w:tr w:rsidR="00DC30FB" w:rsidTr="00677F7E">
        <w:trPr>
          <w:cantSplit/>
          <w:trHeight w:val="331"/>
        </w:trPr>
        <w:tc>
          <w:tcPr>
            <w:tcW w:w="468" w:type="dxa"/>
            <w:vMerge/>
            <w:textDirection w:val="btLr"/>
          </w:tcPr>
          <w:p w:rsidR="00DC30FB" w:rsidRDefault="00DC30FB" w:rsidP="00EE0E45">
            <w:pPr>
              <w:ind w:left="113" w:right="113"/>
              <w:jc w:val="center"/>
            </w:pPr>
          </w:p>
        </w:tc>
        <w:tc>
          <w:tcPr>
            <w:tcW w:w="1316" w:type="dxa"/>
            <w:vMerge/>
          </w:tcPr>
          <w:p w:rsidR="00DC30FB" w:rsidRDefault="00DC30FB" w:rsidP="00EE0E45">
            <w:pPr>
              <w:jc w:val="center"/>
            </w:pPr>
          </w:p>
        </w:tc>
        <w:tc>
          <w:tcPr>
            <w:tcW w:w="776" w:type="dxa"/>
          </w:tcPr>
          <w:p w:rsidR="00DC30FB" w:rsidRDefault="00DC30FB" w:rsidP="00EE0E45">
            <w:pPr>
              <w:jc w:val="center"/>
            </w:pPr>
            <w:r>
              <w:t>2</w:t>
            </w:r>
          </w:p>
        </w:tc>
        <w:tc>
          <w:tcPr>
            <w:tcW w:w="3636" w:type="dxa"/>
          </w:tcPr>
          <w:p w:rsidR="00DC30FB" w:rsidRDefault="00DC30FB" w:rsidP="00EE0E45">
            <w:pPr>
              <w:rPr>
                <w:sz w:val="20"/>
                <w:szCs w:val="20"/>
              </w:rPr>
            </w:pPr>
            <w:r>
              <w:rPr>
                <w:sz w:val="20"/>
                <w:szCs w:val="20"/>
              </w:rPr>
              <w:t xml:space="preserve">- ребенок понимает, что нарушение моральных норм оценивается как более серьезное и недопустимое, по сравнению с навыками самообслуживания, </w:t>
            </w:r>
          </w:p>
          <w:p w:rsidR="00DC30FB" w:rsidRDefault="00DC30FB" w:rsidP="00EE0E45">
            <w:pPr>
              <w:rPr>
                <w:bCs/>
                <w:sz w:val="20"/>
                <w:szCs w:val="20"/>
              </w:rPr>
            </w:pPr>
            <w:r>
              <w:rPr>
                <w:sz w:val="20"/>
                <w:szCs w:val="20"/>
              </w:rPr>
              <w:t xml:space="preserve">- </w:t>
            </w:r>
            <w:r>
              <w:rPr>
                <w:bCs/>
                <w:sz w:val="20"/>
                <w:szCs w:val="20"/>
              </w:rPr>
              <w:t xml:space="preserve"> может выделять морально-этическое содержание событий и действий,</w:t>
            </w:r>
          </w:p>
          <w:p w:rsidR="00DC30FB" w:rsidRDefault="00DC30FB" w:rsidP="00EE0E45">
            <w:pPr>
              <w:rPr>
                <w:sz w:val="20"/>
                <w:szCs w:val="20"/>
              </w:rPr>
            </w:pPr>
            <w:r>
              <w:rPr>
                <w:bCs/>
                <w:sz w:val="20"/>
                <w:szCs w:val="20"/>
              </w:rPr>
              <w:t xml:space="preserve"> - формируется система нравственных ценностей</w:t>
            </w:r>
          </w:p>
          <w:p w:rsidR="00DC30FB" w:rsidRDefault="00DC30FB" w:rsidP="00EE0E45">
            <w:pPr>
              <w:rPr>
                <w:b/>
                <w:sz w:val="20"/>
                <w:szCs w:val="20"/>
              </w:rPr>
            </w:pPr>
            <w:r>
              <w:rPr>
                <w:b/>
                <w:sz w:val="20"/>
                <w:szCs w:val="20"/>
              </w:rPr>
              <w:t>Рекомендации:</w:t>
            </w:r>
            <w:r>
              <w:rPr>
                <w:sz w:val="20"/>
                <w:szCs w:val="20"/>
              </w:rPr>
              <w:t xml:space="preserve"> изучение моральных норм в деятельностной форме (помощь слабым, нуждающимся, забота о природе, животных и т.д.)</w:t>
            </w:r>
          </w:p>
          <w:p w:rsidR="00DC30FB" w:rsidRDefault="00DC30FB" w:rsidP="00EE0E45">
            <w:pPr>
              <w:rPr>
                <w:color w:val="FF0000"/>
                <w:sz w:val="20"/>
                <w:szCs w:val="20"/>
              </w:rPr>
            </w:pPr>
          </w:p>
        </w:tc>
        <w:tc>
          <w:tcPr>
            <w:tcW w:w="3446" w:type="dxa"/>
          </w:tcPr>
          <w:p w:rsidR="00DC30FB" w:rsidRDefault="00DC30FB" w:rsidP="00EE0E45">
            <w:pPr>
              <w:rPr>
                <w:sz w:val="20"/>
                <w:szCs w:val="20"/>
              </w:rPr>
            </w:pPr>
            <w:r>
              <w:rPr>
                <w:sz w:val="20"/>
                <w:szCs w:val="20"/>
              </w:rPr>
              <w:t xml:space="preserve">- ребенок частично понимает, что нарушение моральных норм оценивается как более серьезное и недопустимое, по сравнению навыками самообслуживания,  </w:t>
            </w:r>
          </w:p>
          <w:p w:rsidR="00DC30FB" w:rsidRDefault="00DC30FB" w:rsidP="00EE0E45">
            <w:pPr>
              <w:rPr>
                <w:bCs/>
                <w:sz w:val="20"/>
                <w:szCs w:val="20"/>
              </w:rPr>
            </w:pPr>
            <w:r>
              <w:rPr>
                <w:bCs/>
                <w:sz w:val="20"/>
                <w:szCs w:val="20"/>
              </w:rPr>
              <w:t xml:space="preserve">- частично выделяет морально-этическое содержание событий и действий, </w:t>
            </w:r>
          </w:p>
          <w:p w:rsidR="00DC30FB" w:rsidRDefault="00DC30FB" w:rsidP="00EE0E45">
            <w:pPr>
              <w:rPr>
                <w:sz w:val="20"/>
                <w:szCs w:val="20"/>
              </w:rPr>
            </w:pPr>
            <w:r>
              <w:rPr>
                <w:bCs/>
                <w:sz w:val="20"/>
                <w:szCs w:val="20"/>
              </w:rPr>
              <w:t>-формируется система нравственных ценностей</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 xml:space="preserve">-построение работы, исключающей разрыв между знаниями, чувствами и практическими действиями, </w:t>
            </w:r>
          </w:p>
          <w:p w:rsidR="00DC30FB" w:rsidRDefault="00DC30FB" w:rsidP="00EE0E45">
            <w:pPr>
              <w:rPr>
                <w:sz w:val="20"/>
                <w:szCs w:val="20"/>
              </w:rPr>
            </w:pPr>
            <w:r>
              <w:rPr>
                <w:sz w:val="20"/>
                <w:szCs w:val="20"/>
              </w:rPr>
              <w:t>-закрепление нравственных норм в деятельностной форме.</w:t>
            </w:r>
          </w:p>
        </w:tc>
        <w:tc>
          <w:tcPr>
            <w:tcW w:w="3034" w:type="dxa"/>
          </w:tcPr>
          <w:p w:rsidR="00DC30FB" w:rsidRDefault="00DC30FB" w:rsidP="00EE0E45">
            <w:pPr>
              <w:rPr>
                <w:sz w:val="20"/>
                <w:szCs w:val="20"/>
              </w:rPr>
            </w:pPr>
            <w:r>
              <w:rPr>
                <w:sz w:val="20"/>
                <w:szCs w:val="20"/>
              </w:rPr>
              <w:t xml:space="preserve">-  недостаточно знает суть нравственных норм, </w:t>
            </w:r>
          </w:p>
          <w:p w:rsidR="00DC30FB" w:rsidRDefault="00DC30FB" w:rsidP="00EE0E45">
            <w:pPr>
              <w:rPr>
                <w:sz w:val="20"/>
                <w:szCs w:val="20"/>
              </w:rPr>
            </w:pPr>
            <w:r>
              <w:rPr>
                <w:sz w:val="20"/>
                <w:szCs w:val="20"/>
              </w:rPr>
              <w:t>- низкий уровень эмпатии,</w:t>
            </w:r>
          </w:p>
          <w:p w:rsidR="00DC30FB" w:rsidRDefault="00DC30FB" w:rsidP="00EE0E45">
            <w:pPr>
              <w:rPr>
                <w:sz w:val="20"/>
                <w:szCs w:val="20"/>
              </w:rPr>
            </w:pPr>
            <w:r>
              <w:rPr>
                <w:sz w:val="20"/>
                <w:szCs w:val="20"/>
              </w:rPr>
              <w:t>- отношение к нравственным нормам отрицательное или неопределенное</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b/>
                <w:sz w:val="20"/>
                <w:szCs w:val="20"/>
              </w:rPr>
              <w:t xml:space="preserve">- </w:t>
            </w:r>
            <w:r>
              <w:rPr>
                <w:sz w:val="20"/>
                <w:szCs w:val="20"/>
              </w:rPr>
              <w:t>консультация специалистов,</w:t>
            </w:r>
          </w:p>
          <w:p w:rsidR="00DC30FB" w:rsidRDefault="00DC30FB" w:rsidP="00EE0E45">
            <w:pPr>
              <w:rPr>
                <w:sz w:val="20"/>
                <w:szCs w:val="20"/>
              </w:rPr>
            </w:pPr>
            <w:r>
              <w:rPr>
                <w:sz w:val="20"/>
                <w:szCs w:val="20"/>
              </w:rPr>
              <w:t>- стимулирование чувствительность к переживаниям других,</w:t>
            </w:r>
          </w:p>
          <w:p w:rsidR="00DC30FB" w:rsidRDefault="00DC30FB" w:rsidP="00EE0E45">
            <w:pPr>
              <w:rPr>
                <w:sz w:val="20"/>
                <w:szCs w:val="20"/>
              </w:rPr>
            </w:pPr>
            <w:r>
              <w:rPr>
                <w:sz w:val="20"/>
                <w:szCs w:val="20"/>
              </w:rPr>
              <w:t>- изучение моральных норм в деятельностной форме (помощь слабым, нуждающимся, забота о природе, животных и т.д.)</w:t>
            </w:r>
          </w:p>
        </w:tc>
        <w:tc>
          <w:tcPr>
            <w:tcW w:w="1112" w:type="dxa"/>
          </w:tcPr>
          <w:p w:rsidR="00DC30FB" w:rsidRDefault="00DC30FB" w:rsidP="00EE0E45"/>
        </w:tc>
        <w:tc>
          <w:tcPr>
            <w:tcW w:w="1260" w:type="dxa"/>
            <w:vMerge/>
          </w:tcPr>
          <w:p w:rsidR="00DC30FB" w:rsidRDefault="00DC30FB" w:rsidP="00EE0E45">
            <w:pPr>
              <w:jc w:val="center"/>
            </w:pPr>
          </w:p>
        </w:tc>
      </w:tr>
      <w:tr w:rsidR="00DC30FB" w:rsidTr="00677F7E">
        <w:trPr>
          <w:cantSplit/>
          <w:trHeight w:val="331"/>
        </w:trPr>
        <w:tc>
          <w:tcPr>
            <w:tcW w:w="468" w:type="dxa"/>
            <w:vMerge/>
            <w:textDirection w:val="btLr"/>
          </w:tcPr>
          <w:p w:rsidR="00DC30FB" w:rsidRDefault="00DC30FB" w:rsidP="00EE0E45">
            <w:pPr>
              <w:ind w:left="113" w:right="113"/>
              <w:jc w:val="center"/>
            </w:pPr>
          </w:p>
        </w:tc>
        <w:tc>
          <w:tcPr>
            <w:tcW w:w="1316" w:type="dxa"/>
            <w:vMerge/>
          </w:tcPr>
          <w:p w:rsidR="00DC30FB" w:rsidRDefault="00DC30FB" w:rsidP="00EE0E45">
            <w:pPr>
              <w:jc w:val="center"/>
            </w:pPr>
          </w:p>
        </w:tc>
        <w:tc>
          <w:tcPr>
            <w:tcW w:w="776" w:type="dxa"/>
          </w:tcPr>
          <w:p w:rsidR="00DC30FB" w:rsidRDefault="00DC30FB" w:rsidP="00EE0E45">
            <w:pPr>
              <w:jc w:val="center"/>
            </w:pPr>
            <w:r>
              <w:t>3</w:t>
            </w:r>
          </w:p>
        </w:tc>
        <w:tc>
          <w:tcPr>
            <w:tcW w:w="3636" w:type="dxa"/>
          </w:tcPr>
          <w:p w:rsidR="00DC30FB" w:rsidRDefault="00DC30FB" w:rsidP="00EE0E45">
            <w:pPr>
              <w:rPr>
                <w:bCs/>
                <w:sz w:val="20"/>
                <w:szCs w:val="20"/>
              </w:rPr>
            </w:pPr>
            <w:r>
              <w:rPr>
                <w:bCs/>
                <w:sz w:val="20"/>
                <w:szCs w:val="20"/>
              </w:rPr>
              <w:t>- может  и имеет опыт осуществления личностного морального выбора,</w:t>
            </w:r>
          </w:p>
          <w:p w:rsidR="00DC30FB" w:rsidRDefault="00DC30FB" w:rsidP="00EE0E45">
            <w:pPr>
              <w:rPr>
                <w:bCs/>
                <w:sz w:val="20"/>
                <w:szCs w:val="20"/>
              </w:rPr>
            </w:pPr>
            <w:r>
              <w:rPr>
                <w:sz w:val="20"/>
                <w:szCs w:val="20"/>
              </w:rPr>
              <w:t xml:space="preserve">- может </w:t>
            </w:r>
            <w:r>
              <w:rPr>
                <w:bCs/>
                <w:sz w:val="20"/>
                <w:szCs w:val="20"/>
              </w:rPr>
              <w:t>оценивать   события и действия с точки зрения моральных норм</w:t>
            </w:r>
          </w:p>
          <w:p w:rsidR="00DC30FB" w:rsidRDefault="00DC30FB" w:rsidP="00EE0E45">
            <w:pPr>
              <w:rPr>
                <w:sz w:val="20"/>
                <w:szCs w:val="20"/>
              </w:rPr>
            </w:pPr>
            <w:r>
              <w:rPr>
                <w:sz w:val="20"/>
                <w:szCs w:val="20"/>
              </w:rPr>
              <w:t>- ребенок учитывает объективные последствия нарушения моральной нормы</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Привлечение к участию в общественно- полезной деятельности (шефская помощь, тимуровское движение, трудовые десанты и т.д.)</w:t>
            </w:r>
          </w:p>
          <w:p w:rsidR="00DC30FB" w:rsidRDefault="00DC30FB" w:rsidP="00EE0E45">
            <w:pPr>
              <w:rPr>
                <w:sz w:val="20"/>
                <w:szCs w:val="20"/>
              </w:rPr>
            </w:pPr>
          </w:p>
        </w:tc>
        <w:tc>
          <w:tcPr>
            <w:tcW w:w="3446" w:type="dxa"/>
          </w:tcPr>
          <w:p w:rsidR="00DC30FB" w:rsidRDefault="00DC30FB" w:rsidP="00EE0E45">
            <w:pPr>
              <w:rPr>
                <w:bCs/>
                <w:sz w:val="20"/>
                <w:szCs w:val="20"/>
              </w:rPr>
            </w:pPr>
            <w:r>
              <w:rPr>
                <w:bCs/>
                <w:sz w:val="20"/>
                <w:szCs w:val="20"/>
              </w:rPr>
              <w:t>- делает попытки осуществления личностного морального выбора,</w:t>
            </w:r>
          </w:p>
          <w:p w:rsidR="00DC30FB" w:rsidRDefault="00DC30FB" w:rsidP="00EE0E45">
            <w:pPr>
              <w:rPr>
                <w:bCs/>
                <w:sz w:val="20"/>
                <w:szCs w:val="20"/>
              </w:rPr>
            </w:pPr>
            <w:r>
              <w:rPr>
                <w:sz w:val="20"/>
                <w:szCs w:val="20"/>
              </w:rPr>
              <w:t xml:space="preserve">- пробует </w:t>
            </w:r>
            <w:r>
              <w:rPr>
                <w:bCs/>
                <w:sz w:val="20"/>
                <w:szCs w:val="20"/>
              </w:rPr>
              <w:t>оценивать   события и действия с точки зрения моральных норм</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 воспитание личной ответственности   за сказанное слово, дело, данное обещание,</w:t>
            </w:r>
          </w:p>
          <w:p w:rsidR="00DC30FB" w:rsidRDefault="00DC30FB" w:rsidP="00EE0E45">
            <w:pPr>
              <w:rPr>
                <w:bCs/>
                <w:sz w:val="20"/>
                <w:szCs w:val="20"/>
              </w:rPr>
            </w:pPr>
            <w:r>
              <w:rPr>
                <w:bCs/>
                <w:sz w:val="20"/>
                <w:szCs w:val="20"/>
              </w:rPr>
              <w:t>- воспитание  потребности доводить начатое дело до конца через поощрение достигнутых результатов</w:t>
            </w:r>
          </w:p>
        </w:tc>
        <w:tc>
          <w:tcPr>
            <w:tcW w:w="3034" w:type="dxa"/>
          </w:tcPr>
          <w:p w:rsidR="00DC30FB" w:rsidRDefault="00DC30FB" w:rsidP="00EE0E45">
            <w:pPr>
              <w:rPr>
                <w:sz w:val="20"/>
                <w:szCs w:val="20"/>
              </w:rPr>
            </w:pPr>
            <w:r>
              <w:rPr>
                <w:sz w:val="20"/>
                <w:szCs w:val="20"/>
              </w:rPr>
              <w:t xml:space="preserve">- недостаточно знает суть нравственных норм, </w:t>
            </w:r>
          </w:p>
          <w:p w:rsidR="00DC30FB" w:rsidRDefault="00DC30FB" w:rsidP="00EE0E45">
            <w:pPr>
              <w:rPr>
                <w:sz w:val="20"/>
                <w:szCs w:val="20"/>
              </w:rPr>
            </w:pPr>
            <w:r>
              <w:rPr>
                <w:sz w:val="20"/>
                <w:szCs w:val="20"/>
              </w:rPr>
              <w:t>- нравственные нормы не стали мотивами поведения ребенка,</w:t>
            </w:r>
          </w:p>
          <w:p w:rsidR="00DC30FB" w:rsidRDefault="00DC30FB" w:rsidP="00EE0E45">
            <w:pPr>
              <w:rPr>
                <w:sz w:val="20"/>
                <w:szCs w:val="20"/>
              </w:rPr>
            </w:pPr>
            <w:r>
              <w:rPr>
                <w:sz w:val="20"/>
                <w:szCs w:val="20"/>
              </w:rPr>
              <w:t xml:space="preserve">- отношение к нравственным нормам неопределенное </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 xml:space="preserve">- стимулировать чувствительность к переживаниям других, </w:t>
            </w:r>
          </w:p>
          <w:p w:rsidR="00DC30FB" w:rsidRDefault="00DC30FB" w:rsidP="00EE0E45">
            <w:pPr>
              <w:rPr>
                <w:sz w:val="20"/>
                <w:szCs w:val="20"/>
              </w:rPr>
            </w:pPr>
            <w:r>
              <w:rPr>
                <w:sz w:val="20"/>
                <w:szCs w:val="20"/>
              </w:rPr>
              <w:t>- изучение моральных норм в деятельностной форме (помощь слабым, нуждающимся, забота о природе, животных и т.д.).</w:t>
            </w:r>
          </w:p>
        </w:tc>
        <w:tc>
          <w:tcPr>
            <w:tcW w:w="1112" w:type="dxa"/>
            <w:vMerge w:val="restart"/>
          </w:tcPr>
          <w:p w:rsidR="00DC30FB" w:rsidRDefault="00DC30FB" w:rsidP="00EE0E45">
            <w:r>
              <w:t>Методика «Что такое хорошо, что такое плохо»</w:t>
            </w:r>
          </w:p>
        </w:tc>
        <w:tc>
          <w:tcPr>
            <w:tcW w:w="1260" w:type="dxa"/>
            <w:vMerge/>
          </w:tcPr>
          <w:p w:rsidR="00DC30FB" w:rsidRDefault="00DC30FB" w:rsidP="00EE0E45">
            <w:pPr>
              <w:jc w:val="center"/>
            </w:pPr>
          </w:p>
        </w:tc>
      </w:tr>
      <w:tr w:rsidR="00DC30FB" w:rsidTr="00677F7E">
        <w:trPr>
          <w:cantSplit/>
          <w:trHeight w:val="331"/>
        </w:trPr>
        <w:tc>
          <w:tcPr>
            <w:tcW w:w="468" w:type="dxa"/>
            <w:vMerge/>
            <w:textDirection w:val="btLr"/>
          </w:tcPr>
          <w:p w:rsidR="00DC30FB" w:rsidRDefault="00DC30FB" w:rsidP="00EE0E45">
            <w:pPr>
              <w:ind w:left="113" w:right="113"/>
              <w:jc w:val="center"/>
            </w:pPr>
          </w:p>
        </w:tc>
        <w:tc>
          <w:tcPr>
            <w:tcW w:w="1316" w:type="dxa"/>
            <w:vMerge/>
          </w:tcPr>
          <w:p w:rsidR="00DC30FB" w:rsidRDefault="00DC30FB" w:rsidP="00EE0E45">
            <w:pPr>
              <w:jc w:val="center"/>
            </w:pPr>
          </w:p>
        </w:tc>
        <w:tc>
          <w:tcPr>
            <w:tcW w:w="776" w:type="dxa"/>
          </w:tcPr>
          <w:p w:rsidR="00DC30FB" w:rsidRDefault="00DC30FB" w:rsidP="00EE0E45">
            <w:pPr>
              <w:jc w:val="center"/>
            </w:pPr>
            <w:r>
              <w:t>4</w:t>
            </w:r>
          </w:p>
        </w:tc>
        <w:tc>
          <w:tcPr>
            <w:tcW w:w="3636" w:type="dxa"/>
          </w:tcPr>
          <w:p w:rsidR="00DC30FB" w:rsidRDefault="00DC30FB" w:rsidP="00EE0E45">
            <w:pPr>
              <w:rPr>
                <w:sz w:val="20"/>
                <w:szCs w:val="20"/>
              </w:rPr>
            </w:pPr>
            <w:r>
              <w:rPr>
                <w:sz w:val="20"/>
                <w:szCs w:val="20"/>
              </w:rPr>
              <w:t>- сформированы представления о моральных нормах,</w:t>
            </w:r>
          </w:p>
          <w:p w:rsidR="00DC30FB" w:rsidRDefault="00DC30FB" w:rsidP="00EE0E45">
            <w:pPr>
              <w:rPr>
                <w:sz w:val="20"/>
                <w:szCs w:val="20"/>
              </w:rPr>
            </w:pPr>
            <w:r>
              <w:rPr>
                <w:sz w:val="20"/>
                <w:szCs w:val="20"/>
              </w:rPr>
              <w:t xml:space="preserve">- имеет позитивный опыт </w:t>
            </w:r>
            <w:r>
              <w:rPr>
                <w:bCs/>
                <w:sz w:val="20"/>
                <w:szCs w:val="20"/>
              </w:rPr>
              <w:t>осуществления личностного морального выбора,</w:t>
            </w:r>
          </w:p>
          <w:p w:rsidR="00DC30FB" w:rsidRDefault="00DC30FB" w:rsidP="00EE0E45">
            <w:pPr>
              <w:rPr>
                <w:sz w:val="20"/>
                <w:szCs w:val="20"/>
              </w:rPr>
            </w:pPr>
            <w:r>
              <w:rPr>
                <w:sz w:val="20"/>
                <w:szCs w:val="20"/>
              </w:rPr>
              <w:t>- может принимать решения на основе соотнесения нескольких моральных норм</w:t>
            </w:r>
          </w:p>
          <w:p w:rsidR="00DC30FB" w:rsidRDefault="00DC30FB" w:rsidP="00EE0E45">
            <w:pPr>
              <w:rPr>
                <w:b/>
                <w:sz w:val="20"/>
                <w:szCs w:val="20"/>
              </w:rPr>
            </w:pPr>
            <w:r>
              <w:rPr>
                <w:b/>
                <w:sz w:val="20"/>
                <w:szCs w:val="20"/>
              </w:rPr>
              <w:t xml:space="preserve"> Рекомендации:</w:t>
            </w:r>
          </w:p>
          <w:p w:rsidR="00DC30FB" w:rsidRDefault="00DC30FB" w:rsidP="00EE0E45">
            <w:pPr>
              <w:rPr>
                <w:sz w:val="20"/>
                <w:szCs w:val="20"/>
              </w:rPr>
            </w:pPr>
            <w:r>
              <w:rPr>
                <w:sz w:val="20"/>
                <w:szCs w:val="20"/>
              </w:rPr>
              <w:t>Привлечение к участию в общественно- полезной деятельности (шефская помощь, тимуровское движение. Трудовые десанты и т.д.)</w:t>
            </w:r>
          </w:p>
          <w:p w:rsidR="00DC30FB" w:rsidRDefault="00DC30FB" w:rsidP="00EE0E45">
            <w:pPr>
              <w:rPr>
                <w:b/>
                <w:sz w:val="20"/>
                <w:szCs w:val="20"/>
              </w:rPr>
            </w:pPr>
          </w:p>
          <w:p w:rsidR="00DC30FB" w:rsidRDefault="00DC30FB" w:rsidP="00EE0E45">
            <w:pPr>
              <w:rPr>
                <w:b/>
                <w:sz w:val="20"/>
                <w:szCs w:val="20"/>
              </w:rPr>
            </w:pPr>
          </w:p>
        </w:tc>
        <w:tc>
          <w:tcPr>
            <w:tcW w:w="3446" w:type="dxa"/>
          </w:tcPr>
          <w:p w:rsidR="00DC30FB" w:rsidRDefault="00DC30FB" w:rsidP="00EE0E45">
            <w:pPr>
              <w:rPr>
                <w:sz w:val="20"/>
                <w:szCs w:val="20"/>
              </w:rPr>
            </w:pPr>
            <w:r>
              <w:rPr>
                <w:sz w:val="20"/>
                <w:szCs w:val="20"/>
              </w:rPr>
              <w:t xml:space="preserve">- активное, положительное отношение к нравственным нормам со стороны личности, но недостаточно устойчивое проявление в поведении, </w:t>
            </w:r>
          </w:p>
          <w:p w:rsidR="00DC30FB" w:rsidRDefault="00DC30FB" w:rsidP="00EE0E45">
            <w:pPr>
              <w:rPr>
                <w:sz w:val="20"/>
                <w:szCs w:val="20"/>
              </w:rPr>
            </w:pPr>
            <w:r>
              <w:rPr>
                <w:sz w:val="20"/>
                <w:szCs w:val="20"/>
              </w:rPr>
              <w:t xml:space="preserve">- частично сформирован уровень развития моральных суждений, </w:t>
            </w:r>
          </w:p>
          <w:p w:rsidR="00DC30FB" w:rsidRDefault="00DC30FB" w:rsidP="00EE0E45">
            <w:pPr>
              <w:rPr>
                <w:sz w:val="20"/>
                <w:szCs w:val="20"/>
              </w:rPr>
            </w:pPr>
            <w:r>
              <w:rPr>
                <w:sz w:val="20"/>
                <w:szCs w:val="20"/>
              </w:rPr>
              <w:t xml:space="preserve">- имеет разовый опыт </w:t>
            </w:r>
            <w:r>
              <w:rPr>
                <w:bCs/>
                <w:sz w:val="20"/>
                <w:szCs w:val="20"/>
              </w:rPr>
              <w:t>осуществления личностного морального выбора,</w:t>
            </w:r>
          </w:p>
          <w:p w:rsidR="00DC30FB" w:rsidRDefault="00DC30FB" w:rsidP="00EE0E45">
            <w:pPr>
              <w:rPr>
                <w:sz w:val="20"/>
                <w:szCs w:val="20"/>
              </w:rPr>
            </w:pPr>
            <w:r>
              <w:rPr>
                <w:sz w:val="20"/>
                <w:szCs w:val="20"/>
              </w:rPr>
              <w:t>- иногда может принимать решения на основе соотнесения нескольких моральных норм</w:t>
            </w:r>
          </w:p>
          <w:p w:rsidR="00DC30FB" w:rsidRDefault="00DC30FB" w:rsidP="00EE0E45">
            <w:pPr>
              <w:rPr>
                <w:b/>
                <w:sz w:val="20"/>
                <w:szCs w:val="20"/>
              </w:rPr>
            </w:pPr>
            <w:r>
              <w:rPr>
                <w:b/>
                <w:sz w:val="20"/>
                <w:szCs w:val="20"/>
              </w:rPr>
              <w:t>Рекомендации:</w:t>
            </w:r>
          </w:p>
          <w:p w:rsidR="00DC30FB" w:rsidRDefault="00DC30FB" w:rsidP="00EE0E45">
            <w:pPr>
              <w:rPr>
                <w:b/>
                <w:sz w:val="20"/>
                <w:szCs w:val="20"/>
              </w:rPr>
            </w:pPr>
            <w:r>
              <w:rPr>
                <w:sz w:val="20"/>
                <w:szCs w:val="20"/>
              </w:rPr>
              <w:t>- создать условия для приобретения опыта осуществления</w:t>
            </w:r>
            <w:r>
              <w:rPr>
                <w:bCs/>
                <w:sz w:val="20"/>
                <w:szCs w:val="20"/>
              </w:rPr>
              <w:t>личностного морального выбора в игровой, обучающей форме.</w:t>
            </w:r>
          </w:p>
        </w:tc>
        <w:tc>
          <w:tcPr>
            <w:tcW w:w="3034" w:type="dxa"/>
          </w:tcPr>
          <w:p w:rsidR="00DC30FB" w:rsidRDefault="00DC30FB" w:rsidP="00EE0E45">
            <w:pPr>
              <w:rPr>
                <w:sz w:val="20"/>
                <w:szCs w:val="20"/>
              </w:rPr>
            </w:pPr>
            <w:r>
              <w:rPr>
                <w:sz w:val="20"/>
                <w:szCs w:val="20"/>
              </w:rPr>
              <w:t xml:space="preserve">- знает суть нравственных норм, </w:t>
            </w:r>
          </w:p>
          <w:p w:rsidR="00DC30FB" w:rsidRDefault="00DC30FB" w:rsidP="00EE0E45">
            <w:pPr>
              <w:rPr>
                <w:sz w:val="20"/>
                <w:szCs w:val="20"/>
              </w:rPr>
            </w:pPr>
            <w:r>
              <w:rPr>
                <w:sz w:val="20"/>
                <w:szCs w:val="20"/>
              </w:rPr>
              <w:t>- нравственные нормы не стали мотивами поведения ребенка,</w:t>
            </w:r>
          </w:p>
          <w:p w:rsidR="00DC30FB" w:rsidRDefault="00DC30FB" w:rsidP="00EE0E45">
            <w:pPr>
              <w:rPr>
                <w:sz w:val="20"/>
                <w:szCs w:val="20"/>
              </w:rPr>
            </w:pPr>
            <w:r>
              <w:rPr>
                <w:sz w:val="20"/>
                <w:szCs w:val="20"/>
              </w:rPr>
              <w:t xml:space="preserve">- отношение к нравственным нормам неопределенное </w:t>
            </w:r>
          </w:p>
          <w:p w:rsidR="00DC30FB" w:rsidRDefault="00DC30FB" w:rsidP="00EE0E45">
            <w:pPr>
              <w:rPr>
                <w:b/>
                <w:sz w:val="20"/>
                <w:szCs w:val="20"/>
              </w:rPr>
            </w:pPr>
            <w:r>
              <w:rPr>
                <w:b/>
                <w:sz w:val="20"/>
                <w:szCs w:val="20"/>
              </w:rPr>
              <w:t>Рекомендации:</w:t>
            </w:r>
          </w:p>
          <w:p w:rsidR="00DC30FB" w:rsidRDefault="00DC30FB" w:rsidP="00EE0E45">
            <w:pPr>
              <w:rPr>
                <w:sz w:val="20"/>
                <w:szCs w:val="20"/>
              </w:rPr>
            </w:pPr>
            <w:r>
              <w:rPr>
                <w:sz w:val="20"/>
                <w:szCs w:val="20"/>
              </w:rPr>
              <w:t>-стимулировать  чувствительность к переживаниям других,</w:t>
            </w:r>
          </w:p>
          <w:p w:rsidR="00DC30FB" w:rsidRDefault="00DC30FB" w:rsidP="00EE0E45">
            <w:pPr>
              <w:rPr>
                <w:sz w:val="20"/>
                <w:szCs w:val="20"/>
              </w:rPr>
            </w:pPr>
            <w:r>
              <w:rPr>
                <w:sz w:val="20"/>
                <w:szCs w:val="20"/>
              </w:rPr>
              <w:t>- создать условия для приобретения опыта осуществления</w:t>
            </w:r>
            <w:r>
              <w:rPr>
                <w:bCs/>
                <w:sz w:val="20"/>
                <w:szCs w:val="20"/>
              </w:rPr>
              <w:t>личностного морального выбора, в игровой, обучающей форме.</w:t>
            </w:r>
          </w:p>
          <w:p w:rsidR="00DC30FB" w:rsidRDefault="00DC30FB" w:rsidP="00EE0E45">
            <w:pPr>
              <w:rPr>
                <w:sz w:val="20"/>
                <w:szCs w:val="20"/>
              </w:rPr>
            </w:pPr>
          </w:p>
        </w:tc>
        <w:tc>
          <w:tcPr>
            <w:tcW w:w="1112" w:type="dxa"/>
            <w:vMerge/>
          </w:tcPr>
          <w:p w:rsidR="00DC30FB" w:rsidRDefault="00DC30FB" w:rsidP="00EE0E45">
            <w:pPr>
              <w:jc w:val="center"/>
            </w:pPr>
          </w:p>
        </w:tc>
        <w:tc>
          <w:tcPr>
            <w:tcW w:w="1260" w:type="dxa"/>
            <w:vMerge/>
          </w:tcPr>
          <w:p w:rsidR="00DC30FB" w:rsidRDefault="00DC30FB" w:rsidP="00EE0E45">
            <w:pPr>
              <w:jc w:val="center"/>
            </w:pPr>
          </w:p>
        </w:tc>
      </w:tr>
    </w:tbl>
    <w:p w:rsidR="00DC30FB" w:rsidRDefault="00DC30FB" w:rsidP="00EE0E45">
      <w:pPr>
        <w:sectPr w:rsidR="00DC30FB">
          <w:pgSz w:w="16838" w:h="11906" w:orient="landscape"/>
          <w:pgMar w:top="1259" w:right="1134" w:bottom="924" w:left="1134" w:header="709" w:footer="709" w:gutter="0"/>
          <w:cols w:space="708"/>
          <w:docGrid w:linePitch="360"/>
        </w:sectPr>
      </w:pPr>
    </w:p>
    <w:p w:rsidR="00DC30FB" w:rsidRPr="00EE0E45" w:rsidRDefault="00DC30FB" w:rsidP="00EE0E45">
      <w:pPr>
        <w:pStyle w:val="Heading3"/>
        <w:spacing w:before="0" w:after="0"/>
        <w:rPr>
          <w:rFonts w:ascii="Times New Roman" w:hAnsi="Times New Roman" w:cs="Times New Roman"/>
        </w:rPr>
      </w:pPr>
      <w:r w:rsidRPr="00EE0E45">
        <w:rPr>
          <w:rFonts w:ascii="Times New Roman" w:hAnsi="Times New Roman" w:cs="Times New Roman"/>
        </w:rPr>
        <w:t>Список методик для мониторинга</w:t>
      </w:r>
    </w:p>
    <w:p w:rsidR="00DC30FB" w:rsidRPr="00EE0E45" w:rsidRDefault="00DC30FB" w:rsidP="00EE0E45">
      <w:pPr>
        <w:numPr>
          <w:ilvl w:val="0"/>
          <w:numId w:val="36"/>
        </w:numPr>
        <w:autoSpaceDE w:val="0"/>
        <w:autoSpaceDN w:val="0"/>
        <w:adjustRightInd w:val="0"/>
        <w:jc w:val="both"/>
        <w:rPr>
          <w:b/>
        </w:rPr>
      </w:pPr>
      <w:r w:rsidRPr="00EE0E45">
        <w:rPr>
          <w:b/>
        </w:rPr>
        <w:t>«Лесенка» (1- 4 класс).</w:t>
      </w:r>
    </w:p>
    <w:p w:rsidR="00DC30FB" w:rsidRPr="00EE0E45" w:rsidRDefault="00DC30FB" w:rsidP="00EE0E45">
      <w:pPr>
        <w:numPr>
          <w:ilvl w:val="0"/>
          <w:numId w:val="36"/>
        </w:numPr>
        <w:autoSpaceDE w:val="0"/>
        <w:autoSpaceDN w:val="0"/>
        <w:adjustRightInd w:val="0"/>
        <w:jc w:val="both"/>
        <w:rPr>
          <w:b/>
        </w:rPr>
      </w:pPr>
      <w:r w:rsidRPr="00EE0E45">
        <w:rPr>
          <w:b/>
        </w:rPr>
        <w:t>«Определение мотивов учения» (1 класс)</w:t>
      </w:r>
    </w:p>
    <w:p w:rsidR="00DC30FB" w:rsidRPr="00EE0E45" w:rsidRDefault="00DC30FB" w:rsidP="00EE0E45">
      <w:pPr>
        <w:numPr>
          <w:ilvl w:val="0"/>
          <w:numId w:val="36"/>
        </w:numPr>
        <w:autoSpaceDE w:val="0"/>
        <w:autoSpaceDN w:val="0"/>
        <w:adjustRightInd w:val="0"/>
        <w:jc w:val="both"/>
        <w:rPr>
          <w:b/>
        </w:rPr>
      </w:pPr>
      <w:r w:rsidRPr="00EE0E45">
        <w:rPr>
          <w:b/>
        </w:rPr>
        <w:t xml:space="preserve">Оценка школьной мотивации (2-4 класс). </w:t>
      </w:r>
    </w:p>
    <w:p w:rsidR="00DC30FB" w:rsidRPr="00EE0E45" w:rsidRDefault="00DC30FB" w:rsidP="00EE0E45">
      <w:pPr>
        <w:numPr>
          <w:ilvl w:val="0"/>
          <w:numId w:val="36"/>
        </w:numPr>
        <w:autoSpaceDE w:val="0"/>
        <w:autoSpaceDN w:val="0"/>
        <w:adjustRightInd w:val="0"/>
        <w:jc w:val="both"/>
        <w:rPr>
          <w:b/>
        </w:rPr>
      </w:pPr>
      <w:r w:rsidRPr="00EE0E45">
        <w:rPr>
          <w:b/>
        </w:rPr>
        <w:t>«Что такое хорошо и что такое плохо» (1-4 класс).</w:t>
      </w:r>
    </w:p>
    <w:p w:rsidR="00DC30FB" w:rsidRPr="00EE0E45" w:rsidRDefault="00DC30FB" w:rsidP="00EE0E45">
      <w:pPr>
        <w:autoSpaceDE w:val="0"/>
        <w:autoSpaceDN w:val="0"/>
        <w:adjustRightInd w:val="0"/>
        <w:jc w:val="both"/>
        <w:rPr>
          <w:b/>
        </w:rPr>
      </w:pPr>
    </w:p>
    <w:p w:rsidR="00DC30FB" w:rsidRPr="00EE0E45" w:rsidRDefault="00DC30FB" w:rsidP="00EE0E45">
      <w:pPr>
        <w:autoSpaceDE w:val="0"/>
        <w:autoSpaceDN w:val="0"/>
        <w:adjustRightInd w:val="0"/>
        <w:jc w:val="center"/>
        <w:rPr>
          <w:b/>
          <w:sz w:val="32"/>
          <w:szCs w:val="32"/>
        </w:rPr>
      </w:pPr>
      <w:r w:rsidRPr="00EE0E45">
        <w:rPr>
          <w:b/>
          <w:sz w:val="32"/>
          <w:szCs w:val="32"/>
        </w:rPr>
        <w:t>Диагностические методики</w:t>
      </w:r>
    </w:p>
    <w:p w:rsidR="00DC30FB" w:rsidRPr="00EE0E45" w:rsidRDefault="00DC30FB" w:rsidP="00EE0E45">
      <w:pPr>
        <w:jc w:val="center"/>
        <w:rPr>
          <w:b/>
          <w:sz w:val="28"/>
          <w:szCs w:val="28"/>
        </w:rPr>
      </w:pPr>
      <w:r w:rsidRPr="00EE0E45">
        <w:rPr>
          <w:b/>
          <w:sz w:val="28"/>
          <w:szCs w:val="28"/>
        </w:rPr>
        <w:t>«Лесенка»</w:t>
      </w:r>
    </w:p>
    <w:p w:rsidR="00DC30FB" w:rsidRDefault="00DC30FB" w:rsidP="00EE0E45">
      <w:pPr>
        <w:jc w:val="both"/>
      </w:pPr>
      <w:r>
        <w:rPr>
          <w:i/>
        </w:rPr>
        <w:t>Цель</w:t>
      </w:r>
      <w:r>
        <w:t>: выявление уровня развития самооценки.</w:t>
      </w:r>
    </w:p>
    <w:p w:rsidR="00DC30FB" w:rsidRDefault="00DC30FB" w:rsidP="00EE0E45">
      <w:pPr>
        <w:autoSpaceDE w:val="0"/>
        <w:autoSpaceDN w:val="0"/>
        <w:adjustRightInd w:val="0"/>
        <w:jc w:val="both"/>
      </w:pPr>
      <w:r>
        <w:rPr>
          <w:i/>
        </w:rPr>
        <w:t>Оцениваемые УУД</w:t>
      </w:r>
      <w:r>
        <w:rPr>
          <w:rFonts w:ascii="Helios" w:hAnsi="Helios" w:cs="Helios"/>
        </w:rPr>
        <w:t xml:space="preserve">: </w:t>
      </w:r>
      <w:r>
        <w:t>личностные УУД, самоопределение.</w:t>
      </w:r>
    </w:p>
    <w:p w:rsidR="00DC30FB" w:rsidRDefault="00DC30FB" w:rsidP="00EE0E45">
      <w:pPr>
        <w:autoSpaceDE w:val="0"/>
        <w:autoSpaceDN w:val="0"/>
        <w:adjustRightInd w:val="0"/>
        <w:jc w:val="both"/>
      </w:pPr>
      <w:r>
        <w:rPr>
          <w:i/>
        </w:rPr>
        <w:t xml:space="preserve">Возраст: </w:t>
      </w:r>
      <w:r>
        <w:t xml:space="preserve"> 1- 4 класс. </w:t>
      </w:r>
    </w:p>
    <w:p w:rsidR="00DC30FB" w:rsidRDefault="00DC30FB" w:rsidP="00EE0E45">
      <w:pPr>
        <w:autoSpaceDE w:val="0"/>
        <w:autoSpaceDN w:val="0"/>
        <w:adjustRightInd w:val="0"/>
        <w:jc w:val="both"/>
      </w:pPr>
      <w:r>
        <w:rPr>
          <w:i/>
        </w:rPr>
        <w:t>Форма (ситуация оценивания):</w:t>
      </w:r>
      <w:r>
        <w:t xml:space="preserve"> фронтальный письменный опрос.</w:t>
      </w:r>
    </w:p>
    <w:p w:rsidR="00DC30FB" w:rsidRDefault="00DC30FB" w:rsidP="00EE0E45">
      <w:pPr>
        <w:autoSpaceDE w:val="0"/>
        <w:autoSpaceDN w:val="0"/>
        <w:adjustRightInd w:val="0"/>
        <w:jc w:val="both"/>
      </w:pPr>
      <w:r>
        <w:tab/>
        <w:t>Учащимся предлагается следующая инструкция:</w:t>
      </w:r>
    </w:p>
    <w:p w:rsidR="00DC30FB" w:rsidRDefault="00DC30FB" w:rsidP="00EE0E45">
      <w:pPr>
        <w:autoSpaceDE w:val="0"/>
        <w:autoSpaceDN w:val="0"/>
        <w:adjustRightInd w:val="0"/>
        <w:jc w:val="both"/>
      </w:pPr>
      <w:r>
        <w:t>Ребята, нарисуйте на листе бумаги лестницу из 10 ступенек (психолог показывает на доске).</w:t>
      </w:r>
    </w:p>
    <w:p w:rsidR="00DC30FB" w:rsidRDefault="00DC30FB" w:rsidP="00EE0E45">
      <w:pPr>
        <w:autoSpaceDE w:val="0"/>
        <w:autoSpaceDN w:val="0"/>
        <w:adjustRightInd w:val="0"/>
        <w:jc w:val="both"/>
      </w:pPr>
      <w:r>
        <w:t xml:space="preserve">На самой нижней ступеньке стоят самые плохие ученики, на второй ступеньке чуть- чуть получше, на третей – еще чуть- чуть получше и т.д., а вот на верхней ступеньке стоят саамы лучшие ученики. Оцените сами себя, на какую  ступеньку вы сами себя поставите? А на какую ступеньку поставит вас ваша  учительница? А на какую ступеньку поставит вас ваша мама, а  папа? </w:t>
      </w:r>
    </w:p>
    <w:p w:rsidR="00DC30FB" w:rsidRDefault="00DC30FB" w:rsidP="00EE0E45">
      <w:pPr>
        <w:autoSpaceDE w:val="0"/>
        <w:autoSpaceDN w:val="0"/>
        <w:adjustRightInd w:val="0"/>
        <w:jc w:val="both"/>
      </w:pPr>
    </w:p>
    <w:p w:rsidR="00DC30FB" w:rsidRDefault="00DC30FB" w:rsidP="00EE0E45">
      <w:pPr>
        <w:autoSpaceDE w:val="0"/>
        <w:autoSpaceDN w:val="0"/>
        <w:adjustRightInd w:val="0"/>
        <w:jc w:val="both"/>
      </w:pPr>
      <w:r>
        <w:rPr>
          <w:i/>
        </w:rPr>
        <w:t xml:space="preserve">Критерии оценивания: </w:t>
      </w:r>
      <w:r>
        <w:t xml:space="preserve"> 1-3 ступени – низкая самооценка;</w:t>
      </w:r>
    </w:p>
    <w:p w:rsidR="00DC30FB" w:rsidRDefault="00DC30FB" w:rsidP="00EE0E45">
      <w:pPr>
        <w:autoSpaceDE w:val="0"/>
        <w:autoSpaceDN w:val="0"/>
        <w:adjustRightInd w:val="0"/>
        <w:jc w:val="both"/>
      </w:pPr>
      <w:r>
        <w:t xml:space="preserve">                                          4-7 ступени – адекватная самооценка;</w:t>
      </w:r>
    </w:p>
    <w:p w:rsidR="00DC30FB" w:rsidRDefault="00DC30FB" w:rsidP="00EE0E45">
      <w:pPr>
        <w:autoSpaceDE w:val="0"/>
        <w:autoSpaceDN w:val="0"/>
        <w:adjustRightInd w:val="0"/>
        <w:jc w:val="both"/>
      </w:pPr>
      <w:r>
        <w:t xml:space="preserve">                                          8-10 ступени – завышенная самооценка.</w:t>
      </w:r>
    </w:p>
    <w:p w:rsidR="00DC30FB" w:rsidRDefault="00DC30FB" w:rsidP="00EE0E45">
      <w:pPr>
        <w:autoSpaceDE w:val="0"/>
        <w:autoSpaceDN w:val="0"/>
        <w:adjustRightInd w:val="0"/>
        <w:jc w:val="both"/>
      </w:pPr>
    </w:p>
    <w:p w:rsidR="00DC30FB" w:rsidRDefault="00DC30FB" w:rsidP="00EE0E45">
      <w:pPr>
        <w:pStyle w:val="Title"/>
        <w:tabs>
          <w:tab w:val="left" w:pos="540"/>
          <w:tab w:val="left" w:pos="720"/>
        </w:tabs>
      </w:pPr>
      <w:r>
        <w:t xml:space="preserve">АНКЕТА ДЛЯ ПЕРВОКЛАССНИКОВ </w:t>
      </w:r>
    </w:p>
    <w:p w:rsidR="00DC30FB" w:rsidRDefault="00DC30FB" w:rsidP="00EE0E45">
      <w:pPr>
        <w:jc w:val="center"/>
        <w:rPr>
          <w:sz w:val="28"/>
        </w:rPr>
      </w:pPr>
      <w:r>
        <w:rPr>
          <w:sz w:val="28"/>
        </w:rPr>
        <w:t>ПО ОЦЕНКЕ УРОВНЯ ШКОЛЬНОЙ МОТИВАЦИИ</w:t>
      </w:r>
    </w:p>
    <w:p w:rsidR="00DC30FB" w:rsidRDefault="00DC30FB" w:rsidP="00EE0E45">
      <w:pPr>
        <w:jc w:val="right"/>
        <w:rPr>
          <w:sz w:val="28"/>
        </w:rPr>
      </w:pPr>
      <w:r>
        <w:rPr>
          <w:sz w:val="28"/>
        </w:rPr>
        <w:t>(Н. Лусканова)</w:t>
      </w:r>
    </w:p>
    <w:p w:rsidR="00DC30FB" w:rsidRDefault="00DC30FB" w:rsidP="00EE0E45">
      <w:r>
        <w:rPr>
          <w:i/>
        </w:rPr>
        <w:t xml:space="preserve">Цель: </w:t>
      </w:r>
      <w:r>
        <w:t xml:space="preserve">анкета предназначена для выявления мотивационных предпочтений в учебной деятельности.  </w:t>
      </w:r>
    </w:p>
    <w:p w:rsidR="00DC30FB" w:rsidRDefault="00DC30FB" w:rsidP="00EE0E45">
      <w:pPr>
        <w:autoSpaceDE w:val="0"/>
        <w:autoSpaceDN w:val="0"/>
        <w:adjustRightInd w:val="0"/>
        <w:jc w:val="both"/>
      </w:pPr>
      <w:r>
        <w:rPr>
          <w:i/>
        </w:rPr>
        <w:t xml:space="preserve">Возраст: </w:t>
      </w:r>
      <w:r>
        <w:t xml:space="preserve"> 2- 4 класс. </w:t>
      </w:r>
    </w:p>
    <w:p w:rsidR="00DC30FB" w:rsidRDefault="00DC30FB" w:rsidP="00EE0E45">
      <w:r>
        <w:rPr>
          <w:i/>
        </w:rPr>
        <w:t xml:space="preserve">Оцениваемые УУД: </w:t>
      </w:r>
      <w:r>
        <w:t xml:space="preserve"> действие смыслообразования, направленное на установление смысла учебной деятельности для учащегося.</w:t>
      </w:r>
    </w:p>
    <w:p w:rsidR="00DC30FB" w:rsidRDefault="00DC30FB" w:rsidP="00EE0E45">
      <w:r>
        <w:rPr>
          <w:i/>
        </w:rPr>
        <w:t xml:space="preserve">Форма: </w:t>
      </w:r>
      <w:r>
        <w:t xml:space="preserve"> анкета.</w:t>
      </w:r>
    </w:p>
    <w:p w:rsidR="00DC30FB" w:rsidRDefault="00DC30FB" w:rsidP="00EE0E45">
      <w:r>
        <w:t>1.Тебе нравиться в школе?</w:t>
      </w:r>
    </w:p>
    <w:p w:rsidR="00DC30FB" w:rsidRDefault="00DC30FB" w:rsidP="00EE0E45">
      <w:pPr>
        <w:numPr>
          <w:ilvl w:val="0"/>
          <w:numId w:val="15"/>
        </w:numPr>
      </w:pPr>
      <w:r>
        <w:t>Нравиться</w:t>
      </w:r>
    </w:p>
    <w:p w:rsidR="00DC30FB" w:rsidRDefault="00DC30FB" w:rsidP="00EE0E45">
      <w:pPr>
        <w:numPr>
          <w:ilvl w:val="0"/>
          <w:numId w:val="15"/>
        </w:numPr>
      </w:pPr>
      <w:r>
        <w:t>Не очень нравиться</w:t>
      </w:r>
    </w:p>
    <w:p w:rsidR="00DC30FB" w:rsidRDefault="00DC30FB" w:rsidP="00EE0E45">
      <w:pPr>
        <w:numPr>
          <w:ilvl w:val="0"/>
          <w:numId w:val="15"/>
        </w:numPr>
      </w:pPr>
      <w:r>
        <w:t>Не нравиться</w:t>
      </w:r>
    </w:p>
    <w:p w:rsidR="00DC30FB" w:rsidRDefault="00DC30FB" w:rsidP="00EE0E45">
      <w:pPr>
        <w:pStyle w:val="BodyText"/>
        <w:spacing w:after="0"/>
      </w:pPr>
      <w:r>
        <w:t>2.Утром, когда ты просыпаешься, то всегда с радостью идешь в школу или тебе часто хочется остаться дома?</w:t>
      </w:r>
    </w:p>
    <w:p w:rsidR="00DC30FB" w:rsidRDefault="00DC30FB" w:rsidP="00EE0E45">
      <w:pPr>
        <w:numPr>
          <w:ilvl w:val="0"/>
          <w:numId w:val="16"/>
        </w:numPr>
      </w:pPr>
      <w:r>
        <w:t>Иду с радостью</w:t>
      </w:r>
    </w:p>
    <w:p w:rsidR="00DC30FB" w:rsidRDefault="00DC30FB" w:rsidP="00EE0E45">
      <w:pPr>
        <w:numPr>
          <w:ilvl w:val="0"/>
          <w:numId w:val="16"/>
        </w:numPr>
      </w:pPr>
      <w:r>
        <w:t>Бывает по-разному</w:t>
      </w:r>
    </w:p>
    <w:p w:rsidR="00DC30FB" w:rsidRDefault="00DC30FB" w:rsidP="00EE0E45">
      <w:pPr>
        <w:numPr>
          <w:ilvl w:val="0"/>
          <w:numId w:val="16"/>
        </w:numPr>
      </w:pPr>
      <w:r>
        <w:t>Чаще всего хочется остаться дома</w:t>
      </w:r>
    </w:p>
    <w:p w:rsidR="00DC30FB" w:rsidRDefault="00DC30FB" w:rsidP="00EE0E45">
      <w:pPr>
        <w:pStyle w:val="BodyText"/>
        <w:spacing w:after="0"/>
      </w:pPr>
      <w:r>
        <w:t>3.Если учитель сказал, что завтра в школу необязательно приходить всем ученикам и желающие могут остаться дома, ты пошел бы в школу или остался бы дома?</w:t>
      </w:r>
    </w:p>
    <w:p w:rsidR="00DC30FB" w:rsidRDefault="00DC30FB" w:rsidP="00EE0E45">
      <w:pPr>
        <w:numPr>
          <w:ilvl w:val="0"/>
          <w:numId w:val="16"/>
        </w:numPr>
      </w:pPr>
      <w:r>
        <w:t>Не знаю точно</w:t>
      </w:r>
    </w:p>
    <w:p w:rsidR="00DC30FB" w:rsidRDefault="00DC30FB" w:rsidP="00EE0E45">
      <w:pPr>
        <w:numPr>
          <w:ilvl w:val="0"/>
          <w:numId w:val="16"/>
        </w:numPr>
      </w:pPr>
      <w:r>
        <w:t>Остался бы дома</w:t>
      </w:r>
    </w:p>
    <w:p w:rsidR="00DC30FB" w:rsidRDefault="00DC30FB" w:rsidP="00EE0E45">
      <w:pPr>
        <w:numPr>
          <w:ilvl w:val="0"/>
          <w:numId w:val="16"/>
        </w:numPr>
      </w:pPr>
      <w:r>
        <w:t>Пошел бы в школу</w:t>
      </w:r>
    </w:p>
    <w:p w:rsidR="00DC30FB" w:rsidRDefault="00DC30FB" w:rsidP="00EE0E45">
      <w:pPr>
        <w:pStyle w:val="BodyText"/>
        <w:spacing w:after="0"/>
      </w:pPr>
      <w:r>
        <w:t>4.Ты доволен, когда у вас отменяют какие-либо уроки.</w:t>
      </w:r>
    </w:p>
    <w:p w:rsidR="00DC30FB" w:rsidRDefault="00DC30FB" w:rsidP="00EE0E45">
      <w:pPr>
        <w:numPr>
          <w:ilvl w:val="0"/>
          <w:numId w:val="16"/>
        </w:numPr>
      </w:pPr>
      <w:r>
        <w:t>Доволен</w:t>
      </w:r>
    </w:p>
    <w:p w:rsidR="00DC30FB" w:rsidRDefault="00DC30FB" w:rsidP="00EE0E45">
      <w:pPr>
        <w:numPr>
          <w:ilvl w:val="0"/>
          <w:numId w:val="16"/>
        </w:numPr>
      </w:pPr>
      <w:r>
        <w:t>Бывает по-разному</w:t>
      </w:r>
    </w:p>
    <w:p w:rsidR="00DC30FB" w:rsidRDefault="00DC30FB" w:rsidP="00EE0E45">
      <w:pPr>
        <w:numPr>
          <w:ilvl w:val="0"/>
          <w:numId w:val="16"/>
        </w:numPr>
      </w:pPr>
      <w:r>
        <w:t>Не доволен</w:t>
      </w:r>
    </w:p>
    <w:p w:rsidR="00DC30FB" w:rsidRDefault="00DC30FB" w:rsidP="00EE0E45">
      <w:pPr>
        <w:pStyle w:val="BodyText"/>
        <w:spacing w:after="0"/>
      </w:pPr>
      <w:r>
        <w:t>5.Ты хотел бы, чтобы тебе не задавали домашних заданий?</w:t>
      </w:r>
    </w:p>
    <w:p w:rsidR="00DC30FB" w:rsidRDefault="00DC30FB" w:rsidP="00EE0E45">
      <w:pPr>
        <w:numPr>
          <w:ilvl w:val="0"/>
          <w:numId w:val="17"/>
        </w:numPr>
      </w:pPr>
      <w:r>
        <w:t>Хотел бы</w:t>
      </w:r>
    </w:p>
    <w:p w:rsidR="00DC30FB" w:rsidRDefault="00DC30FB" w:rsidP="00EE0E45">
      <w:pPr>
        <w:numPr>
          <w:ilvl w:val="0"/>
          <w:numId w:val="17"/>
        </w:numPr>
      </w:pPr>
      <w:r>
        <w:t>Не хотел бы</w:t>
      </w:r>
    </w:p>
    <w:p w:rsidR="00DC30FB" w:rsidRDefault="00DC30FB" w:rsidP="00EE0E45">
      <w:pPr>
        <w:numPr>
          <w:ilvl w:val="0"/>
          <w:numId w:val="17"/>
        </w:numPr>
      </w:pPr>
      <w:r>
        <w:t>Не знаю точно</w:t>
      </w:r>
    </w:p>
    <w:p w:rsidR="00DC30FB" w:rsidRDefault="00DC30FB" w:rsidP="00EE0E45">
      <w:pPr>
        <w:pStyle w:val="BodyText"/>
        <w:spacing w:after="0"/>
      </w:pPr>
      <w:r>
        <w:t>6.Ты хотел бы, чтобы в школе не было уроков, но остались одни перемены?</w:t>
      </w:r>
    </w:p>
    <w:p w:rsidR="00DC30FB" w:rsidRDefault="00DC30FB" w:rsidP="00EE0E45">
      <w:pPr>
        <w:numPr>
          <w:ilvl w:val="0"/>
          <w:numId w:val="18"/>
        </w:numPr>
      </w:pPr>
      <w:r>
        <w:t>Хотел бы</w:t>
      </w:r>
    </w:p>
    <w:p w:rsidR="00DC30FB" w:rsidRDefault="00DC30FB" w:rsidP="00EE0E45">
      <w:pPr>
        <w:numPr>
          <w:ilvl w:val="0"/>
          <w:numId w:val="18"/>
        </w:numPr>
      </w:pPr>
      <w:r>
        <w:t>Не хотел бы</w:t>
      </w:r>
    </w:p>
    <w:p w:rsidR="00DC30FB" w:rsidRDefault="00DC30FB" w:rsidP="00EE0E45">
      <w:pPr>
        <w:numPr>
          <w:ilvl w:val="0"/>
          <w:numId w:val="18"/>
        </w:numPr>
      </w:pPr>
      <w:r>
        <w:t>Не знаю точно</w:t>
      </w:r>
    </w:p>
    <w:p w:rsidR="00DC30FB" w:rsidRDefault="00DC30FB" w:rsidP="00EE0E45">
      <w:pPr>
        <w:pStyle w:val="BodyText"/>
        <w:spacing w:after="0"/>
      </w:pPr>
      <w:r>
        <w:t>7.Часто ли ты рассказываешь своим родителям о школе?</w:t>
      </w:r>
    </w:p>
    <w:p w:rsidR="00DC30FB" w:rsidRDefault="00DC30FB" w:rsidP="00EE0E45">
      <w:pPr>
        <w:numPr>
          <w:ilvl w:val="0"/>
          <w:numId w:val="19"/>
        </w:numPr>
      </w:pPr>
      <w:r>
        <w:t>Часто</w:t>
      </w:r>
    </w:p>
    <w:p w:rsidR="00DC30FB" w:rsidRDefault="00DC30FB" w:rsidP="00EE0E45">
      <w:pPr>
        <w:numPr>
          <w:ilvl w:val="0"/>
          <w:numId w:val="19"/>
        </w:numPr>
      </w:pPr>
      <w:r>
        <w:t>Иногда</w:t>
      </w:r>
    </w:p>
    <w:p w:rsidR="00DC30FB" w:rsidRDefault="00DC30FB" w:rsidP="00EE0E45">
      <w:pPr>
        <w:numPr>
          <w:ilvl w:val="0"/>
          <w:numId w:val="19"/>
        </w:numPr>
      </w:pPr>
      <w:r>
        <w:t>Почти никогда не рассказываю</w:t>
      </w:r>
    </w:p>
    <w:p w:rsidR="00DC30FB" w:rsidRDefault="00DC30FB" w:rsidP="00EE0E45">
      <w:pPr>
        <w:pStyle w:val="BodyText"/>
        <w:spacing w:after="0"/>
      </w:pPr>
      <w:r>
        <w:t>8.Ты хотел бы, чтобы у тебя был менее строгий учитель?</w:t>
      </w:r>
    </w:p>
    <w:p w:rsidR="00DC30FB" w:rsidRDefault="00DC30FB" w:rsidP="00EE0E45">
      <w:pPr>
        <w:numPr>
          <w:ilvl w:val="0"/>
          <w:numId w:val="20"/>
        </w:numPr>
      </w:pPr>
      <w:r>
        <w:t xml:space="preserve">Точно не знаю </w:t>
      </w:r>
    </w:p>
    <w:p w:rsidR="00DC30FB" w:rsidRDefault="00DC30FB" w:rsidP="00EE0E45">
      <w:pPr>
        <w:numPr>
          <w:ilvl w:val="0"/>
          <w:numId w:val="20"/>
        </w:numPr>
      </w:pPr>
      <w:r>
        <w:t xml:space="preserve">Не хотел бы </w:t>
      </w:r>
    </w:p>
    <w:p w:rsidR="00DC30FB" w:rsidRDefault="00DC30FB" w:rsidP="00EE0E45">
      <w:pPr>
        <w:numPr>
          <w:ilvl w:val="0"/>
          <w:numId w:val="20"/>
        </w:numPr>
      </w:pPr>
      <w:r>
        <w:t>Хотел бы</w:t>
      </w:r>
    </w:p>
    <w:p w:rsidR="00DC30FB" w:rsidRDefault="00DC30FB" w:rsidP="00EE0E45">
      <w:pPr>
        <w:pStyle w:val="BodyText"/>
        <w:spacing w:after="0"/>
      </w:pPr>
      <w:r>
        <w:t>9.Много ли у тебя друзей в классе?</w:t>
      </w:r>
    </w:p>
    <w:p w:rsidR="00DC30FB" w:rsidRDefault="00DC30FB" w:rsidP="00EE0E45">
      <w:pPr>
        <w:numPr>
          <w:ilvl w:val="0"/>
          <w:numId w:val="21"/>
        </w:numPr>
      </w:pPr>
      <w:r>
        <w:t>Не очень много</w:t>
      </w:r>
    </w:p>
    <w:p w:rsidR="00DC30FB" w:rsidRDefault="00DC30FB" w:rsidP="00EE0E45">
      <w:pPr>
        <w:numPr>
          <w:ilvl w:val="0"/>
          <w:numId w:val="21"/>
        </w:numPr>
      </w:pPr>
      <w:r>
        <w:t>Много</w:t>
      </w:r>
    </w:p>
    <w:p w:rsidR="00DC30FB" w:rsidRDefault="00DC30FB" w:rsidP="00EE0E45">
      <w:pPr>
        <w:numPr>
          <w:ilvl w:val="0"/>
          <w:numId w:val="21"/>
        </w:numPr>
      </w:pPr>
      <w:r>
        <w:t>Почти нет</w:t>
      </w:r>
    </w:p>
    <w:p w:rsidR="00DC30FB" w:rsidRDefault="00DC30FB" w:rsidP="00EE0E45">
      <w:pPr>
        <w:pStyle w:val="BodyText"/>
        <w:spacing w:after="0"/>
      </w:pPr>
      <w:r>
        <w:t>10.Тебе нравятся твои одноклассники?</w:t>
      </w:r>
    </w:p>
    <w:p w:rsidR="00DC30FB" w:rsidRDefault="00DC30FB" w:rsidP="00EE0E45">
      <w:pPr>
        <w:numPr>
          <w:ilvl w:val="0"/>
          <w:numId w:val="22"/>
        </w:numPr>
      </w:pPr>
      <w:r>
        <w:t>Нравятся</w:t>
      </w:r>
    </w:p>
    <w:p w:rsidR="00DC30FB" w:rsidRDefault="00DC30FB" w:rsidP="00EE0E45">
      <w:pPr>
        <w:numPr>
          <w:ilvl w:val="0"/>
          <w:numId w:val="22"/>
        </w:numPr>
      </w:pPr>
      <w:r>
        <w:t>Некоторые нравятся, а некоторые – не очень</w:t>
      </w:r>
    </w:p>
    <w:p w:rsidR="00DC30FB" w:rsidRDefault="00DC30FB" w:rsidP="00EE0E45">
      <w:pPr>
        <w:numPr>
          <w:ilvl w:val="0"/>
          <w:numId w:val="22"/>
        </w:numPr>
      </w:pPr>
      <w:r>
        <w:t>Большинство не нравится</w:t>
      </w:r>
    </w:p>
    <w:p w:rsidR="00DC30FB" w:rsidRDefault="00DC30FB" w:rsidP="00EE0E45">
      <w:pPr>
        <w:ind w:left="360"/>
        <w:jc w:val="center"/>
      </w:pPr>
      <w:r>
        <w:t>КЛЮЧ:</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92"/>
        <w:gridCol w:w="2392"/>
        <w:gridCol w:w="2393"/>
        <w:gridCol w:w="2393"/>
      </w:tblGrid>
      <w:tr w:rsidR="00DC30FB" w:rsidTr="00677F7E">
        <w:tc>
          <w:tcPr>
            <w:tcW w:w="2392" w:type="dxa"/>
          </w:tcPr>
          <w:p w:rsidR="00DC30FB" w:rsidRDefault="00DC30FB" w:rsidP="00EE0E45">
            <w:pPr>
              <w:rPr>
                <w:b/>
                <w:bCs/>
              </w:rPr>
            </w:pPr>
            <w:r>
              <w:rPr>
                <w:b/>
                <w:bCs/>
              </w:rPr>
              <w:t>№вопроса</w:t>
            </w:r>
          </w:p>
        </w:tc>
        <w:tc>
          <w:tcPr>
            <w:tcW w:w="2392" w:type="dxa"/>
          </w:tcPr>
          <w:p w:rsidR="00DC30FB" w:rsidRDefault="00DC30FB" w:rsidP="00EE0E45">
            <w:pPr>
              <w:jc w:val="center"/>
              <w:rPr>
                <w:b/>
                <w:bCs/>
              </w:rPr>
            </w:pPr>
            <w:r>
              <w:rPr>
                <w:b/>
                <w:bCs/>
              </w:rPr>
              <w:t>Бал за 1 ответ</w:t>
            </w:r>
          </w:p>
        </w:tc>
        <w:tc>
          <w:tcPr>
            <w:tcW w:w="2393" w:type="dxa"/>
          </w:tcPr>
          <w:p w:rsidR="00DC30FB" w:rsidRDefault="00DC30FB" w:rsidP="00EE0E45">
            <w:pPr>
              <w:jc w:val="center"/>
              <w:rPr>
                <w:b/>
                <w:bCs/>
              </w:rPr>
            </w:pPr>
            <w:r>
              <w:rPr>
                <w:b/>
                <w:bCs/>
              </w:rPr>
              <w:t>Бал за 2 ответ</w:t>
            </w:r>
          </w:p>
        </w:tc>
        <w:tc>
          <w:tcPr>
            <w:tcW w:w="2393" w:type="dxa"/>
          </w:tcPr>
          <w:p w:rsidR="00DC30FB" w:rsidRDefault="00DC30FB" w:rsidP="00EE0E45">
            <w:pPr>
              <w:jc w:val="center"/>
              <w:rPr>
                <w:b/>
                <w:bCs/>
              </w:rPr>
            </w:pPr>
            <w:r>
              <w:rPr>
                <w:b/>
                <w:bCs/>
              </w:rPr>
              <w:t>Бал за 3 ответ</w:t>
            </w:r>
          </w:p>
        </w:tc>
      </w:tr>
      <w:tr w:rsidR="00DC30FB" w:rsidTr="00677F7E">
        <w:tc>
          <w:tcPr>
            <w:tcW w:w="2392" w:type="dxa"/>
          </w:tcPr>
          <w:p w:rsidR="00DC30FB" w:rsidRDefault="00DC30FB" w:rsidP="00EE0E45">
            <w:pPr>
              <w:jc w:val="center"/>
            </w:pPr>
            <w:r>
              <w:t>1</w:t>
            </w:r>
          </w:p>
        </w:tc>
        <w:tc>
          <w:tcPr>
            <w:tcW w:w="2392" w:type="dxa"/>
          </w:tcPr>
          <w:p w:rsidR="00DC30FB" w:rsidRDefault="00DC30FB" w:rsidP="00EE0E45">
            <w:pPr>
              <w:jc w:val="center"/>
            </w:pPr>
            <w:r>
              <w:t>1</w:t>
            </w:r>
          </w:p>
        </w:tc>
        <w:tc>
          <w:tcPr>
            <w:tcW w:w="2393" w:type="dxa"/>
          </w:tcPr>
          <w:p w:rsidR="00DC30FB" w:rsidRDefault="00DC30FB" w:rsidP="00EE0E45">
            <w:pPr>
              <w:jc w:val="center"/>
            </w:pPr>
            <w:r>
              <w:t>3</w:t>
            </w:r>
          </w:p>
        </w:tc>
        <w:tc>
          <w:tcPr>
            <w:tcW w:w="2393" w:type="dxa"/>
          </w:tcPr>
          <w:p w:rsidR="00DC30FB" w:rsidRDefault="00DC30FB" w:rsidP="00EE0E45">
            <w:pPr>
              <w:jc w:val="center"/>
            </w:pPr>
            <w:r>
              <w:t>0</w:t>
            </w:r>
          </w:p>
        </w:tc>
      </w:tr>
      <w:tr w:rsidR="00DC30FB" w:rsidTr="00677F7E">
        <w:tc>
          <w:tcPr>
            <w:tcW w:w="2392" w:type="dxa"/>
          </w:tcPr>
          <w:p w:rsidR="00DC30FB" w:rsidRDefault="00DC30FB" w:rsidP="00EE0E45">
            <w:pPr>
              <w:jc w:val="center"/>
            </w:pPr>
            <w:r>
              <w:t>2</w:t>
            </w:r>
          </w:p>
        </w:tc>
        <w:tc>
          <w:tcPr>
            <w:tcW w:w="2392" w:type="dxa"/>
          </w:tcPr>
          <w:p w:rsidR="00DC30FB" w:rsidRDefault="00DC30FB" w:rsidP="00EE0E45">
            <w:pPr>
              <w:jc w:val="center"/>
            </w:pPr>
            <w:r>
              <w:t>0</w:t>
            </w:r>
          </w:p>
        </w:tc>
        <w:tc>
          <w:tcPr>
            <w:tcW w:w="2393" w:type="dxa"/>
          </w:tcPr>
          <w:p w:rsidR="00DC30FB" w:rsidRDefault="00DC30FB" w:rsidP="00EE0E45">
            <w:pPr>
              <w:jc w:val="center"/>
            </w:pPr>
            <w:r>
              <w:t>1</w:t>
            </w:r>
          </w:p>
        </w:tc>
        <w:tc>
          <w:tcPr>
            <w:tcW w:w="2393" w:type="dxa"/>
          </w:tcPr>
          <w:p w:rsidR="00DC30FB" w:rsidRDefault="00DC30FB" w:rsidP="00EE0E45">
            <w:pPr>
              <w:jc w:val="center"/>
            </w:pPr>
            <w:r>
              <w:t>3</w:t>
            </w:r>
          </w:p>
        </w:tc>
      </w:tr>
      <w:tr w:rsidR="00DC30FB" w:rsidTr="00677F7E">
        <w:tc>
          <w:tcPr>
            <w:tcW w:w="2392" w:type="dxa"/>
          </w:tcPr>
          <w:p w:rsidR="00DC30FB" w:rsidRDefault="00DC30FB" w:rsidP="00EE0E45">
            <w:pPr>
              <w:jc w:val="center"/>
            </w:pPr>
            <w:r>
              <w:t>3</w:t>
            </w:r>
          </w:p>
        </w:tc>
        <w:tc>
          <w:tcPr>
            <w:tcW w:w="2392" w:type="dxa"/>
          </w:tcPr>
          <w:p w:rsidR="00DC30FB" w:rsidRDefault="00DC30FB" w:rsidP="00EE0E45">
            <w:pPr>
              <w:jc w:val="center"/>
            </w:pPr>
            <w:r>
              <w:t>1</w:t>
            </w:r>
          </w:p>
        </w:tc>
        <w:tc>
          <w:tcPr>
            <w:tcW w:w="2393" w:type="dxa"/>
          </w:tcPr>
          <w:p w:rsidR="00DC30FB" w:rsidRDefault="00DC30FB" w:rsidP="00EE0E45">
            <w:pPr>
              <w:jc w:val="center"/>
            </w:pPr>
            <w:r>
              <w:t>0</w:t>
            </w:r>
          </w:p>
        </w:tc>
        <w:tc>
          <w:tcPr>
            <w:tcW w:w="2393" w:type="dxa"/>
          </w:tcPr>
          <w:p w:rsidR="00DC30FB" w:rsidRDefault="00DC30FB" w:rsidP="00EE0E45">
            <w:pPr>
              <w:jc w:val="center"/>
            </w:pPr>
            <w:r>
              <w:t>3</w:t>
            </w:r>
          </w:p>
        </w:tc>
      </w:tr>
      <w:tr w:rsidR="00DC30FB" w:rsidTr="00677F7E">
        <w:tc>
          <w:tcPr>
            <w:tcW w:w="2392" w:type="dxa"/>
          </w:tcPr>
          <w:p w:rsidR="00DC30FB" w:rsidRDefault="00DC30FB" w:rsidP="00EE0E45">
            <w:pPr>
              <w:jc w:val="center"/>
            </w:pPr>
            <w:r>
              <w:t>4</w:t>
            </w:r>
          </w:p>
        </w:tc>
        <w:tc>
          <w:tcPr>
            <w:tcW w:w="2392" w:type="dxa"/>
          </w:tcPr>
          <w:p w:rsidR="00DC30FB" w:rsidRDefault="00DC30FB" w:rsidP="00EE0E45">
            <w:pPr>
              <w:jc w:val="center"/>
            </w:pPr>
            <w:r>
              <w:t>3</w:t>
            </w:r>
          </w:p>
        </w:tc>
        <w:tc>
          <w:tcPr>
            <w:tcW w:w="2393" w:type="dxa"/>
          </w:tcPr>
          <w:p w:rsidR="00DC30FB" w:rsidRDefault="00DC30FB" w:rsidP="00EE0E45">
            <w:pPr>
              <w:jc w:val="center"/>
            </w:pPr>
            <w:r>
              <w:t>1</w:t>
            </w:r>
          </w:p>
        </w:tc>
        <w:tc>
          <w:tcPr>
            <w:tcW w:w="2393" w:type="dxa"/>
          </w:tcPr>
          <w:p w:rsidR="00DC30FB" w:rsidRDefault="00DC30FB" w:rsidP="00EE0E45">
            <w:pPr>
              <w:jc w:val="center"/>
            </w:pPr>
            <w:r>
              <w:t>0</w:t>
            </w:r>
          </w:p>
        </w:tc>
      </w:tr>
      <w:tr w:rsidR="00DC30FB" w:rsidTr="00677F7E">
        <w:tc>
          <w:tcPr>
            <w:tcW w:w="2392" w:type="dxa"/>
          </w:tcPr>
          <w:p w:rsidR="00DC30FB" w:rsidRDefault="00DC30FB" w:rsidP="00EE0E45">
            <w:pPr>
              <w:jc w:val="center"/>
            </w:pPr>
            <w:r>
              <w:t>5</w:t>
            </w:r>
          </w:p>
        </w:tc>
        <w:tc>
          <w:tcPr>
            <w:tcW w:w="2392" w:type="dxa"/>
          </w:tcPr>
          <w:p w:rsidR="00DC30FB" w:rsidRDefault="00DC30FB" w:rsidP="00EE0E45">
            <w:pPr>
              <w:jc w:val="center"/>
            </w:pPr>
            <w:r>
              <w:t>0</w:t>
            </w:r>
          </w:p>
        </w:tc>
        <w:tc>
          <w:tcPr>
            <w:tcW w:w="2393" w:type="dxa"/>
          </w:tcPr>
          <w:p w:rsidR="00DC30FB" w:rsidRDefault="00DC30FB" w:rsidP="00EE0E45">
            <w:pPr>
              <w:jc w:val="center"/>
            </w:pPr>
            <w:r>
              <w:t>3</w:t>
            </w:r>
          </w:p>
        </w:tc>
        <w:tc>
          <w:tcPr>
            <w:tcW w:w="2393" w:type="dxa"/>
          </w:tcPr>
          <w:p w:rsidR="00DC30FB" w:rsidRDefault="00DC30FB" w:rsidP="00EE0E45">
            <w:pPr>
              <w:jc w:val="center"/>
            </w:pPr>
            <w:r>
              <w:t>1</w:t>
            </w:r>
          </w:p>
        </w:tc>
      </w:tr>
      <w:tr w:rsidR="00DC30FB" w:rsidTr="00677F7E">
        <w:tc>
          <w:tcPr>
            <w:tcW w:w="2392" w:type="dxa"/>
          </w:tcPr>
          <w:p w:rsidR="00DC30FB" w:rsidRDefault="00DC30FB" w:rsidP="00EE0E45">
            <w:pPr>
              <w:jc w:val="center"/>
            </w:pPr>
            <w:r>
              <w:t>6</w:t>
            </w:r>
          </w:p>
        </w:tc>
        <w:tc>
          <w:tcPr>
            <w:tcW w:w="2392" w:type="dxa"/>
          </w:tcPr>
          <w:p w:rsidR="00DC30FB" w:rsidRDefault="00DC30FB" w:rsidP="00EE0E45">
            <w:pPr>
              <w:jc w:val="center"/>
            </w:pPr>
            <w:r>
              <w:t>1</w:t>
            </w:r>
          </w:p>
        </w:tc>
        <w:tc>
          <w:tcPr>
            <w:tcW w:w="2393" w:type="dxa"/>
          </w:tcPr>
          <w:p w:rsidR="00DC30FB" w:rsidRDefault="00DC30FB" w:rsidP="00EE0E45">
            <w:pPr>
              <w:jc w:val="center"/>
            </w:pPr>
            <w:r>
              <w:t>3</w:t>
            </w:r>
          </w:p>
        </w:tc>
        <w:tc>
          <w:tcPr>
            <w:tcW w:w="2393" w:type="dxa"/>
          </w:tcPr>
          <w:p w:rsidR="00DC30FB" w:rsidRDefault="00DC30FB" w:rsidP="00EE0E45">
            <w:pPr>
              <w:jc w:val="center"/>
            </w:pPr>
            <w:r>
              <w:t>0</w:t>
            </w:r>
          </w:p>
        </w:tc>
      </w:tr>
      <w:tr w:rsidR="00DC30FB" w:rsidTr="00677F7E">
        <w:tc>
          <w:tcPr>
            <w:tcW w:w="2392" w:type="dxa"/>
          </w:tcPr>
          <w:p w:rsidR="00DC30FB" w:rsidRDefault="00DC30FB" w:rsidP="00EE0E45">
            <w:pPr>
              <w:jc w:val="center"/>
            </w:pPr>
            <w:r>
              <w:t>7</w:t>
            </w:r>
          </w:p>
        </w:tc>
        <w:tc>
          <w:tcPr>
            <w:tcW w:w="2392" w:type="dxa"/>
          </w:tcPr>
          <w:p w:rsidR="00DC30FB" w:rsidRDefault="00DC30FB" w:rsidP="00EE0E45">
            <w:pPr>
              <w:jc w:val="center"/>
            </w:pPr>
            <w:r>
              <w:t>3</w:t>
            </w:r>
          </w:p>
        </w:tc>
        <w:tc>
          <w:tcPr>
            <w:tcW w:w="2393" w:type="dxa"/>
          </w:tcPr>
          <w:p w:rsidR="00DC30FB" w:rsidRDefault="00DC30FB" w:rsidP="00EE0E45">
            <w:pPr>
              <w:jc w:val="center"/>
            </w:pPr>
            <w:r>
              <w:t>1</w:t>
            </w:r>
          </w:p>
        </w:tc>
        <w:tc>
          <w:tcPr>
            <w:tcW w:w="2393" w:type="dxa"/>
          </w:tcPr>
          <w:p w:rsidR="00DC30FB" w:rsidRDefault="00DC30FB" w:rsidP="00EE0E45">
            <w:pPr>
              <w:jc w:val="center"/>
            </w:pPr>
            <w:r>
              <w:t>0</w:t>
            </w:r>
          </w:p>
        </w:tc>
      </w:tr>
      <w:tr w:rsidR="00DC30FB" w:rsidTr="00677F7E">
        <w:tc>
          <w:tcPr>
            <w:tcW w:w="2392" w:type="dxa"/>
          </w:tcPr>
          <w:p w:rsidR="00DC30FB" w:rsidRDefault="00DC30FB" w:rsidP="00EE0E45">
            <w:pPr>
              <w:jc w:val="center"/>
            </w:pPr>
            <w:r>
              <w:t>8</w:t>
            </w:r>
          </w:p>
        </w:tc>
        <w:tc>
          <w:tcPr>
            <w:tcW w:w="2392" w:type="dxa"/>
          </w:tcPr>
          <w:p w:rsidR="00DC30FB" w:rsidRDefault="00DC30FB" w:rsidP="00EE0E45">
            <w:pPr>
              <w:jc w:val="center"/>
            </w:pPr>
            <w:r>
              <w:t>1</w:t>
            </w:r>
          </w:p>
        </w:tc>
        <w:tc>
          <w:tcPr>
            <w:tcW w:w="2393" w:type="dxa"/>
          </w:tcPr>
          <w:p w:rsidR="00DC30FB" w:rsidRDefault="00DC30FB" w:rsidP="00EE0E45">
            <w:pPr>
              <w:jc w:val="center"/>
            </w:pPr>
            <w:r>
              <w:t>0</w:t>
            </w:r>
          </w:p>
        </w:tc>
        <w:tc>
          <w:tcPr>
            <w:tcW w:w="2393" w:type="dxa"/>
          </w:tcPr>
          <w:p w:rsidR="00DC30FB" w:rsidRDefault="00DC30FB" w:rsidP="00EE0E45">
            <w:pPr>
              <w:jc w:val="center"/>
            </w:pPr>
            <w:r>
              <w:t>3</w:t>
            </w:r>
          </w:p>
        </w:tc>
      </w:tr>
      <w:tr w:rsidR="00DC30FB" w:rsidTr="00677F7E">
        <w:tc>
          <w:tcPr>
            <w:tcW w:w="2392" w:type="dxa"/>
          </w:tcPr>
          <w:p w:rsidR="00DC30FB" w:rsidRDefault="00DC30FB" w:rsidP="00EE0E45">
            <w:pPr>
              <w:jc w:val="center"/>
            </w:pPr>
            <w:r>
              <w:t>9</w:t>
            </w:r>
          </w:p>
        </w:tc>
        <w:tc>
          <w:tcPr>
            <w:tcW w:w="2392" w:type="dxa"/>
          </w:tcPr>
          <w:p w:rsidR="00DC30FB" w:rsidRDefault="00DC30FB" w:rsidP="00EE0E45">
            <w:pPr>
              <w:jc w:val="center"/>
            </w:pPr>
            <w:r>
              <w:t>1</w:t>
            </w:r>
          </w:p>
        </w:tc>
        <w:tc>
          <w:tcPr>
            <w:tcW w:w="2393" w:type="dxa"/>
          </w:tcPr>
          <w:p w:rsidR="00DC30FB" w:rsidRDefault="00DC30FB" w:rsidP="00EE0E45">
            <w:pPr>
              <w:jc w:val="center"/>
            </w:pPr>
            <w:r>
              <w:t>3</w:t>
            </w:r>
          </w:p>
        </w:tc>
        <w:tc>
          <w:tcPr>
            <w:tcW w:w="2393" w:type="dxa"/>
          </w:tcPr>
          <w:p w:rsidR="00DC30FB" w:rsidRDefault="00DC30FB" w:rsidP="00EE0E45">
            <w:pPr>
              <w:jc w:val="center"/>
            </w:pPr>
            <w:r>
              <w:t>0</w:t>
            </w:r>
          </w:p>
        </w:tc>
      </w:tr>
      <w:tr w:rsidR="00DC30FB" w:rsidTr="00677F7E">
        <w:tc>
          <w:tcPr>
            <w:tcW w:w="2392" w:type="dxa"/>
          </w:tcPr>
          <w:p w:rsidR="00DC30FB" w:rsidRDefault="00DC30FB" w:rsidP="00EE0E45">
            <w:pPr>
              <w:jc w:val="center"/>
            </w:pPr>
            <w:r>
              <w:t>10</w:t>
            </w:r>
          </w:p>
        </w:tc>
        <w:tc>
          <w:tcPr>
            <w:tcW w:w="2392" w:type="dxa"/>
          </w:tcPr>
          <w:p w:rsidR="00DC30FB" w:rsidRDefault="00DC30FB" w:rsidP="00EE0E45">
            <w:pPr>
              <w:jc w:val="center"/>
            </w:pPr>
            <w:r>
              <w:t>3</w:t>
            </w:r>
          </w:p>
        </w:tc>
        <w:tc>
          <w:tcPr>
            <w:tcW w:w="2393" w:type="dxa"/>
          </w:tcPr>
          <w:p w:rsidR="00DC30FB" w:rsidRDefault="00DC30FB" w:rsidP="00EE0E45">
            <w:pPr>
              <w:jc w:val="center"/>
            </w:pPr>
            <w:r>
              <w:t>1</w:t>
            </w:r>
          </w:p>
        </w:tc>
        <w:tc>
          <w:tcPr>
            <w:tcW w:w="2393" w:type="dxa"/>
          </w:tcPr>
          <w:p w:rsidR="00DC30FB" w:rsidRDefault="00DC30FB" w:rsidP="00EE0E45">
            <w:pPr>
              <w:jc w:val="center"/>
            </w:pPr>
            <w:r>
              <w:t>0</w:t>
            </w:r>
          </w:p>
        </w:tc>
      </w:tr>
    </w:tbl>
    <w:p w:rsidR="00DC30FB" w:rsidRDefault="00DC30FB" w:rsidP="00EE0E45">
      <w:pPr>
        <w:ind w:left="360"/>
        <w:jc w:val="center"/>
      </w:pPr>
    </w:p>
    <w:p w:rsidR="00DC30FB" w:rsidRDefault="00DC30FB" w:rsidP="00EE0E45">
      <w:pPr>
        <w:ind w:left="360"/>
        <w:jc w:val="center"/>
      </w:pPr>
      <w:r>
        <w:t>Вариант расчетов по А.Ф.Ануфриеву:</w:t>
      </w:r>
    </w:p>
    <w:p w:rsidR="00DC30FB" w:rsidRDefault="00DC30FB" w:rsidP="00EE0E45">
      <w:pPr>
        <w:ind w:left="360"/>
      </w:pPr>
      <w:r>
        <w:t>За первый ответ – 3 балла,</w:t>
      </w:r>
    </w:p>
    <w:p w:rsidR="00DC30FB" w:rsidRDefault="00DC30FB" w:rsidP="00EE0E45">
      <w:pPr>
        <w:ind w:left="360"/>
      </w:pPr>
      <w:r>
        <w:t>За второй ответ – 1 балл,</w:t>
      </w:r>
    </w:p>
    <w:p w:rsidR="00DC30FB" w:rsidRDefault="00DC30FB" w:rsidP="00EE0E45">
      <w:pPr>
        <w:ind w:left="360"/>
      </w:pPr>
      <w:r>
        <w:t>За третий ответ – 0 баллов.</w:t>
      </w:r>
    </w:p>
    <w:p w:rsidR="00DC30FB" w:rsidRDefault="00DC30FB" w:rsidP="00EE0E45">
      <w:pPr>
        <w:tabs>
          <w:tab w:val="left" w:pos="3060"/>
        </w:tabs>
        <w:ind w:left="360"/>
      </w:pPr>
      <w:r>
        <w:tab/>
      </w:r>
      <w:r>
        <w:rPr>
          <w:b/>
          <w:bCs/>
        </w:rPr>
        <w:t>5 основных уровней школьной мотивации</w:t>
      </w:r>
      <w:r>
        <w:t>.</w:t>
      </w:r>
    </w:p>
    <w:p w:rsidR="00DC30FB" w:rsidRDefault="00DC30FB" w:rsidP="00EE0E45">
      <w:pPr>
        <w:numPr>
          <w:ilvl w:val="0"/>
          <w:numId w:val="23"/>
        </w:numPr>
        <w:jc w:val="both"/>
      </w:pPr>
      <w:r w:rsidRPr="00526589">
        <w:rPr>
          <w:bCs/>
        </w:rPr>
        <w:t>25 – 30 баллов</w:t>
      </w:r>
      <w:r w:rsidRPr="00526589">
        <w:t xml:space="preserve"> (</w:t>
      </w:r>
      <w:r>
        <w:t>максимально высокий уровень) – высокий уровень школьной мотивации, учебной активности. Такие дети отличаются наличием высоких познавательных мотивов, стремлением наиболее успешно выполнять все предъявляемые школой требования. Они очень четко следуют всем указаниям учителя, добросовестны и ответственны, сильно переживают, если получают неудовлетворительные оценки или замечания педагога.</w:t>
      </w:r>
    </w:p>
    <w:p w:rsidR="00DC30FB" w:rsidRDefault="00DC30FB" w:rsidP="00EE0E45">
      <w:pPr>
        <w:pStyle w:val="BodyText"/>
        <w:numPr>
          <w:ilvl w:val="0"/>
          <w:numId w:val="23"/>
        </w:numPr>
        <w:tabs>
          <w:tab w:val="right" w:pos="9354"/>
        </w:tabs>
        <w:spacing w:after="0"/>
        <w:jc w:val="both"/>
      </w:pPr>
      <w:r>
        <w:t>20 – 24 балла – хорошая школьная мотивация. Подобные показатели имеют большинство учащихся начальных классов, успешно  справляющихся с учебной деятельностью. Такой уровень мотивации является средней         нормой.</w:t>
      </w:r>
    </w:p>
    <w:p w:rsidR="00DC30FB" w:rsidRDefault="00DC30FB" w:rsidP="00EE0E45">
      <w:pPr>
        <w:pStyle w:val="BodyText"/>
        <w:numPr>
          <w:ilvl w:val="0"/>
          <w:numId w:val="23"/>
        </w:numPr>
        <w:spacing w:after="0"/>
        <w:jc w:val="both"/>
      </w:pPr>
      <w:r>
        <w:t>15 – 19 баллов – положительное отношение к школе, но школа привлекает больше внеучебными сторонами. Такие дети достаточно благополучно чувствуют себя в школе, однако чаще ходят в школу, чтобы общаться с друзьями, с учителем. Им  нравиться ощущать себя учениками, иметь красивый портфель, ручки, тетради. Познавательные мотивы у таких детей сформированы в меньшей степени и учебный процесс их мало привлекает.</w:t>
      </w:r>
    </w:p>
    <w:p w:rsidR="00DC30FB" w:rsidRDefault="00DC30FB" w:rsidP="00EE0E45">
      <w:pPr>
        <w:pStyle w:val="BodyText"/>
        <w:numPr>
          <w:ilvl w:val="0"/>
          <w:numId w:val="23"/>
        </w:numPr>
        <w:spacing w:after="0"/>
        <w:jc w:val="both"/>
      </w:pPr>
      <w:r>
        <w:t>10 – 14 баллов – низкая школьная мотивация. Подобные школьники посещают школу неохотно, предпочитают пропускать занятия. На уроках часто занимаются посторонними делами, играми. Испытывают серьезные затруднения в учебной деятельности. Находятся в состоянии неустойчивой адаптации к школе.</w:t>
      </w:r>
    </w:p>
    <w:p w:rsidR="00DC30FB" w:rsidRDefault="00DC30FB" w:rsidP="00EE0E45">
      <w:pPr>
        <w:pStyle w:val="BodyText"/>
        <w:numPr>
          <w:ilvl w:val="0"/>
          <w:numId w:val="23"/>
        </w:numPr>
        <w:spacing w:after="0"/>
        <w:jc w:val="both"/>
      </w:pPr>
      <w:r>
        <w:t>Ниже 10 баллов – негативное отношение к школе, школьная дезадаптация.</w:t>
      </w:r>
    </w:p>
    <w:p w:rsidR="00DC30FB" w:rsidRDefault="00DC30FB" w:rsidP="00EE0E45">
      <w:pPr>
        <w:pStyle w:val="BodyText"/>
        <w:spacing w:after="0"/>
        <w:jc w:val="both"/>
      </w:pPr>
      <w:r>
        <w:t xml:space="preserve">           Такие дети испытывают серьезные трудности в школе: они не справляются с               учебой, испытывают проблемы в общении с одноклассниками,     во  взаимоотношениях с учителем. Школа нередко воспринимается ими как враждебная   среда, пребывание которой для них невыносимо. Ученики могут проявлять  агрессивные реакции, отказываться выполнять те или иные задания, следовать тем или  иным нормам и правилам. Часто у подобных школьников отмечаются нарушения    нервно-   психического здоровья.</w:t>
      </w:r>
    </w:p>
    <w:p w:rsidR="00DC30FB" w:rsidRDefault="00DC30FB" w:rsidP="00EE0E45">
      <w:pPr>
        <w:autoSpaceDE w:val="0"/>
        <w:autoSpaceDN w:val="0"/>
        <w:adjustRightInd w:val="0"/>
        <w:jc w:val="both"/>
      </w:pPr>
    </w:p>
    <w:p w:rsidR="00DC30FB" w:rsidRDefault="00DC30FB" w:rsidP="00EE0E45">
      <w:pPr>
        <w:pStyle w:val="NormalWeb"/>
        <w:spacing w:before="0" w:beforeAutospacing="0" w:after="0" w:afterAutospacing="0"/>
        <w:jc w:val="center"/>
      </w:pPr>
      <w:r>
        <w:rPr>
          <w:b/>
          <w:bCs/>
        </w:rPr>
        <w:t>МЕТОДИКА «ОПРЕДЕЛЕНИЕ МОТИВОВ УЧЕНИЯ»</w:t>
      </w:r>
      <w:r w:rsidRPr="00655ADF">
        <w:t xml:space="preserve"> </w:t>
      </w:r>
      <w:r>
        <w:t>М.Р. Гинзбург</w:t>
      </w:r>
    </w:p>
    <w:p w:rsidR="00DC30FB" w:rsidRPr="00526589" w:rsidRDefault="00DC30FB" w:rsidP="00EE0E45">
      <w:pPr>
        <w:pStyle w:val="NormalWeb"/>
        <w:spacing w:before="0" w:beforeAutospacing="0" w:after="0" w:afterAutospacing="0"/>
        <w:ind w:firstLine="357"/>
        <w:jc w:val="both"/>
      </w:pPr>
      <w:r w:rsidRPr="00526589">
        <w:rPr>
          <w:bCs/>
        </w:rPr>
        <w:t>Цель:</w:t>
      </w:r>
      <w:r w:rsidRPr="00526589">
        <w:t xml:space="preserve"> выявить относительную выраженность различных мотивов, побуждающих к учению детей старшего дошкольного возраста.</w:t>
      </w:r>
    </w:p>
    <w:p w:rsidR="00DC30FB" w:rsidRPr="00526589" w:rsidRDefault="00DC30FB" w:rsidP="00EE0E45">
      <w:pPr>
        <w:pStyle w:val="NormalWeb"/>
        <w:spacing w:before="0" w:beforeAutospacing="0" w:after="0" w:afterAutospacing="0"/>
        <w:ind w:firstLine="357"/>
        <w:jc w:val="both"/>
      </w:pPr>
      <w:r w:rsidRPr="00526589">
        <w:t>Возраст: 1 класс</w:t>
      </w:r>
    </w:p>
    <w:p w:rsidR="00DC30FB" w:rsidRPr="00526589" w:rsidRDefault="00DC30FB" w:rsidP="00EE0E45">
      <w:pPr>
        <w:pStyle w:val="NormalWeb"/>
        <w:spacing w:before="0" w:beforeAutospacing="0" w:after="0" w:afterAutospacing="0"/>
        <w:ind w:firstLine="357"/>
        <w:jc w:val="both"/>
      </w:pPr>
      <w:r w:rsidRPr="00526589">
        <w:rPr>
          <w:bCs/>
        </w:rPr>
        <w:t>Метод:</w:t>
      </w:r>
      <w:r w:rsidRPr="00526589">
        <w:t xml:space="preserve"> эксперимент, беседа.</w:t>
      </w:r>
    </w:p>
    <w:p w:rsidR="00DC30FB" w:rsidRPr="00526589" w:rsidRDefault="00DC30FB" w:rsidP="00EE0E45">
      <w:pPr>
        <w:pStyle w:val="NormalWeb"/>
        <w:spacing w:before="0" w:beforeAutospacing="0" w:after="0" w:afterAutospacing="0"/>
        <w:ind w:firstLine="357"/>
        <w:jc w:val="both"/>
      </w:pPr>
      <w:r w:rsidRPr="00526589">
        <w:rPr>
          <w:bCs/>
        </w:rPr>
        <w:t>Процедура проведения.</w:t>
      </w:r>
    </w:p>
    <w:p w:rsidR="00DC30FB" w:rsidRPr="00526589" w:rsidRDefault="00DC30FB" w:rsidP="00EE0E45">
      <w:pPr>
        <w:pStyle w:val="NormalWeb"/>
        <w:spacing w:before="0" w:beforeAutospacing="0" w:after="0" w:afterAutospacing="0"/>
        <w:ind w:firstLine="357"/>
        <w:jc w:val="both"/>
      </w:pPr>
      <w:r w:rsidRPr="00526589">
        <w:t>В основу предлагаемой методики «Определение мотивов учения» положен принцип «персонификации» мотивов. Испытуемым предлагается небольшой рассказ, в котором каждый из исследуемых мотивов выступает в качестве личностной позиции одного из персонажей.</w:t>
      </w:r>
    </w:p>
    <w:p w:rsidR="00DC30FB" w:rsidRPr="00526589" w:rsidRDefault="00DC30FB" w:rsidP="00EE0E45">
      <w:pPr>
        <w:pStyle w:val="NormalWeb"/>
        <w:spacing w:before="0" w:beforeAutospacing="0" w:after="0" w:afterAutospacing="0"/>
        <w:ind w:firstLine="357"/>
        <w:jc w:val="both"/>
      </w:pPr>
      <w:r w:rsidRPr="00526589">
        <w:t>Эксперимент проводится индивидуально. После прочтения каждого абзаца перед ребенком выкладывается соответствующий содержанию рисунок, который служит внешней опорой для запоминания.</w:t>
      </w:r>
    </w:p>
    <w:p w:rsidR="00DC30FB" w:rsidRPr="00526589" w:rsidRDefault="00DC30FB" w:rsidP="00EE0E45">
      <w:pPr>
        <w:pStyle w:val="NormalWeb"/>
        <w:spacing w:before="0" w:beforeAutospacing="0" w:after="0" w:afterAutospacing="0"/>
        <w:ind w:firstLine="357"/>
        <w:jc w:val="both"/>
      </w:pPr>
      <w:r w:rsidRPr="00526589">
        <w:rPr>
          <w:bCs/>
        </w:rPr>
        <w:t>Инструкция:</w:t>
      </w:r>
      <w:r w:rsidRPr="00526589">
        <w:t xml:space="preserve"> </w:t>
      </w:r>
    </w:p>
    <w:p w:rsidR="00DC30FB" w:rsidRDefault="00DC30FB" w:rsidP="00EE0E45">
      <w:pPr>
        <w:pStyle w:val="NormalWeb"/>
        <w:spacing w:before="0" w:beforeAutospacing="0" w:after="0" w:afterAutospacing="0"/>
        <w:ind w:firstLine="357"/>
        <w:jc w:val="both"/>
      </w:pPr>
      <w:r>
        <w:t>"Сейчас я прочитаю тебе рассказ".</w:t>
      </w:r>
    </w:p>
    <w:p w:rsidR="00DC30FB" w:rsidRDefault="00DC30FB" w:rsidP="00EE0E45">
      <w:pPr>
        <w:pStyle w:val="NormalWeb"/>
        <w:spacing w:before="0" w:beforeAutospacing="0" w:after="0" w:afterAutospacing="0"/>
        <w:ind w:firstLine="357"/>
        <w:jc w:val="both"/>
      </w:pPr>
      <w:r>
        <w:t>№</w:t>
      </w:r>
      <w:r>
        <w:rPr>
          <w:b/>
          <w:bCs/>
        </w:rPr>
        <w:t>1.</w:t>
      </w:r>
      <w:r>
        <w:t xml:space="preserve"> "Мальчики (девочки) разговаривали о школе. Первый мальчик сказал: "Я хожу в школу потому, что меня мама заставляет. Если бы не мама, я бы в школу не ходил".</w:t>
      </w:r>
    </w:p>
    <w:p w:rsidR="00DC30FB" w:rsidRDefault="00DC30FB" w:rsidP="00EE0E45">
      <w:pPr>
        <w:pStyle w:val="NormalWeb"/>
        <w:spacing w:before="0" w:beforeAutospacing="0" w:after="0" w:afterAutospacing="0"/>
        <w:ind w:firstLine="357"/>
        <w:jc w:val="both"/>
      </w:pPr>
      <w:r>
        <w:t>На стол перед ребёнком психолог выкладывает карточку с рисунком №1: женская фигура с указывающим жестом, перед ней фигура ребёнка с портфелем в руках. (Внешний мотив.)</w:t>
      </w:r>
    </w:p>
    <w:p w:rsidR="00DC30FB" w:rsidRDefault="00DC30FB" w:rsidP="00EE0E45">
      <w:pPr>
        <w:pStyle w:val="NormalWeb"/>
        <w:spacing w:before="0" w:beforeAutospacing="0" w:after="0" w:afterAutospacing="0"/>
        <w:ind w:firstLine="357"/>
        <w:jc w:val="both"/>
      </w:pPr>
      <w:r>
        <w:t>№</w:t>
      </w:r>
      <w:r>
        <w:rPr>
          <w:b/>
          <w:bCs/>
        </w:rPr>
        <w:t>2.</w:t>
      </w:r>
      <w:r>
        <w:t xml:space="preserve"> Второй мальчик (девочка) сказал: "Я хожу в школу потому, что мне нравится делать уроки. Даже если бы школы не было, я всё равно бы учился".</w:t>
      </w:r>
    </w:p>
    <w:p w:rsidR="00DC30FB" w:rsidRDefault="00DC30FB" w:rsidP="00EE0E45">
      <w:pPr>
        <w:pStyle w:val="NormalWeb"/>
        <w:spacing w:before="0" w:beforeAutospacing="0" w:after="0" w:afterAutospacing="0"/>
        <w:ind w:firstLine="357"/>
        <w:jc w:val="both"/>
      </w:pPr>
      <w:r>
        <w:t>Психолог выкладывает карточку с рисунком № 2- фигура ребёнка, сидящего за партой. (Учебный мотив.)</w:t>
      </w:r>
    </w:p>
    <w:p w:rsidR="00DC30FB" w:rsidRDefault="00DC30FB" w:rsidP="00EE0E45">
      <w:pPr>
        <w:pStyle w:val="NormalWeb"/>
        <w:spacing w:before="0" w:beforeAutospacing="0" w:after="0" w:afterAutospacing="0"/>
        <w:ind w:firstLine="357"/>
        <w:jc w:val="both"/>
      </w:pPr>
      <w:r>
        <w:t>№</w:t>
      </w:r>
      <w:r>
        <w:rPr>
          <w:b/>
          <w:bCs/>
        </w:rPr>
        <w:t>3.</w:t>
      </w:r>
      <w:r>
        <w:t xml:space="preserve"> Третий мальчик сказал: "Я хожу в школу потому, что там весело и много ребят, с которыми можно поиграть".</w:t>
      </w:r>
    </w:p>
    <w:p w:rsidR="00DC30FB" w:rsidRDefault="00DC30FB" w:rsidP="00EE0E45">
      <w:pPr>
        <w:pStyle w:val="NormalWeb"/>
        <w:spacing w:before="0" w:beforeAutospacing="0" w:after="0" w:afterAutospacing="0"/>
        <w:ind w:firstLine="357"/>
        <w:jc w:val="both"/>
      </w:pPr>
      <w:r>
        <w:t>Психолог выкладывает карточку с рисунком № 3: фигурки двух детей играющих в мяч. (Игровой мотив.)</w:t>
      </w:r>
    </w:p>
    <w:p w:rsidR="00DC30FB" w:rsidRDefault="00DC30FB" w:rsidP="00EE0E45">
      <w:pPr>
        <w:pStyle w:val="NormalWeb"/>
        <w:spacing w:before="0" w:beforeAutospacing="0" w:after="0" w:afterAutospacing="0"/>
        <w:ind w:firstLine="357"/>
        <w:jc w:val="both"/>
      </w:pPr>
      <w:r>
        <w:t>№</w:t>
      </w:r>
      <w:r>
        <w:rPr>
          <w:b/>
          <w:bCs/>
        </w:rPr>
        <w:t>4.</w:t>
      </w:r>
      <w:r>
        <w:t xml:space="preserve"> Четвёртый мальчик сказал: "Я хожу в школу потому, что хочу быть большим. Когда я в школе, я чувствую себя взрослым, а до школы я был маленьким"</w:t>
      </w:r>
    </w:p>
    <w:p w:rsidR="00DC30FB" w:rsidRDefault="00DC30FB" w:rsidP="00EE0E45">
      <w:pPr>
        <w:pStyle w:val="NormalWeb"/>
        <w:spacing w:before="0" w:beforeAutospacing="0" w:after="0" w:afterAutospacing="0"/>
        <w:ind w:firstLine="357"/>
        <w:jc w:val="both"/>
      </w:pPr>
      <w:r>
        <w:t>Психолог выкладывает карточку с рисунком № 4: две фигурки, изображённые спиной друг к другу: у той, что повыше, в руках портфель, у той, что пониже, игрушечный автомобиль. (Позиционный мотив.)</w:t>
      </w:r>
    </w:p>
    <w:p w:rsidR="00DC30FB" w:rsidRDefault="00DC30FB" w:rsidP="00EE0E45">
      <w:pPr>
        <w:pStyle w:val="NormalWeb"/>
        <w:spacing w:before="0" w:beforeAutospacing="0" w:after="0" w:afterAutospacing="0"/>
        <w:ind w:firstLine="357"/>
        <w:jc w:val="both"/>
      </w:pPr>
      <w:r>
        <w:t>№</w:t>
      </w:r>
      <w:r>
        <w:rPr>
          <w:b/>
          <w:bCs/>
        </w:rPr>
        <w:t>5</w:t>
      </w:r>
      <w:r>
        <w:t>. Пятый мальчик (девочка) сказал: "Я хожу в школу потому, что нужно учиться. Без учения никакого дела не сделаешь, а выучишься - и можешь стать, кем захочешь".</w:t>
      </w:r>
    </w:p>
    <w:p w:rsidR="00DC30FB" w:rsidRDefault="00DC30FB" w:rsidP="00EE0E45">
      <w:pPr>
        <w:pStyle w:val="NormalWeb"/>
        <w:spacing w:before="0" w:beforeAutospacing="0" w:after="0" w:afterAutospacing="0"/>
        <w:ind w:firstLine="357"/>
        <w:jc w:val="both"/>
      </w:pPr>
      <w:r>
        <w:t>Психолог выкладывает карточку с рисунком № 5: фигурка с портфелем в руках направляется к зданию. (Социальный мотив.)</w:t>
      </w:r>
    </w:p>
    <w:p w:rsidR="00DC30FB" w:rsidRDefault="00DC30FB" w:rsidP="00EE0E45">
      <w:pPr>
        <w:pStyle w:val="NormalWeb"/>
        <w:spacing w:before="0" w:beforeAutospacing="0" w:after="0" w:afterAutospacing="0"/>
        <w:ind w:firstLine="357"/>
        <w:jc w:val="both"/>
      </w:pPr>
      <w:r>
        <w:t>№</w:t>
      </w:r>
      <w:r>
        <w:rPr>
          <w:b/>
          <w:bCs/>
        </w:rPr>
        <w:t>6.</w:t>
      </w:r>
      <w:r>
        <w:t xml:space="preserve"> Шестой мальчик сказал: "Я хожу в школу потому, что получаю там пятёрки".</w:t>
      </w:r>
    </w:p>
    <w:p w:rsidR="00DC30FB" w:rsidRDefault="00DC30FB" w:rsidP="00EE0E45">
      <w:pPr>
        <w:pStyle w:val="NormalWeb"/>
        <w:spacing w:before="0" w:beforeAutospacing="0" w:after="0" w:afterAutospacing="0"/>
        <w:ind w:firstLine="357"/>
        <w:jc w:val="both"/>
      </w:pPr>
      <w:r>
        <w:t>Психолог выкладывает карточку с рисунком № 6. фигурка ребёнка, держащего в руках раскрытую тетрадь. (Отметка.)</w:t>
      </w:r>
    </w:p>
    <w:p w:rsidR="00DC30FB" w:rsidRDefault="00DC30FB" w:rsidP="00EE0E45">
      <w:pPr>
        <w:pStyle w:val="NormalWeb"/>
        <w:spacing w:before="0" w:beforeAutospacing="0" w:after="0" w:afterAutospacing="0"/>
        <w:ind w:firstLine="357"/>
        <w:jc w:val="both"/>
      </w:pPr>
      <w:r>
        <w:t>После прочтения рассказа психолог задаёт вопросы:</w:t>
      </w:r>
    </w:p>
    <w:p w:rsidR="00DC30FB" w:rsidRDefault="00DC30FB" w:rsidP="00EE0E45">
      <w:pPr>
        <w:pStyle w:val="NormalWeb"/>
        <w:spacing w:before="0" w:beforeAutospacing="0" w:after="0" w:afterAutospacing="0"/>
        <w:ind w:firstLine="357"/>
        <w:jc w:val="both"/>
      </w:pPr>
      <w:r>
        <w:t xml:space="preserve">1) А как по-твоему, кто из них прав? Почему? (Выбор I) </w:t>
      </w:r>
    </w:p>
    <w:p w:rsidR="00DC30FB" w:rsidRDefault="00DC30FB" w:rsidP="00EE0E45">
      <w:pPr>
        <w:pStyle w:val="NormalWeb"/>
        <w:spacing w:before="0" w:beforeAutospacing="0" w:after="0" w:afterAutospacing="0"/>
        <w:ind w:firstLine="357"/>
        <w:jc w:val="both"/>
      </w:pPr>
      <w:r>
        <w:t xml:space="preserve">2) С кем из них ты хотел бы вместе играть? Почему? (Выбор 2) </w:t>
      </w:r>
    </w:p>
    <w:p w:rsidR="00DC30FB" w:rsidRDefault="00DC30FB" w:rsidP="00EE0E45">
      <w:pPr>
        <w:pStyle w:val="NormalWeb"/>
        <w:spacing w:before="0" w:beforeAutospacing="0" w:after="0" w:afterAutospacing="0"/>
        <w:ind w:firstLine="357"/>
        <w:jc w:val="both"/>
      </w:pPr>
      <w:r>
        <w:t>3) С кем из них ты хотел бы вместе учиться? Почему? (Выбор 3)</w:t>
      </w:r>
    </w:p>
    <w:p w:rsidR="00DC30FB" w:rsidRDefault="00DC30FB" w:rsidP="00EE0E45">
      <w:pPr>
        <w:pStyle w:val="NormalWeb"/>
        <w:spacing w:before="0" w:beforeAutospacing="0" w:after="0" w:afterAutospacing="0"/>
        <w:ind w:firstLine="357"/>
        <w:jc w:val="both"/>
      </w:pPr>
      <w:r>
        <w:t>Дети последовательно осуществляют три выбора. Если содержание недостаточно прослеживается в ответе ребёнка, необходимо задать контрольный вопрос: "А что этот мальчик сказал?", чтобы быть уверенным в том, что ребёнок произвёл свой выбор, исходя именно из содержания рассказа, а не случайно указал на одну из шести картинок.</w:t>
      </w:r>
    </w:p>
    <w:p w:rsidR="00DC30FB" w:rsidRDefault="00DC30FB" w:rsidP="00EE0E45">
      <w:pPr>
        <w:pStyle w:val="NormalWeb"/>
        <w:spacing w:before="0" w:beforeAutospacing="0" w:after="0" w:afterAutospacing="0"/>
        <w:ind w:firstLine="360"/>
      </w:pPr>
      <w:r>
        <w:rPr>
          <w:b/>
          <w:bCs/>
        </w:rPr>
        <w:t>Обработка результатов</w:t>
      </w:r>
      <w:r>
        <w:t>. Ответы (выбор определённой картинки) экспериментатор заносит в таблицу и затем оценивает.</w:t>
      </w:r>
    </w:p>
    <w:tbl>
      <w:tblPr>
        <w:tblW w:w="0" w:type="auto"/>
        <w:tblCellSpacing w:w="15" w:type="dxa"/>
        <w:tblCellMar>
          <w:top w:w="15" w:type="dxa"/>
          <w:left w:w="15" w:type="dxa"/>
          <w:bottom w:w="15" w:type="dxa"/>
          <w:right w:w="15" w:type="dxa"/>
        </w:tblCellMar>
        <w:tblLook w:val="0000"/>
      </w:tblPr>
      <w:tblGrid>
        <w:gridCol w:w="1633"/>
        <w:gridCol w:w="1339"/>
        <w:gridCol w:w="1339"/>
        <w:gridCol w:w="1339"/>
        <w:gridCol w:w="1353"/>
        <w:gridCol w:w="1353"/>
        <w:gridCol w:w="1457"/>
      </w:tblGrid>
      <w:tr w:rsidR="00DC30FB" w:rsidTr="00BF49E8">
        <w:trPr>
          <w:tblCellSpacing w:w="15" w:type="dxa"/>
        </w:trPr>
        <w:tc>
          <w:tcPr>
            <w:tcW w:w="1590" w:type="dxa"/>
            <w:vMerge w:val="restart"/>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pPr>
              <w:pStyle w:val="NormalWeb"/>
              <w:spacing w:before="0" w:beforeAutospacing="0" w:after="0" w:afterAutospacing="0"/>
              <w:jc w:val="center"/>
            </w:pPr>
            <w:r>
              <w:rPr>
                <w:b/>
                <w:bCs/>
              </w:rPr>
              <w:t>Выборы</w:t>
            </w:r>
          </w:p>
        </w:tc>
        <w:tc>
          <w:tcPr>
            <w:tcW w:w="8160" w:type="dxa"/>
            <w:gridSpan w:val="6"/>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DC30FB" w:rsidRDefault="00DC30FB" w:rsidP="00EE0E45">
            <w:pPr>
              <w:pStyle w:val="NormalWeb"/>
              <w:spacing w:before="0" w:beforeAutospacing="0" w:after="0" w:afterAutospacing="0"/>
              <w:jc w:val="center"/>
            </w:pPr>
            <w:r>
              <w:rPr>
                <w:b/>
                <w:bCs/>
              </w:rPr>
              <w:t>Мотивы, №</w:t>
            </w:r>
          </w:p>
        </w:tc>
      </w:tr>
      <w:tr w:rsidR="00DC30FB" w:rsidTr="00BF49E8">
        <w:trPr>
          <w:tblCellSpacing w:w="15" w:type="dxa"/>
        </w:trPr>
        <w:tc>
          <w:tcPr>
            <w:tcW w:w="0" w:type="auto"/>
            <w:vMerge/>
            <w:tcBorders>
              <w:top w:val="single" w:sz="6" w:space="0" w:color="000000"/>
              <w:left w:val="single" w:sz="6" w:space="0" w:color="000000"/>
              <w:bottom w:val="single" w:sz="6" w:space="0" w:color="000000"/>
              <w:right w:val="nil"/>
            </w:tcBorders>
            <w:vAlign w:val="center"/>
          </w:tcPr>
          <w:p w:rsidR="00DC30FB" w:rsidRDefault="00DC30FB" w:rsidP="00EE0E45"/>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pPr>
              <w:pStyle w:val="NormalWeb"/>
              <w:spacing w:before="0" w:beforeAutospacing="0" w:after="0" w:afterAutospacing="0"/>
              <w:jc w:val="center"/>
            </w:pPr>
            <w:r>
              <w:rPr>
                <w:b/>
                <w:bCs/>
              </w:rPr>
              <w:t>1</w:t>
            </w:r>
          </w:p>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pPr>
              <w:pStyle w:val="NormalWeb"/>
              <w:spacing w:before="0" w:beforeAutospacing="0" w:after="0" w:afterAutospacing="0"/>
              <w:jc w:val="center"/>
            </w:pPr>
            <w:r>
              <w:rPr>
                <w:b/>
                <w:bCs/>
              </w:rPr>
              <w:t>2</w:t>
            </w:r>
          </w:p>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pPr>
              <w:pStyle w:val="NormalWeb"/>
              <w:spacing w:before="0" w:beforeAutospacing="0" w:after="0" w:afterAutospacing="0"/>
              <w:jc w:val="center"/>
            </w:pPr>
            <w:r>
              <w:rPr>
                <w:b/>
                <w:bCs/>
              </w:rPr>
              <w:t>3</w:t>
            </w:r>
          </w:p>
        </w:tc>
        <w:tc>
          <w:tcPr>
            <w:tcW w:w="135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pPr>
              <w:pStyle w:val="NormalWeb"/>
              <w:spacing w:before="0" w:beforeAutospacing="0" w:after="0" w:afterAutospacing="0"/>
              <w:jc w:val="center"/>
            </w:pPr>
            <w:r>
              <w:rPr>
                <w:b/>
                <w:bCs/>
              </w:rPr>
              <w:t>4</w:t>
            </w:r>
          </w:p>
        </w:tc>
        <w:tc>
          <w:tcPr>
            <w:tcW w:w="135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pPr>
              <w:pStyle w:val="NormalWeb"/>
              <w:spacing w:before="0" w:beforeAutospacing="0" w:after="0" w:afterAutospacing="0"/>
              <w:jc w:val="center"/>
            </w:pPr>
            <w:r>
              <w:rPr>
                <w:b/>
                <w:bCs/>
              </w:rPr>
              <w:t>5</w:t>
            </w:r>
          </w:p>
        </w:tc>
        <w:tc>
          <w:tcPr>
            <w:tcW w:w="1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DC30FB" w:rsidRDefault="00DC30FB" w:rsidP="00EE0E45">
            <w:pPr>
              <w:pStyle w:val="NormalWeb"/>
              <w:spacing w:before="0" w:beforeAutospacing="0" w:after="0" w:afterAutospacing="0"/>
              <w:jc w:val="center"/>
            </w:pPr>
            <w:r>
              <w:rPr>
                <w:b/>
                <w:bCs/>
              </w:rPr>
              <w:t>6</w:t>
            </w:r>
          </w:p>
        </w:tc>
      </w:tr>
      <w:tr w:rsidR="00DC30FB" w:rsidTr="00BF49E8">
        <w:trPr>
          <w:tblCellSpacing w:w="15" w:type="dxa"/>
        </w:trPr>
        <w:tc>
          <w:tcPr>
            <w:tcW w:w="159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pPr>
              <w:pStyle w:val="NormalWeb"/>
              <w:spacing w:before="0" w:beforeAutospacing="0" w:after="0" w:afterAutospacing="0"/>
            </w:pPr>
            <w:r>
              <w:rPr>
                <w:b/>
                <w:bCs/>
              </w:rPr>
              <w:t>I выбор</w:t>
            </w:r>
            <w:r>
              <w:rPr>
                <w:b/>
                <w:bCs/>
              </w:rPr>
              <w:br/>
              <w:t> </w:t>
            </w:r>
          </w:p>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5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5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DC30FB" w:rsidRDefault="00DC30FB" w:rsidP="00EE0E45"/>
        </w:tc>
      </w:tr>
      <w:tr w:rsidR="00DC30FB" w:rsidTr="00BF49E8">
        <w:trPr>
          <w:tblCellSpacing w:w="15" w:type="dxa"/>
        </w:trPr>
        <w:tc>
          <w:tcPr>
            <w:tcW w:w="159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pPr>
              <w:pStyle w:val="NormalWeb"/>
              <w:spacing w:before="0" w:beforeAutospacing="0" w:after="0" w:afterAutospacing="0"/>
            </w:pPr>
            <w:r>
              <w:rPr>
                <w:b/>
                <w:bCs/>
              </w:rPr>
              <w:t>II выбор</w:t>
            </w:r>
            <w:r>
              <w:rPr>
                <w:b/>
                <w:bCs/>
              </w:rPr>
              <w:br/>
              <w:t> </w:t>
            </w:r>
          </w:p>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5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5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DC30FB" w:rsidRDefault="00DC30FB" w:rsidP="00EE0E45"/>
        </w:tc>
      </w:tr>
      <w:tr w:rsidR="00DC30FB" w:rsidTr="00BF49E8">
        <w:trPr>
          <w:tblCellSpacing w:w="15" w:type="dxa"/>
        </w:trPr>
        <w:tc>
          <w:tcPr>
            <w:tcW w:w="159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pPr>
              <w:pStyle w:val="NormalWeb"/>
              <w:spacing w:before="0" w:beforeAutospacing="0" w:after="0" w:afterAutospacing="0"/>
            </w:pPr>
            <w:r>
              <w:rPr>
                <w:b/>
                <w:bCs/>
              </w:rPr>
              <w:t>III выбор</w:t>
            </w:r>
            <w:r>
              <w:rPr>
                <w:b/>
                <w:bCs/>
              </w:rPr>
              <w:br/>
              <w:t> </w:t>
            </w:r>
          </w:p>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5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5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DC30FB" w:rsidRDefault="00DC30FB" w:rsidP="00EE0E45"/>
        </w:tc>
      </w:tr>
      <w:tr w:rsidR="00DC30FB" w:rsidTr="00BF49E8">
        <w:trPr>
          <w:tblCellSpacing w:w="15" w:type="dxa"/>
        </w:trPr>
        <w:tc>
          <w:tcPr>
            <w:tcW w:w="159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pPr>
              <w:pStyle w:val="NormalWeb"/>
              <w:spacing w:before="0" w:beforeAutospacing="0" w:after="0" w:afterAutospacing="0"/>
            </w:pPr>
            <w:r>
              <w:rPr>
                <w:b/>
                <w:bCs/>
              </w:rPr>
              <w:t>Контрольный</w:t>
            </w:r>
            <w:r>
              <w:rPr>
                <w:b/>
                <w:bCs/>
              </w:rPr>
              <w:br/>
              <w:t>выбор</w:t>
            </w:r>
          </w:p>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35"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5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350" w:type="dxa"/>
            <w:tcBorders>
              <w:top w:val="single" w:sz="6" w:space="0" w:color="000000"/>
              <w:left w:val="single" w:sz="6" w:space="0" w:color="000000"/>
              <w:bottom w:val="single" w:sz="6" w:space="0" w:color="000000"/>
              <w:right w:val="nil"/>
            </w:tcBorders>
            <w:tcMar>
              <w:top w:w="0" w:type="dxa"/>
              <w:left w:w="0" w:type="dxa"/>
              <w:bottom w:w="0" w:type="dxa"/>
              <w:right w:w="0" w:type="dxa"/>
            </w:tcMar>
            <w:vAlign w:val="center"/>
          </w:tcPr>
          <w:p w:rsidR="00DC30FB" w:rsidRDefault="00DC30FB" w:rsidP="00EE0E45"/>
        </w:tc>
        <w:tc>
          <w:tcPr>
            <w:tcW w:w="1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DC30FB" w:rsidRDefault="00DC30FB" w:rsidP="00EE0E45"/>
        </w:tc>
      </w:tr>
    </w:tbl>
    <w:p w:rsidR="00DC30FB" w:rsidRDefault="00DC30FB" w:rsidP="00EE0E45">
      <w:pPr>
        <w:pStyle w:val="NormalWeb"/>
        <w:numPr>
          <w:ilvl w:val="0"/>
          <w:numId w:val="48"/>
        </w:numPr>
        <w:spacing w:before="0" w:beforeAutospacing="0" w:after="0" w:afterAutospacing="0"/>
      </w:pPr>
      <w:r>
        <w:t xml:space="preserve">Внешний мотив – 0 баллов; </w:t>
      </w:r>
    </w:p>
    <w:p w:rsidR="00DC30FB" w:rsidRDefault="00DC30FB" w:rsidP="00EE0E45">
      <w:pPr>
        <w:pStyle w:val="NormalWeb"/>
        <w:numPr>
          <w:ilvl w:val="0"/>
          <w:numId w:val="48"/>
        </w:numPr>
        <w:spacing w:before="0" w:beforeAutospacing="0" w:after="0" w:afterAutospacing="0"/>
      </w:pPr>
      <w:r>
        <w:t xml:space="preserve">учебный мотив – 5 баллов; </w:t>
      </w:r>
    </w:p>
    <w:p w:rsidR="00DC30FB" w:rsidRDefault="00DC30FB" w:rsidP="00EE0E45">
      <w:pPr>
        <w:pStyle w:val="NormalWeb"/>
        <w:numPr>
          <w:ilvl w:val="0"/>
          <w:numId w:val="48"/>
        </w:numPr>
        <w:spacing w:before="0" w:beforeAutospacing="0" w:after="0" w:afterAutospacing="0"/>
      </w:pPr>
      <w:r>
        <w:t xml:space="preserve">позиционный мотив – 3 балла; </w:t>
      </w:r>
    </w:p>
    <w:p w:rsidR="00DC30FB" w:rsidRDefault="00DC30FB" w:rsidP="00EE0E45">
      <w:pPr>
        <w:pStyle w:val="NormalWeb"/>
        <w:numPr>
          <w:ilvl w:val="0"/>
          <w:numId w:val="48"/>
        </w:numPr>
        <w:spacing w:before="0" w:beforeAutospacing="0" w:after="0" w:afterAutospacing="0"/>
      </w:pPr>
      <w:r>
        <w:t xml:space="preserve">социальный мотив – 4 балла; </w:t>
      </w:r>
    </w:p>
    <w:p w:rsidR="00DC30FB" w:rsidRDefault="00DC30FB" w:rsidP="00EE0E45">
      <w:pPr>
        <w:pStyle w:val="NormalWeb"/>
        <w:numPr>
          <w:ilvl w:val="0"/>
          <w:numId w:val="48"/>
        </w:numPr>
        <w:spacing w:before="0" w:beforeAutospacing="0" w:after="0" w:afterAutospacing="0"/>
      </w:pPr>
      <w:r>
        <w:t xml:space="preserve">отметка – 2 балла; </w:t>
      </w:r>
    </w:p>
    <w:p w:rsidR="00DC30FB" w:rsidRDefault="00DC30FB" w:rsidP="00EE0E45">
      <w:pPr>
        <w:pStyle w:val="NormalWeb"/>
        <w:numPr>
          <w:ilvl w:val="0"/>
          <w:numId w:val="48"/>
        </w:numPr>
        <w:spacing w:before="0" w:beforeAutospacing="0" w:after="0" w:afterAutospacing="0"/>
      </w:pPr>
      <w:r>
        <w:t>игровой мотив – 1 балл;</w:t>
      </w:r>
    </w:p>
    <w:p w:rsidR="00DC30FB" w:rsidRDefault="00DC30FB" w:rsidP="00EE0E45">
      <w:pPr>
        <w:pStyle w:val="NormalWeb"/>
        <w:spacing w:before="0" w:beforeAutospacing="0" w:after="0" w:afterAutospacing="0"/>
        <w:ind w:firstLine="360"/>
        <w:jc w:val="both"/>
      </w:pPr>
      <w:r>
        <w:t>Необходимо подсчитать, сколько баллов набрано отдельно, по каждому мотиву. Контрольный выбор увеличивает количество баллов соответствующего выбора.</w:t>
      </w:r>
    </w:p>
    <w:p w:rsidR="00DC30FB" w:rsidRDefault="00DC30FB" w:rsidP="00EE0E45">
      <w:pPr>
        <w:pStyle w:val="NormalWeb"/>
        <w:spacing w:before="0" w:beforeAutospacing="0" w:after="0" w:afterAutospacing="0"/>
        <w:ind w:firstLine="360"/>
        <w:jc w:val="both"/>
      </w:pPr>
      <w:r>
        <w:t>Доминирующая мотивация учения диагностируется по наибольшему количеству баллов. Вместе с тем, ребёнок может руководствоваться и другими мотивами. О несформированпости мотивации учения свидетельствует отсутствие предпочтений, т. е. различные подходы во всех ситуациях.</w:t>
      </w:r>
    </w:p>
    <w:p w:rsidR="00DC30FB" w:rsidRDefault="00DC30FB" w:rsidP="00EE0E45">
      <w:pPr>
        <w:pStyle w:val="NormalWeb"/>
        <w:spacing w:before="0" w:beforeAutospacing="0" w:after="0" w:afterAutospacing="0"/>
      </w:pPr>
      <w:r>
        <w:rPr>
          <w:noProof/>
        </w:rPr>
        <w:pict>
          <v:group id="_x0000_s1027" style="position:absolute;margin-left:0;margin-top:7.8pt;width:495pt;height:243pt;z-index:-251657728" coordorigin="719,2574" coordsize="10417,5529">
            <v:shape id="_x0000_s1028" type="#_x0000_t75" style="position:absolute;left:1259;top:2574;width:3217;height:2520">
              <v:imagedata r:id="rId7" o:title="" croptop="8972f" cropbottom="30297f" cropleft="5074f" cropright="41412f"/>
            </v:shape>
            <v:shape id="_x0000_s1029" type="#_x0000_t75" alt="" style="position:absolute;left:8639;top:5454;width:2289;height:2520">
              <v:imagedata r:id="rId8" o:title=""/>
            </v:shape>
            <v:shape id="_x0000_s1030" type="#_x0000_t75" style="position:absolute;left:8099;top:2754;width:3037;height:2600">
              <v:imagedata r:id="rId7" o:title="" croptop="33362f" cropbottom="3468f" cropleft="5074f" cropright="41412f"/>
            </v:shape>
            <v:shape id="_x0000_s1031" type="#_x0000_t75" alt="" style="position:absolute;left:4679;top:2574;width:3266;height:2592">
              <v:imagedata r:id="rId9" o:title=""/>
            </v:shape>
            <v:shape id="_x0000_s1032" type="#_x0000_t75" alt="" style="position:absolute;left:719;top:5274;width:3338;height:2829">
              <v:imagedata r:id="rId10" o:title=""/>
            </v:shape>
            <v:shape id="_x0000_s1033" type="#_x0000_t75" alt="" style="position:absolute;left:4859;top:5274;width:2880;height:2778">
              <v:imagedata r:id="rId11" o:title=""/>
            </v:shape>
          </v:group>
        </w:pict>
      </w:r>
    </w:p>
    <w:p w:rsidR="00DC30FB" w:rsidRDefault="00DC30FB" w:rsidP="00EE0E45">
      <w:pPr>
        <w:autoSpaceDE w:val="0"/>
        <w:autoSpaceDN w:val="0"/>
        <w:adjustRightInd w:val="0"/>
        <w:jc w:val="both"/>
      </w:pPr>
    </w:p>
    <w:p w:rsidR="00DC30FB" w:rsidRDefault="00DC30FB" w:rsidP="00EE0E45">
      <w:pPr>
        <w:jc w:val="center"/>
        <w:rPr>
          <w:b/>
          <w:i/>
        </w:rPr>
      </w:pPr>
    </w:p>
    <w:p w:rsidR="00DC30FB" w:rsidRDefault="00DC30FB" w:rsidP="00EE0E45">
      <w:pPr>
        <w:jc w:val="center"/>
        <w:rPr>
          <w:b/>
          <w:i/>
        </w:rPr>
      </w:pPr>
    </w:p>
    <w:p w:rsidR="00DC30FB" w:rsidRDefault="00DC30FB" w:rsidP="00EE0E45">
      <w:pPr>
        <w:jc w:val="center"/>
        <w:rPr>
          <w:b/>
          <w:i/>
        </w:rPr>
      </w:pPr>
    </w:p>
    <w:p w:rsidR="00DC30FB" w:rsidRDefault="00DC30FB" w:rsidP="00EE0E45">
      <w:pPr>
        <w:jc w:val="center"/>
        <w:rPr>
          <w:b/>
          <w:i/>
        </w:rPr>
      </w:pPr>
    </w:p>
    <w:p w:rsidR="00DC30FB" w:rsidRDefault="00DC30FB" w:rsidP="00EE0E45">
      <w:pPr>
        <w:jc w:val="center"/>
        <w:rPr>
          <w:b/>
          <w:i/>
        </w:rPr>
      </w:pPr>
    </w:p>
    <w:p w:rsidR="00DC30FB" w:rsidRPr="00526589" w:rsidRDefault="00DC30FB" w:rsidP="00EE0E45">
      <w:pPr>
        <w:jc w:val="center"/>
        <w:rPr>
          <w:b/>
        </w:rPr>
      </w:pPr>
      <w:r w:rsidRPr="00526589">
        <w:rPr>
          <w:b/>
        </w:rPr>
        <w:t>Методика «Что такое хорошо и что такое плохо», адаптированная педагогом- психологом, МБОУ СОШ № 3</w:t>
      </w:r>
    </w:p>
    <w:p w:rsidR="00DC30FB" w:rsidRDefault="00DC30FB" w:rsidP="00EE0E45">
      <w:pPr>
        <w:jc w:val="both"/>
      </w:pPr>
      <w:r>
        <w:rPr>
          <w:b/>
        </w:rPr>
        <w:t>Цель:</w:t>
      </w:r>
      <w:r>
        <w:t xml:space="preserve"> выявить нравственные представления учеников.</w:t>
      </w:r>
    </w:p>
    <w:p w:rsidR="00DC30FB" w:rsidRDefault="00DC30FB" w:rsidP="00EE0E45">
      <w:pPr>
        <w:jc w:val="both"/>
      </w:pPr>
      <w:r>
        <w:rPr>
          <w:b/>
        </w:rPr>
        <w:t xml:space="preserve">Оцениваемые УУД: </w:t>
      </w:r>
      <w:r>
        <w:t>выделение морального содержания действий и ситуаций.</w:t>
      </w:r>
    </w:p>
    <w:p w:rsidR="00DC30FB" w:rsidRDefault="00DC30FB" w:rsidP="00EE0E45">
      <w:pPr>
        <w:jc w:val="both"/>
      </w:pPr>
      <w:r>
        <w:rPr>
          <w:b/>
        </w:rPr>
        <w:t xml:space="preserve">Возраст: </w:t>
      </w:r>
      <w:r>
        <w:t>1-4 класс</w:t>
      </w:r>
    </w:p>
    <w:p w:rsidR="00DC30FB" w:rsidRDefault="00DC30FB" w:rsidP="00EE0E45">
      <w:pPr>
        <w:jc w:val="both"/>
      </w:pPr>
      <w:r>
        <w:rPr>
          <w:b/>
        </w:rPr>
        <w:t>Форма (ситуация оценивания)</w:t>
      </w:r>
      <w:r>
        <w:rPr>
          <w:i/>
        </w:rPr>
        <w:t xml:space="preserve"> –</w:t>
      </w:r>
      <w:r>
        <w:t xml:space="preserve"> фронтальное анкетирование</w:t>
      </w:r>
    </w:p>
    <w:p w:rsidR="00DC30FB" w:rsidRDefault="00DC30FB" w:rsidP="00EE0E45">
      <w:pPr>
        <w:jc w:val="both"/>
      </w:pPr>
      <w:r>
        <w:rPr>
          <w:b/>
        </w:rPr>
        <w:t>Инструкция:</w:t>
      </w:r>
      <w:r>
        <w:t xml:space="preserve"> опираясь на свой опыт, ответьте на вопросы:</w:t>
      </w:r>
    </w:p>
    <w:p w:rsidR="00DC30FB" w:rsidRDefault="00DC30FB" w:rsidP="00EE0E45">
      <w:r>
        <w:t>1.Тебе нравиться когда тебя уважают твои одноклассники?</w:t>
      </w:r>
    </w:p>
    <w:p w:rsidR="00DC30FB" w:rsidRDefault="00DC30FB" w:rsidP="00EE0E45">
      <w:pPr>
        <w:ind w:left="360"/>
      </w:pPr>
      <w:r>
        <w:rPr>
          <w:b/>
        </w:rPr>
        <w:t xml:space="preserve">А ) </w:t>
      </w:r>
      <w:r>
        <w:t>Нравиться</w:t>
      </w:r>
    </w:p>
    <w:p w:rsidR="00DC30FB" w:rsidRDefault="00DC30FB" w:rsidP="00EE0E45">
      <w:pPr>
        <w:ind w:left="360"/>
      </w:pPr>
      <w:r>
        <w:rPr>
          <w:b/>
        </w:rPr>
        <w:t xml:space="preserve">Б ) </w:t>
      </w:r>
      <w:r>
        <w:t>Не очень нравиться</w:t>
      </w:r>
    </w:p>
    <w:p w:rsidR="00DC30FB" w:rsidRDefault="00DC30FB" w:rsidP="00EE0E45">
      <w:pPr>
        <w:ind w:left="360"/>
      </w:pPr>
      <w:r>
        <w:rPr>
          <w:b/>
        </w:rPr>
        <w:t xml:space="preserve">В ) </w:t>
      </w:r>
      <w:r>
        <w:t>Не нравиться</w:t>
      </w:r>
    </w:p>
    <w:p w:rsidR="00DC30FB" w:rsidRDefault="00DC30FB" w:rsidP="00EE0E45">
      <w:pPr>
        <w:pStyle w:val="BodyText"/>
        <w:spacing w:after="0"/>
      </w:pPr>
      <w:r>
        <w:t xml:space="preserve">2. Что будешь делать если увидишь, что твой друг </w:t>
      </w:r>
      <w:r>
        <w:rPr>
          <w:sz w:val="22"/>
          <w:szCs w:val="22"/>
        </w:rPr>
        <w:t>намусорил(а) на улице, набросал(а) на землю фантики от конфет</w:t>
      </w:r>
      <w:r>
        <w:t>?</w:t>
      </w:r>
    </w:p>
    <w:p w:rsidR="00DC30FB" w:rsidRDefault="00DC30FB" w:rsidP="00EE0E45">
      <w:pPr>
        <w:ind w:left="360"/>
      </w:pPr>
      <w:r>
        <w:rPr>
          <w:b/>
        </w:rPr>
        <w:t>А ) С</w:t>
      </w:r>
      <w:r>
        <w:t>делаю замечание и помогу убрать</w:t>
      </w:r>
    </w:p>
    <w:p w:rsidR="00DC30FB" w:rsidRDefault="00DC30FB" w:rsidP="00EE0E45">
      <w:pPr>
        <w:ind w:left="360"/>
      </w:pPr>
      <w:r>
        <w:rPr>
          <w:b/>
        </w:rPr>
        <w:t xml:space="preserve">Б ) </w:t>
      </w:r>
      <w:r>
        <w:t>Сделаю замечание и подожду пока он все уберет</w:t>
      </w:r>
    </w:p>
    <w:p w:rsidR="00DC30FB" w:rsidRDefault="00DC30FB" w:rsidP="00EE0E45">
      <w:pPr>
        <w:ind w:left="360"/>
      </w:pPr>
      <w:r>
        <w:rPr>
          <w:b/>
        </w:rPr>
        <w:t xml:space="preserve">В ) </w:t>
      </w:r>
      <w:r>
        <w:t>Расскажу учителю и пусть он заставит его убирать</w:t>
      </w:r>
    </w:p>
    <w:p w:rsidR="00DC30FB" w:rsidRDefault="00DC30FB" w:rsidP="00EE0E45">
      <w:pPr>
        <w:pStyle w:val="Footer"/>
        <w:tabs>
          <w:tab w:val="left" w:pos="708"/>
        </w:tabs>
      </w:pPr>
      <w:r>
        <w:t>3. Ты   взял(а) у друга (подруги) книгу и порвал(а) ее, как ты поступишь?</w:t>
      </w:r>
    </w:p>
    <w:p w:rsidR="00DC30FB" w:rsidRDefault="00DC30FB" w:rsidP="00EE0E45">
      <w:pPr>
        <w:ind w:left="360"/>
      </w:pPr>
      <w:r>
        <w:rPr>
          <w:b/>
        </w:rPr>
        <w:t xml:space="preserve">А ) </w:t>
      </w:r>
      <w:r>
        <w:t>Отремонтирую книгу или попрошу своих  родителей купить новую</w:t>
      </w:r>
    </w:p>
    <w:p w:rsidR="00DC30FB" w:rsidRDefault="00DC30FB" w:rsidP="00EE0E45">
      <w:pPr>
        <w:ind w:left="360"/>
      </w:pPr>
      <w:r>
        <w:rPr>
          <w:b/>
        </w:rPr>
        <w:t xml:space="preserve">Б ) </w:t>
      </w:r>
      <w:r>
        <w:t>Незнаю</w:t>
      </w:r>
    </w:p>
    <w:p w:rsidR="00DC30FB" w:rsidRDefault="00DC30FB" w:rsidP="00EE0E45">
      <w:pPr>
        <w:ind w:left="360"/>
      </w:pPr>
      <w:r>
        <w:rPr>
          <w:b/>
        </w:rPr>
        <w:t xml:space="preserve">В ) </w:t>
      </w:r>
      <w:r>
        <w:t>Тихонько отдам, чтобы не заметили</w:t>
      </w:r>
    </w:p>
    <w:p w:rsidR="00DC30FB" w:rsidRDefault="00DC30FB" w:rsidP="00EE0E45">
      <w:pPr>
        <w:pStyle w:val="BodyText"/>
        <w:spacing w:after="0"/>
      </w:pPr>
      <w:r>
        <w:t xml:space="preserve">4.Ты поступишь, если в школьной столовой  </w:t>
      </w:r>
      <w:r>
        <w:rPr>
          <w:sz w:val="22"/>
          <w:szCs w:val="22"/>
        </w:rPr>
        <w:t>во время еды разлил(а) суп и накрошил(а) на столе</w:t>
      </w:r>
      <w:r>
        <w:t>.</w:t>
      </w:r>
    </w:p>
    <w:p w:rsidR="00DC30FB" w:rsidRDefault="00DC30FB" w:rsidP="00EE0E45">
      <w:pPr>
        <w:ind w:left="360"/>
        <w:rPr>
          <w:sz w:val="28"/>
        </w:rPr>
      </w:pPr>
      <w:r>
        <w:rPr>
          <w:b/>
        </w:rPr>
        <w:t xml:space="preserve">А ) </w:t>
      </w:r>
      <w:r>
        <w:t>Извинюсь и уберу за собой</w:t>
      </w:r>
    </w:p>
    <w:p w:rsidR="00DC30FB" w:rsidRDefault="00DC30FB" w:rsidP="00EE0E45">
      <w:pPr>
        <w:ind w:left="360"/>
        <w:rPr>
          <w:sz w:val="28"/>
        </w:rPr>
      </w:pPr>
      <w:r>
        <w:rPr>
          <w:b/>
        </w:rPr>
        <w:t xml:space="preserve">Б ) </w:t>
      </w:r>
      <w:r>
        <w:t>Незнаю</w:t>
      </w:r>
    </w:p>
    <w:p w:rsidR="00DC30FB" w:rsidRDefault="00DC30FB" w:rsidP="00EE0E45">
      <w:pPr>
        <w:ind w:left="360"/>
        <w:rPr>
          <w:sz w:val="28"/>
        </w:rPr>
      </w:pPr>
      <w:r>
        <w:rPr>
          <w:b/>
        </w:rPr>
        <w:t xml:space="preserve">В ) </w:t>
      </w:r>
      <w:r>
        <w:t>Ничего делать не буду, есть же уборщица</w:t>
      </w:r>
    </w:p>
    <w:p w:rsidR="00DC30FB" w:rsidRDefault="00DC30FB" w:rsidP="00EE0E45">
      <w:pPr>
        <w:pStyle w:val="BodyText"/>
        <w:spacing w:after="0"/>
      </w:pPr>
      <w:r>
        <w:t xml:space="preserve">5. Часто ты </w:t>
      </w:r>
      <w:r>
        <w:rPr>
          <w:sz w:val="22"/>
          <w:szCs w:val="22"/>
        </w:rPr>
        <w:t xml:space="preserve"> приходишь в школу в грязной одежде</w:t>
      </w:r>
      <w:r>
        <w:t>?</w:t>
      </w:r>
    </w:p>
    <w:p w:rsidR="00DC30FB" w:rsidRDefault="00DC30FB" w:rsidP="00EE0E45">
      <w:pPr>
        <w:ind w:left="360"/>
        <w:rPr>
          <w:sz w:val="28"/>
        </w:rPr>
      </w:pPr>
      <w:r>
        <w:rPr>
          <w:b/>
        </w:rPr>
        <w:t xml:space="preserve">А ) </w:t>
      </w:r>
      <w:r>
        <w:t>Нет</w:t>
      </w:r>
    </w:p>
    <w:p w:rsidR="00DC30FB" w:rsidRDefault="00DC30FB" w:rsidP="00EE0E45">
      <w:pPr>
        <w:ind w:left="360"/>
        <w:rPr>
          <w:sz w:val="28"/>
        </w:rPr>
      </w:pPr>
      <w:r>
        <w:rPr>
          <w:b/>
        </w:rPr>
        <w:t xml:space="preserve">Б ) </w:t>
      </w:r>
      <w:r>
        <w:t>Иногда</w:t>
      </w:r>
    </w:p>
    <w:p w:rsidR="00DC30FB" w:rsidRDefault="00DC30FB" w:rsidP="00EE0E45">
      <w:pPr>
        <w:pStyle w:val="BodyText"/>
        <w:spacing w:after="0"/>
      </w:pPr>
      <w:r>
        <w:rPr>
          <w:b/>
        </w:rPr>
        <w:t xml:space="preserve">      В ) </w:t>
      </w:r>
      <w:r>
        <w:t>Да</w:t>
      </w:r>
    </w:p>
    <w:p w:rsidR="00DC30FB" w:rsidRDefault="00DC30FB" w:rsidP="00EE0E45">
      <w:pPr>
        <w:pStyle w:val="Footer"/>
        <w:tabs>
          <w:tab w:val="left" w:pos="708"/>
        </w:tabs>
        <w:rPr>
          <w:sz w:val="22"/>
          <w:szCs w:val="22"/>
        </w:rPr>
      </w:pPr>
      <w:r>
        <w:t xml:space="preserve">6. Как ты поступишь если твой друг или подруга </w:t>
      </w:r>
      <w:r>
        <w:rPr>
          <w:sz w:val="22"/>
          <w:szCs w:val="22"/>
        </w:rPr>
        <w:t>испортил(а) вещь учителя  и спрятал(а) ее?</w:t>
      </w:r>
    </w:p>
    <w:p w:rsidR="00DC30FB" w:rsidRDefault="00DC30FB" w:rsidP="00EE0E45">
      <w:pPr>
        <w:ind w:left="360"/>
        <w:rPr>
          <w:sz w:val="28"/>
        </w:rPr>
      </w:pPr>
      <w:r>
        <w:rPr>
          <w:b/>
        </w:rPr>
        <w:t xml:space="preserve">А ) </w:t>
      </w:r>
      <w:r>
        <w:t>Помогу другу извиниться перед учителем  и признаться в поступке</w:t>
      </w:r>
    </w:p>
    <w:p w:rsidR="00DC30FB" w:rsidRDefault="00DC30FB" w:rsidP="00EE0E45">
      <w:pPr>
        <w:ind w:left="360"/>
        <w:rPr>
          <w:sz w:val="28"/>
        </w:rPr>
      </w:pPr>
      <w:r>
        <w:rPr>
          <w:b/>
        </w:rPr>
        <w:t>Б ) С</w:t>
      </w:r>
      <w:r>
        <w:t>кажу другу, чтонадоизвиниться перед учителем  и признаться в поступке, но пусть извиняется сам</w:t>
      </w:r>
    </w:p>
    <w:p w:rsidR="00DC30FB" w:rsidRDefault="00DC30FB" w:rsidP="00EE0E45">
      <w:pPr>
        <w:pStyle w:val="BodyText"/>
        <w:spacing w:after="0"/>
      </w:pPr>
      <w:r>
        <w:rPr>
          <w:b/>
        </w:rPr>
        <w:t xml:space="preserve">      В ) </w:t>
      </w:r>
      <w:r>
        <w:t>Сделаю вид, что не заметил</w:t>
      </w:r>
    </w:p>
    <w:p w:rsidR="00DC30FB" w:rsidRDefault="00DC30FB" w:rsidP="00EE0E45">
      <w:pPr>
        <w:pStyle w:val="BodyText"/>
        <w:spacing w:after="0"/>
      </w:pPr>
      <w:r>
        <w:t>7.Часто ли ты</w:t>
      </w:r>
      <w:r>
        <w:rPr>
          <w:sz w:val="22"/>
          <w:szCs w:val="22"/>
        </w:rPr>
        <w:t xml:space="preserve"> уступаешь  место в автобусе пожилому человеку или женщине</w:t>
      </w:r>
      <w:r>
        <w:t>?</w:t>
      </w:r>
    </w:p>
    <w:p w:rsidR="00DC30FB" w:rsidRDefault="00DC30FB" w:rsidP="00EE0E45">
      <w:pPr>
        <w:ind w:left="360"/>
        <w:rPr>
          <w:sz w:val="28"/>
        </w:rPr>
      </w:pPr>
      <w:r>
        <w:rPr>
          <w:b/>
        </w:rPr>
        <w:t xml:space="preserve">А ) </w:t>
      </w:r>
      <w:r>
        <w:t>Часто</w:t>
      </w:r>
    </w:p>
    <w:p w:rsidR="00DC30FB" w:rsidRDefault="00DC30FB" w:rsidP="00EE0E45">
      <w:pPr>
        <w:ind w:left="360"/>
        <w:rPr>
          <w:sz w:val="28"/>
        </w:rPr>
      </w:pPr>
      <w:r>
        <w:rPr>
          <w:b/>
        </w:rPr>
        <w:t xml:space="preserve">Б ) </w:t>
      </w:r>
      <w:r>
        <w:t>Иногда</w:t>
      </w:r>
    </w:p>
    <w:p w:rsidR="00DC30FB" w:rsidRDefault="00DC30FB" w:rsidP="00EE0E45">
      <w:pPr>
        <w:ind w:left="360"/>
        <w:rPr>
          <w:sz w:val="28"/>
        </w:rPr>
      </w:pPr>
      <w:r>
        <w:rPr>
          <w:b/>
        </w:rPr>
        <w:t xml:space="preserve">В ) </w:t>
      </w:r>
      <w:r>
        <w:t xml:space="preserve">Почти никогда </w:t>
      </w:r>
    </w:p>
    <w:p w:rsidR="00DC30FB" w:rsidRDefault="00DC30FB" w:rsidP="00EE0E45">
      <w:pPr>
        <w:pStyle w:val="Footer"/>
        <w:tabs>
          <w:tab w:val="left" w:pos="708"/>
        </w:tabs>
        <w:rPr>
          <w:sz w:val="22"/>
          <w:szCs w:val="22"/>
        </w:rPr>
      </w:pPr>
      <w:r>
        <w:t>8.Часто ли  ты предлагаешь  друзьям (подругам) помощь в уборке класса?</w:t>
      </w:r>
    </w:p>
    <w:p w:rsidR="00DC30FB" w:rsidRDefault="00DC30FB" w:rsidP="00EE0E45">
      <w:pPr>
        <w:ind w:left="360"/>
        <w:rPr>
          <w:sz w:val="28"/>
        </w:rPr>
      </w:pPr>
      <w:r>
        <w:rPr>
          <w:b/>
        </w:rPr>
        <w:t xml:space="preserve">А ) </w:t>
      </w:r>
      <w:r>
        <w:t>Часто</w:t>
      </w:r>
    </w:p>
    <w:p w:rsidR="00DC30FB" w:rsidRDefault="00DC30FB" w:rsidP="00EE0E45">
      <w:pPr>
        <w:ind w:left="360"/>
        <w:rPr>
          <w:sz w:val="28"/>
        </w:rPr>
      </w:pPr>
      <w:r>
        <w:rPr>
          <w:b/>
        </w:rPr>
        <w:t xml:space="preserve">Б ) </w:t>
      </w:r>
      <w:r>
        <w:t>Иногда</w:t>
      </w:r>
    </w:p>
    <w:p w:rsidR="00DC30FB" w:rsidRDefault="00DC30FB" w:rsidP="00EE0E45">
      <w:pPr>
        <w:ind w:left="360"/>
        <w:rPr>
          <w:sz w:val="28"/>
        </w:rPr>
      </w:pPr>
      <w:r>
        <w:rPr>
          <w:b/>
        </w:rPr>
        <w:t xml:space="preserve">В ) </w:t>
      </w:r>
      <w:r>
        <w:t xml:space="preserve">Почти никогда </w:t>
      </w:r>
    </w:p>
    <w:p w:rsidR="00DC30FB" w:rsidRDefault="00DC30FB" w:rsidP="00EE0E45">
      <w:pPr>
        <w:ind w:left="360"/>
        <w:rPr>
          <w:b/>
        </w:rPr>
      </w:pPr>
      <w:r>
        <w:rPr>
          <w:b/>
        </w:rPr>
        <w:t>Обработка данных:</w:t>
      </w:r>
    </w:p>
    <w:p w:rsidR="00DC30FB" w:rsidRDefault="00DC30FB" w:rsidP="00EE0E45">
      <w:pPr>
        <w:ind w:left="360"/>
      </w:pPr>
      <w:r>
        <w:t>За первый ответ (А) – 2 балла,</w:t>
      </w:r>
    </w:p>
    <w:p w:rsidR="00DC30FB" w:rsidRDefault="00DC30FB" w:rsidP="00EE0E45">
      <w:pPr>
        <w:ind w:left="360"/>
      </w:pPr>
      <w:r>
        <w:t>За второй ответ (Б) – 1 балл,</w:t>
      </w:r>
    </w:p>
    <w:p w:rsidR="00DC30FB" w:rsidRDefault="00DC30FB" w:rsidP="00EE0E45">
      <w:pPr>
        <w:ind w:left="360"/>
      </w:pPr>
      <w:r>
        <w:t>За третий ответ (В) – 0 баллов.</w:t>
      </w:r>
    </w:p>
    <w:p w:rsidR="00DC30FB" w:rsidRDefault="00DC30FB" w:rsidP="00EE0E45">
      <w:pPr>
        <w:ind w:left="360"/>
      </w:pPr>
      <w:r>
        <w:rPr>
          <w:b/>
        </w:rPr>
        <w:t>Интерпретация:</w:t>
      </w:r>
    </w:p>
    <w:p w:rsidR="00DC30FB" w:rsidRDefault="00DC30FB" w:rsidP="00EE0E45">
      <w:pPr>
        <w:jc w:val="both"/>
        <w:rPr>
          <w:sz w:val="28"/>
        </w:rPr>
      </w:pPr>
      <w:r>
        <w:rPr>
          <w:b/>
        </w:rPr>
        <w:t>Высокий уровень</w:t>
      </w:r>
      <w:r>
        <w:rPr>
          <w:sz w:val="28"/>
        </w:rPr>
        <w:t xml:space="preserve"> (</w:t>
      </w:r>
      <w:r>
        <w:rPr>
          <w:b/>
        </w:rPr>
        <w:t>12-16 баллов</w:t>
      </w:r>
      <w:r>
        <w:rPr>
          <w:sz w:val="28"/>
        </w:rPr>
        <w:t xml:space="preserve">): </w:t>
      </w:r>
      <w:r>
        <w:t>такие дети отличаются наличием высоких познавательных мотивов, стремлением ориентация на интересы и потребности других людей, направленность их личности – на себя или на потребности других. Часто наблюдается отказ от собственных интересов в пользу интересов других, нуждающихся в помощи. Они очень четко следуют всем указаниям учителя, добросовестны и ответственны, сильно переживают, если получают неудовлетворительные оценки или замечания педагога. Стремятся совершать нравственные поступки и побуждают других. Пытаются принимать решения согласно нравственных норм.</w:t>
      </w:r>
    </w:p>
    <w:p w:rsidR="00DC30FB" w:rsidRDefault="00DC30FB" w:rsidP="00EE0E45">
      <w:pPr>
        <w:pStyle w:val="BodyText"/>
        <w:spacing w:after="0"/>
        <w:jc w:val="both"/>
      </w:pPr>
      <w:r>
        <w:rPr>
          <w:b/>
        </w:rPr>
        <w:t xml:space="preserve">     Средний    уровень (6-11 баллов):</w:t>
      </w:r>
      <w:r>
        <w:t xml:space="preserve">     такие дети достаточно благополучно чувствуют себя в школе, однако</w:t>
      </w:r>
      <w:r>
        <w:rPr>
          <w:sz w:val="22"/>
          <w:szCs w:val="22"/>
        </w:rPr>
        <w:t xml:space="preserve"> они чаще всего стремятся к реализации собственных интересов с учетом интересов других</w:t>
      </w:r>
      <w:r>
        <w:t xml:space="preserve">. Для них характерно стремление к </w:t>
      </w:r>
      <w:r>
        <w:rPr>
          <w:sz w:val="22"/>
          <w:szCs w:val="22"/>
        </w:rPr>
        <w:t xml:space="preserve">межличностной конформности и сохранению хороших отношений. </w:t>
      </w:r>
      <w:r>
        <w:t>Познавательные мотивы у таких детей сформированы в меньшей степени. Пытаются совершать поступки на основе нравственных норм, знают нравственные качества школьников.</w:t>
      </w:r>
    </w:p>
    <w:p w:rsidR="00DC30FB" w:rsidRDefault="00DC30FB" w:rsidP="00EE0E45">
      <w:pPr>
        <w:pStyle w:val="BodyText"/>
        <w:spacing w:after="0"/>
        <w:jc w:val="both"/>
      </w:pPr>
      <w:r>
        <w:rPr>
          <w:b/>
        </w:rPr>
        <w:t>Низкий уровень (0-5 баллов):</w:t>
      </w:r>
      <w:r>
        <w:t xml:space="preserve"> школьники посещают школу неохотно, </w:t>
      </w:r>
      <w:r>
        <w:rPr>
          <w:sz w:val="22"/>
          <w:szCs w:val="22"/>
        </w:rPr>
        <w:t>стремятся к реализации собственных интересов без учета  интересов других,</w:t>
      </w:r>
      <w:r>
        <w:t xml:space="preserve"> предпочитают уходить от ответственности, нравственные нормы усваивают с трудом и  отсутствует желание следовать им испытывают проблемы в общении с одноклассниками,   взаимоотношениях с учителем. </w:t>
      </w:r>
    </w:p>
    <w:p w:rsidR="00DC30FB" w:rsidRDefault="00DC30FB" w:rsidP="00EE0E45">
      <w:pPr>
        <w:autoSpaceDE w:val="0"/>
        <w:autoSpaceDN w:val="0"/>
        <w:adjustRightInd w:val="0"/>
        <w:jc w:val="both"/>
        <w:rPr>
          <w:rFonts w:ascii="Helios" w:hAnsi="Helios" w:cs="Helios"/>
          <w:color w:val="FF0000"/>
        </w:rPr>
      </w:pPr>
    </w:p>
    <w:p w:rsidR="00DC30FB" w:rsidRPr="00EE0E45" w:rsidRDefault="00DC30FB" w:rsidP="00EE0E45">
      <w:pPr>
        <w:autoSpaceDE w:val="0"/>
        <w:autoSpaceDN w:val="0"/>
        <w:adjustRightInd w:val="0"/>
        <w:jc w:val="center"/>
        <w:rPr>
          <w:b/>
        </w:rPr>
      </w:pPr>
      <w:r w:rsidRPr="00EE0E45">
        <w:rPr>
          <w:b/>
        </w:rPr>
        <w:t>Методики для дополнительной диагностики.</w:t>
      </w:r>
    </w:p>
    <w:p w:rsidR="00DC30FB" w:rsidRDefault="00DC30FB" w:rsidP="00EE0E45">
      <w:pPr>
        <w:jc w:val="center"/>
      </w:pPr>
      <w:r>
        <w:rPr>
          <w:b/>
          <w:i/>
        </w:rPr>
        <w:t>Методика КТО Я?</w:t>
      </w:r>
      <w:r>
        <w:t xml:space="preserve"> (модификация методики Куна)</w:t>
      </w:r>
    </w:p>
    <w:p w:rsidR="00DC30FB" w:rsidRDefault="00DC30FB" w:rsidP="00EE0E45">
      <w:r>
        <w:rPr>
          <w:i/>
        </w:rPr>
        <w:t>Цель</w:t>
      </w:r>
      <w:r>
        <w:t>: выявление сформированности Я-концепции и СО.</w:t>
      </w:r>
    </w:p>
    <w:p w:rsidR="00DC30FB" w:rsidRDefault="00DC30FB" w:rsidP="00EE0E45">
      <w:pPr>
        <w:jc w:val="both"/>
      </w:pPr>
      <w:r>
        <w:rPr>
          <w:i/>
        </w:rPr>
        <w:t>Оцениваемые УУД</w:t>
      </w:r>
      <w:r>
        <w:t>: действия, направленные на  определение своей позиции в отношении социальной роли ученика и школьной действительности; действия, устанавливающие смысл учения.</w:t>
      </w:r>
    </w:p>
    <w:p w:rsidR="00DC30FB" w:rsidRDefault="00DC30FB" w:rsidP="00EE0E45">
      <w:r>
        <w:rPr>
          <w:i/>
        </w:rPr>
        <w:t>Возраст</w:t>
      </w:r>
      <w:r>
        <w:t xml:space="preserve">: ступень начальной школы (10,5 – 11 лет) </w:t>
      </w:r>
    </w:p>
    <w:p w:rsidR="00DC30FB" w:rsidRDefault="00DC30FB" w:rsidP="00EE0E45">
      <w:r>
        <w:rPr>
          <w:i/>
        </w:rPr>
        <w:t>Форма (ситуация оценивания)</w:t>
      </w:r>
      <w:r>
        <w:t xml:space="preserve">: фронтальный письменный  опрос. </w:t>
      </w:r>
    </w:p>
    <w:p w:rsidR="00DC30FB" w:rsidRDefault="00DC30FB" w:rsidP="00EE0E45">
      <w:pPr>
        <w:jc w:val="both"/>
      </w:pPr>
      <w:r>
        <w:rPr>
          <w:i/>
        </w:rPr>
        <w:t>Ситуация оценивания</w:t>
      </w:r>
      <w:r>
        <w:t>: Учащимся предлагается следующая инструкция:</w:t>
      </w:r>
    </w:p>
    <w:p w:rsidR="00DC30FB" w:rsidRDefault="00DC30FB" w:rsidP="00EE0E45">
      <w:r>
        <w:t>Напиши как можно больше ответов на вопрос «Кто Я?»</w:t>
      </w:r>
    </w:p>
    <w:p w:rsidR="00DC30FB" w:rsidRDefault="00DC30FB" w:rsidP="00EE0E45">
      <w:pPr>
        <w:rPr>
          <w:i/>
        </w:rPr>
      </w:pPr>
      <w:r>
        <w:rPr>
          <w:i/>
        </w:rPr>
        <w:t xml:space="preserve">Критерии оценивания: </w:t>
      </w:r>
    </w:p>
    <w:p w:rsidR="00DC30FB" w:rsidRDefault="00DC30FB" w:rsidP="00EE0E45">
      <w:pPr>
        <w:jc w:val="both"/>
      </w:pPr>
      <w:r>
        <w:t>1. Дифференцированность – количество  категорий  (социальные роли, умения, знания, навыки; интересы, предпочтения; личностные свойства, оценочные суждения).</w:t>
      </w:r>
    </w:p>
    <w:p w:rsidR="00DC30FB" w:rsidRDefault="00DC30FB" w:rsidP="00EE0E45">
      <w:r>
        <w:t xml:space="preserve">2. Обобщенность  </w:t>
      </w:r>
    </w:p>
    <w:p w:rsidR="00DC30FB" w:rsidRDefault="00DC30FB" w:rsidP="00EE0E45">
      <w:pPr>
        <w:jc w:val="both"/>
      </w:pPr>
      <w:r>
        <w:t>3. Самоотношение – соотношение положительных и отрицательных оценочных суждений</w:t>
      </w:r>
    </w:p>
    <w:p w:rsidR="00DC30FB" w:rsidRDefault="00DC30FB" w:rsidP="00EE0E45">
      <w:r>
        <w:rPr>
          <w:i/>
        </w:rPr>
        <w:t>Уровни:</w:t>
      </w:r>
    </w:p>
    <w:p w:rsidR="00DC30FB" w:rsidRDefault="00DC30FB" w:rsidP="00EE0E45">
      <w:pPr>
        <w:rPr>
          <w:i/>
        </w:rPr>
      </w:pPr>
      <w:r>
        <w:rPr>
          <w:i/>
        </w:rPr>
        <w:t xml:space="preserve">Дифференцированность </w:t>
      </w:r>
    </w:p>
    <w:p w:rsidR="00DC30FB" w:rsidRDefault="00DC30FB" w:rsidP="00EE0E45">
      <w:r>
        <w:t>1 – 1-2 определения, относящихся  к 1-2 категориям</w:t>
      </w:r>
    </w:p>
    <w:p w:rsidR="00DC30FB" w:rsidRDefault="00DC30FB" w:rsidP="00EE0E45">
      <w:pPr>
        <w:jc w:val="both"/>
      </w:pPr>
      <w:r>
        <w:t>2 -   3-5 определений, преимущественно относящихся к 2-3 категориям (социальные роли, интересы-предпочтения)</w:t>
      </w:r>
    </w:p>
    <w:p w:rsidR="00DC30FB" w:rsidRDefault="00DC30FB" w:rsidP="00EE0E45">
      <w:pPr>
        <w:jc w:val="both"/>
      </w:pPr>
      <w:r>
        <w:t>3 – от 6 определений и более, включая более 4 категорий, в том числе характеристику личностных свойств.</w:t>
      </w:r>
    </w:p>
    <w:p w:rsidR="00DC30FB" w:rsidRDefault="00DC30FB" w:rsidP="00EE0E45">
      <w:pPr>
        <w:rPr>
          <w:i/>
        </w:rPr>
      </w:pPr>
      <w:r>
        <w:rPr>
          <w:i/>
        </w:rPr>
        <w:t>Обобщенность</w:t>
      </w:r>
    </w:p>
    <w:p w:rsidR="00DC30FB" w:rsidRDefault="00DC30FB" w:rsidP="00EE0E45">
      <w:r>
        <w:t>1 - указывают конкретные действия (я учусь в школе), свои  интересы;</w:t>
      </w:r>
    </w:p>
    <w:p w:rsidR="00DC30FB" w:rsidRDefault="00DC30FB" w:rsidP="00EE0E45">
      <w:pPr>
        <w:jc w:val="both"/>
      </w:pPr>
      <w:r>
        <w:t xml:space="preserve">2 – совмещение 1+3;  </w:t>
      </w:r>
    </w:p>
    <w:p w:rsidR="00DC30FB" w:rsidRDefault="00DC30FB" w:rsidP="00EE0E45">
      <w:pPr>
        <w:jc w:val="both"/>
      </w:pPr>
      <w:r>
        <w:t xml:space="preserve">3 – указывают социальные роли (я ученик), обобщенные личностные качества (сильный, смелый) </w:t>
      </w:r>
    </w:p>
    <w:p w:rsidR="00DC30FB" w:rsidRDefault="00DC30FB" w:rsidP="00EE0E45">
      <w:pPr>
        <w:rPr>
          <w:i/>
        </w:rPr>
      </w:pPr>
      <w:r>
        <w:rPr>
          <w:i/>
        </w:rPr>
        <w:t xml:space="preserve">Самоотношение </w:t>
      </w:r>
    </w:p>
    <w:p w:rsidR="00DC30FB" w:rsidRDefault="00DC30FB" w:rsidP="00EE0E45">
      <w:pPr>
        <w:jc w:val="both"/>
      </w:pPr>
      <w:r>
        <w:t>1 – преобладание отрицательных оценочных суждений или равенство отрицательных и положительных суждений (низкое самопринятие или отвержение)</w:t>
      </w:r>
    </w:p>
    <w:p w:rsidR="00DC30FB" w:rsidRDefault="00DC30FB" w:rsidP="00EE0E45">
      <w:pPr>
        <w:jc w:val="both"/>
      </w:pPr>
      <w:r>
        <w:t>2  -  незначительное преобладание положительных суждений  или преобладание нейтральных суждений  (амбивалентное или недостаточно позитивное самоотношение)</w:t>
      </w:r>
    </w:p>
    <w:p w:rsidR="00DC30FB" w:rsidRDefault="00DC30FB" w:rsidP="00EE0E45">
      <w:r>
        <w:t>3 . – преобладание положительных суждений  (положительное самопринятие).</w:t>
      </w:r>
    </w:p>
    <w:p w:rsidR="00DC30FB" w:rsidRDefault="00DC30FB" w:rsidP="00EE0E45"/>
    <w:p w:rsidR="00DC30FB" w:rsidRDefault="00DC30FB" w:rsidP="00EE0E45">
      <w:pPr>
        <w:ind w:left="708"/>
        <w:jc w:val="center"/>
        <w:rPr>
          <w:b/>
          <w:i/>
        </w:rPr>
      </w:pPr>
      <w:r>
        <w:rPr>
          <w:b/>
          <w:i/>
        </w:rPr>
        <w:t>Рефлексивная самооценка учебной деятельности.</w:t>
      </w:r>
    </w:p>
    <w:p w:rsidR="00DC30FB" w:rsidRDefault="00DC30FB" w:rsidP="00EE0E45">
      <w:r>
        <w:rPr>
          <w:i/>
        </w:rPr>
        <w:t xml:space="preserve">Цель: </w:t>
      </w:r>
      <w:r>
        <w:t>выявление рефлексивности самооценки в учебной деятельности.</w:t>
      </w:r>
    </w:p>
    <w:p w:rsidR="00DC30FB" w:rsidRDefault="00DC30FB" w:rsidP="00EE0E45">
      <w:pPr>
        <w:jc w:val="both"/>
      </w:pPr>
      <w:r>
        <w:rPr>
          <w:i/>
        </w:rPr>
        <w:t xml:space="preserve">Оцениваемые УУД: </w:t>
      </w:r>
      <w:r>
        <w:t>личностное действие самоопределения в отношении эталона социальной роли «хороший ученик»; регулятивное действие оценивания своей учебной деятельности.</w:t>
      </w:r>
    </w:p>
    <w:p w:rsidR="00DC30FB" w:rsidRDefault="00DC30FB" w:rsidP="00EE0E45">
      <w:r>
        <w:rPr>
          <w:i/>
        </w:rPr>
        <w:t>Возраст</w:t>
      </w:r>
      <w:r>
        <w:t xml:space="preserve">: ступень начальной школы (10,5 – 11 лет) </w:t>
      </w:r>
    </w:p>
    <w:p w:rsidR="00DC30FB" w:rsidRDefault="00DC30FB" w:rsidP="00EE0E45">
      <w:r>
        <w:rPr>
          <w:i/>
        </w:rPr>
        <w:t>Форма (ситуация оценивания)</w:t>
      </w:r>
      <w:r>
        <w:t xml:space="preserve">: фронтальный письменный опрос. </w:t>
      </w:r>
    </w:p>
    <w:p w:rsidR="00DC30FB" w:rsidRDefault="00DC30FB" w:rsidP="00EE0E45">
      <w:pPr>
        <w:jc w:val="both"/>
      </w:pPr>
      <w:r>
        <w:rPr>
          <w:i/>
        </w:rPr>
        <w:t>Ситуация оценивания</w:t>
      </w:r>
      <w:r>
        <w:t>: учащимся предлагается в свободной форме письменно ответить на вопросы опросника:</w:t>
      </w:r>
    </w:p>
    <w:p w:rsidR="00DC30FB" w:rsidRDefault="00DC30FB" w:rsidP="00EE0E45">
      <w:pPr>
        <w:jc w:val="both"/>
      </w:pPr>
      <w:r>
        <w:t xml:space="preserve">Как ты считаешь, кого можно назвать «хорошим учеником»?  Назови  качества хорошего ученика. </w:t>
      </w:r>
    </w:p>
    <w:p w:rsidR="00DC30FB" w:rsidRDefault="00DC30FB" w:rsidP="00EE0E45">
      <w:pPr>
        <w:pBdr>
          <w:bottom w:val="single" w:sz="12" w:space="1" w:color="auto"/>
        </w:pBdr>
      </w:pPr>
      <w:r>
        <w:t>А можно ли тебя назвать хорошим учеником?</w:t>
      </w:r>
    </w:p>
    <w:p w:rsidR="00DC30FB" w:rsidRDefault="00DC30FB" w:rsidP="00EE0E45">
      <w:pPr>
        <w:pBdr>
          <w:bottom w:val="single" w:sz="12" w:space="1" w:color="auto"/>
        </w:pBdr>
      </w:pPr>
      <w:r>
        <w:t>Чем ты отличаешься  от хорошего ученика?</w:t>
      </w:r>
    </w:p>
    <w:p w:rsidR="00DC30FB" w:rsidRDefault="00DC30FB" w:rsidP="00EE0E45">
      <w:pPr>
        <w:pBdr>
          <w:bottom w:val="single" w:sz="12" w:space="1" w:color="auto"/>
        </w:pBdr>
        <w:jc w:val="both"/>
      </w:pPr>
      <w:r>
        <w:t>Что нужно, чтобы можно было уверенно сказать про себя – «Я – хороший ученик»?</w:t>
      </w:r>
    </w:p>
    <w:p w:rsidR="00DC30FB" w:rsidRDefault="00DC30FB" w:rsidP="00EE0E45">
      <w:pPr>
        <w:pBdr>
          <w:bottom w:val="single" w:sz="12" w:space="1" w:color="auto"/>
        </w:pBdr>
      </w:pPr>
      <w:r>
        <w:rPr>
          <w:i/>
        </w:rPr>
        <w:t>Показатели и уровни рефлексивной самооценки</w:t>
      </w:r>
      <w:r>
        <w:t>:</w:t>
      </w:r>
    </w:p>
    <w:p w:rsidR="00DC30FB" w:rsidRDefault="00DC30FB" w:rsidP="00EE0E45">
      <w:pPr>
        <w:pBdr>
          <w:bottom w:val="single" w:sz="12" w:space="1" w:color="auto"/>
        </w:pBdr>
        <w:jc w:val="both"/>
      </w:pPr>
      <w:r>
        <w:t xml:space="preserve">-   адекватность выделения качеств хорошего ученика (успеваемость, выполнение норм школьной жизни, положительные отношения с одноклассниками и учителем, интерес к учению) </w:t>
      </w:r>
    </w:p>
    <w:p w:rsidR="00DC30FB" w:rsidRDefault="00DC30FB" w:rsidP="00EE0E45">
      <w:pPr>
        <w:pBdr>
          <w:bottom w:val="single" w:sz="12" w:space="1" w:color="auto"/>
        </w:pBdr>
      </w:pPr>
      <w:r>
        <w:t xml:space="preserve">Уровни: </w:t>
      </w:r>
    </w:p>
    <w:p w:rsidR="00DC30FB" w:rsidRDefault="00DC30FB" w:rsidP="00EE0E45">
      <w:pPr>
        <w:pBdr>
          <w:bottom w:val="single" w:sz="12" w:space="1" w:color="auto"/>
        </w:pBdr>
      </w:pPr>
      <w:r>
        <w:t xml:space="preserve">1 – называет только 1 сферу школьной жизни, </w:t>
      </w:r>
    </w:p>
    <w:p w:rsidR="00DC30FB" w:rsidRDefault="00DC30FB" w:rsidP="00EE0E45">
      <w:pPr>
        <w:pBdr>
          <w:bottom w:val="single" w:sz="12" w:space="1" w:color="auto"/>
        </w:pBdr>
      </w:pPr>
      <w:r>
        <w:t xml:space="preserve">2 – называет 2 сферы, </w:t>
      </w:r>
    </w:p>
    <w:p w:rsidR="00DC30FB" w:rsidRDefault="00DC30FB" w:rsidP="00EE0E45">
      <w:pPr>
        <w:pBdr>
          <w:bottom w:val="single" w:sz="12" w:space="1" w:color="auto"/>
        </w:pBdr>
      </w:pPr>
      <w:r>
        <w:t>3 – называет более 2 сфер.</w:t>
      </w:r>
    </w:p>
    <w:p w:rsidR="00DC30FB" w:rsidRDefault="00DC30FB" w:rsidP="00EE0E45">
      <w:pPr>
        <w:pBdr>
          <w:bottom w:val="single" w:sz="12" w:space="1" w:color="auto"/>
        </w:pBdr>
      </w:pPr>
      <w:r>
        <w:t>- адекватное определение отличий Я от «хорошего ученика»</w:t>
      </w:r>
    </w:p>
    <w:p w:rsidR="00DC30FB" w:rsidRDefault="00DC30FB" w:rsidP="00EE0E45">
      <w:pPr>
        <w:pBdr>
          <w:bottom w:val="single" w:sz="12" w:space="1" w:color="auto"/>
        </w:pBdr>
      </w:pPr>
      <w:r>
        <w:t>Уровни:</w:t>
      </w:r>
    </w:p>
    <w:p w:rsidR="00DC30FB" w:rsidRDefault="00DC30FB" w:rsidP="00EE0E45">
      <w:pPr>
        <w:pBdr>
          <w:bottom w:val="single" w:sz="12" w:space="1" w:color="auto"/>
        </w:pBdr>
      </w:pPr>
      <w:r>
        <w:t xml:space="preserve">1 -  называет только успеваемость, </w:t>
      </w:r>
    </w:p>
    <w:p w:rsidR="00DC30FB" w:rsidRDefault="00DC30FB" w:rsidP="00EE0E45">
      <w:pPr>
        <w:pBdr>
          <w:bottom w:val="single" w:sz="12" w:space="1" w:color="auto"/>
        </w:pBdr>
      </w:pPr>
      <w:r>
        <w:t xml:space="preserve">2 -  называет успеваемость + поведение, </w:t>
      </w:r>
    </w:p>
    <w:p w:rsidR="00DC30FB" w:rsidRDefault="00DC30FB" w:rsidP="00EE0E45">
      <w:pPr>
        <w:pBdr>
          <w:bottom w:val="single" w:sz="12" w:space="0" w:color="auto"/>
        </w:pBdr>
      </w:pPr>
      <w:r>
        <w:t>3 – дает характеристику по нескольким сферам</w:t>
      </w:r>
    </w:p>
    <w:p w:rsidR="00DC30FB" w:rsidRDefault="00DC30FB" w:rsidP="00EE0E45">
      <w:pPr>
        <w:pBdr>
          <w:bottom w:val="single" w:sz="12" w:space="0" w:color="auto"/>
        </w:pBdr>
      </w:pPr>
      <w:r>
        <w:t xml:space="preserve">- адекватное определение задач саморазвития, решение которых необходимо для реализации требований роли «хороший ученик»:  </w:t>
      </w:r>
    </w:p>
    <w:p w:rsidR="00DC30FB" w:rsidRDefault="00DC30FB" w:rsidP="00EE0E45">
      <w:pPr>
        <w:pBdr>
          <w:bottom w:val="single" w:sz="12" w:space="0" w:color="auto"/>
        </w:pBdr>
      </w:pPr>
      <w:r>
        <w:t>1 – нет ответа, 2 – называет достижения; 3 – указывает на необходимость  самоизменения и саморазвития.</w:t>
      </w:r>
    </w:p>
    <w:p w:rsidR="00DC30FB" w:rsidRDefault="00DC30FB" w:rsidP="00EE0E45">
      <w:pPr>
        <w:pBdr>
          <w:bottom w:val="single" w:sz="12" w:space="0" w:color="auto"/>
        </w:pBdr>
        <w:jc w:val="center"/>
        <w:rPr>
          <w:b/>
          <w:i/>
        </w:rPr>
      </w:pPr>
      <w:r>
        <w:t>«</w:t>
      </w:r>
      <w:r>
        <w:rPr>
          <w:b/>
          <w:i/>
        </w:rPr>
        <w:t>Шкала выраженности учебно-познавательного интереса»</w:t>
      </w:r>
    </w:p>
    <w:p w:rsidR="00DC30FB" w:rsidRDefault="00DC30FB" w:rsidP="00EE0E45">
      <w:r>
        <w:rPr>
          <w:i/>
        </w:rPr>
        <w:t xml:space="preserve"> Цель:</w:t>
      </w:r>
      <w:r>
        <w:t xml:space="preserve"> определение уровня сформированности учебно-познавательного интереса.</w:t>
      </w:r>
    </w:p>
    <w:p w:rsidR="00DC30FB" w:rsidRDefault="00DC30FB" w:rsidP="00EE0E45">
      <w:r>
        <w:rPr>
          <w:i/>
        </w:rPr>
        <w:t xml:space="preserve">Оцениваемые УУД: </w:t>
      </w:r>
      <w:r>
        <w:t>действие смыслообразования, установление связи между содержанием учебных предметов и познавательными интересами учащихся.</w:t>
      </w:r>
    </w:p>
    <w:p w:rsidR="00DC30FB" w:rsidRDefault="00DC30FB" w:rsidP="00EE0E45">
      <w:r>
        <w:rPr>
          <w:i/>
        </w:rPr>
        <w:t>Возраст</w:t>
      </w:r>
      <w:r>
        <w:t xml:space="preserve">: ступень начальной школы (10,5 – 11 лет) </w:t>
      </w:r>
    </w:p>
    <w:p w:rsidR="00DC30FB" w:rsidRDefault="00DC30FB" w:rsidP="00EE0E45">
      <w:r>
        <w:rPr>
          <w:i/>
        </w:rPr>
        <w:t>Форма (ситуация оценивания)</w:t>
      </w:r>
      <w:r>
        <w:t xml:space="preserve">: опросник для учителя. </w:t>
      </w:r>
    </w:p>
    <w:p w:rsidR="00DC30FB" w:rsidRDefault="00DC30FB" w:rsidP="00EE0E45">
      <w:pPr>
        <w:rPr>
          <w:i/>
        </w:rPr>
      </w:pPr>
      <w:r>
        <w:rPr>
          <w:i/>
        </w:rPr>
        <w:t>Ситуация оценивания</w:t>
      </w:r>
      <w:r>
        <w:t>:</w:t>
      </w:r>
    </w:p>
    <w:p w:rsidR="00DC30FB" w:rsidRDefault="00DC30FB" w:rsidP="00EE0E45">
      <w:pPr>
        <w:ind w:firstLine="720"/>
        <w:jc w:val="both"/>
      </w:pPr>
      <w:r>
        <w:t xml:space="preserve">Методика представляет собой шкалу с описанием поведенческих признаков, характеризующих отношение ученика к учебным задачам и выраженность учебно-познавательного интереса. Шкала предъявляется  учителю с инструкцией отметить  наиболее характерные особенности поведения при решении задач для каждого ученика.  </w:t>
      </w:r>
    </w:p>
    <w:p w:rsidR="00DC30FB" w:rsidRDefault="00DC30FB" w:rsidP="00EE0E45">
      <w:pPr>
        <w:jc w:val="both"/>
      </w:pPr>
      <w:r>
        <w:rPr>
          <w:i/>
        </w:rPr>
        <w:t xml:space="preserve">Критерии оценивания </w:t>
      </w:r>
      <w:r>
        <w:t>представлены в таблице 1.</w:t>
      </w:r>
    </w:p>
    <w:p w:rsidR="00DC30FB" w:rsidRDefault="00DC30FB" w:rsidP="00EE0E45">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90"/>
        <w:gridCol w:w="3190"/>
        <w:gridCol w:w="3191"/>
      </w:tblGrid>
      <w:tr w:rsidR="00DC30FB" w:rsidTr="00677F7E">
        <w:tc>
          <w:tcPr>
            <w:tcW w:w="3190" w:type="dxa"/>
          </w:tcPr>
          <w:p w:rsidR="00DC30FB" w:rsidRDefault="00DC30FB" w:rsidP="00EE0E45">
            <w:pPr>
              <w:jc w:val="center"/>
            </w:pPr>
            <w:r>
              <w:t>Уровень</w:t>
            </w:r>
          </w:p>
        </w:tc>
        <w:tc>
          <w:tcPr>
            <w:tcW w:w="3190" w:type="dxa"/>
          </w:tcPr>
          <w:p w:rsidR="00DC30FB" w:rsidRDefault="00DC30FB" w:rsidP="00EE0E45">
            <w:pPr>
              <w:jc w:val="center"/>
            </w:pPr>
            <w:r>
              <w:t>Критерий оценки поведения</w:t>
            </w:r>
          </w:p>
        </w:tc>
        <w:tc>
          <w:tcPr>
            <w:tcW w:w="3191" w:type="dxa"/>
          </w:tcPr>
          <w:p w:rsidR="00DC30FB" w:rsidRDefault="00DC30FB" w:rsidP="00EE0E45">
            <w:r>
              <w:t>Дополнительный диагностический признак</w:t>
            </w:r>
          </w:p>
        </w:tc>
      </w:tr>
      <w:tr w:rsidR="00DC30FB" w:rsidTr="00677F7E">
        <w:tc>
          <w:tcPr>
            <w:tcW w:w="3190" w:type="dxa"/>
          </w:tcPr>
          <w:p w:rsidR="00DC30FB" w:rsidRDefault="00DC30FB" w:rsidP="00EE0E45">
            <w:r>
              <w:t>1. Отсутствие интереса</w:t>
            </w:r>
          </w:p>
        </w:tc>
        <w:tc>
          <w:tcPr>
            <w:tcW w:w="3190" w:type="dxa"/>
          </w:tcPr>
          <w:p w:rsidR="00DC30FB" w:rsidRDefault="00DC30FB" w:rsidP="00EE0E45">
            <w:r>
              <w:t>Интерес практически не обнаруживается. Исключение составляет яркий, смешной, забавный материал.</w:t>
            </w:r>
          </w:p>
        </w:tc>
        <w:tc>
          <w:tcPr>
            <w:tcW w:w="3191" w:type="dxa"/>
          </w:tcPr>
          <w:p w:rsidR="00DC30FB" w:rsidRDefault="00DC30FB" w:rsidP="00EE0E45">
            <w:r>
              <w:t>Безразличное или негативное отношение к решению любых учебных задач. Более охотно выполняет привычные действия, чем осваивает новые.</w:t>
            </w:r>
          </w:p>
        </w:tc>
      </w:tr>
      <w:tr w:rsidR="00DC30FB" w:rsidTr="00677F7E">
        <w:tc>
          <w:tcPr>
            <w:tcW w:w="3190" w:type="dxa"/>
          </w:tcPr>
          <w:p w:rsidR="00DC30FB" w:rsidRDefault="00DC30FB" w:rsidP="00EE0E45">
            <w:r>
              <w:t>2. Реакция на новизну</w:t>
            </w:r>
          </w:p>
        </w:tc>
        <w:tc>
          <w:tcPr>
            <w:tcW w:w="3190" w:type="dxa"/>
          </w:tcPr>
          <w:p w:rsidR="00DC30FB" w:rsidRDefault="00DC30FB" w:rsidP="00EE0E45">
            <w:r>
              <w:t xml:space="preserve">Интерес  возникает лишь на новый материал, касающийся конкретных фактов, но не теории  </w:t>
            </w:r>
          </w:p>
        </w:tc>
        <w:tc>
          <w:tcPr>
            <w:tcW w:w="3191" w:type="dxa"/>
          </w:tcPr>
          <w:p w:rsidR="00DC30FB" w:rsidRDefault="00DC30FB" w:rsidP="00EE0E45">
            <w:r>
              <w:t>Оживляется, задает вопросы о новом фактическом материале, включается в выполнение задания, связанного с ним, но длительной устойчивой активности не проявляет</w:t>
            </w:r>
          </w:p>
        </w:tc>
      </w:tr>
      <w:tr w:rsidR="00DC30FB" w:rsidTr="00677F7E">
        <w:tc>
          <w:tcPr>
            <w:tcW w:w="3190" w:type="dxa"/>
          </w:tcPr>
          <w:p w:rsidR="00DC30FB" w:rsidRDefault="00DC30FB" w:rsidP="00EE0E45">
            <w:r>
              <w:t>3. Любопытство</w:t>
            </w:r>
          </w:p>
        </w:tc>
        <w:tc>
          <w:tcPr>
            <w:tcW w:w="3190" w:type="dxa"/>
          </w:tcPr>
          <w:p w:rsidR="00DC30FB" w:rsidRDefault="00DC30FB" w:rsidP="00EE0E45">
            <w:r>
              <w:t>Интерес возникает на новый материал, но не на способы решения.</w:t>
            </w:r>
          </w:p>
        </w:tc>
        <w:tc>
          <w:tcPr>
            <w:tcW w:w="3191" w:type="dxa"/>
          </w:tcPr>
          <w:p w:rsidR="00DC30FB" w:rsidRDefault="00DC30FB" w:rsidP="00EE0E45">
            <w:r>
              <w:t>Проявляет интерес и задает вопросы достаточно часто, включается в выполнение заданий, но интерес быстро иссякает</w:t>
            </w:r>
          </w:p>
        </w:tc>
      </w:tr>
      <w:tr w:rsidR="00DC30FB" w:rsidTr="00677F7E">
        <w:tc>
          <w:tcPr>
            <w:tcW w:w="3190" w:type="dxa"/>
          </w:tcPr>
          <w:p w:rsidR="00DC30FB" w:rsidRDefault="00DC30FB" w:rsidP="00EE0E45">
            <w:r>
              <w:t>4. Ситуативный учебный интерес</w:t>
            </w:r>
          </w:p>
        </w:tc>
        <w:tc>
          <w:tcPr>
            <w:tcW w:w="3190" w:type="dxa"/>
          </w:tcPr>
          <w:p w:rsidR="00DC30FB" w:rsidRDefault="00DC30FB" w:rsidP="00EE0E45">
            <w:r>
              <w:t>Интерес возникает к способам решения новой частной единичной задачи (но не к системам задач)</w:t>
            </w:r>
          </w:p>
        </w:tc>
        <w:tc>
          <w:tcPr>
            <w:tcW w:w="3191" w:type="dxa"/>
          </w:tcPr>
          <w:p w:rsidR="00DC30FB" w:rsidRDefault="00DC30FB" w:rsidP="00EE0E45">
            <w:r>
              <w:t>Включается в процессе решения задачи, пытается самостоятельно найти способ решения и довести задание до конца, после решения задачи интерес исчерпывается</w:t>
            </w:r>
          </w:p>
        </w:tc>
      </w:tr>
      <w:tr w:rsidR="00DC30FB" w:rsidTr="00677F7E">
        <w:tc>
          <w:tcPr>
            <w:tcW w:w="3190" w:type="dxa"/>
          </w:tcPr>
          <w:p w:rsidR="00DC30FB" w:rsidRDefault="00DC30FB" w:rsidP="00EE0E45">
            <w:r>
              <w:t>5. Устойчивый учебно-познавательный интерес</w:t>
            </w:r>
          </w:p>
        </w:tc>
        <w:tc>
          <w:tcPr>
            <w:tcW w:w="3190" w:type="dxa"/>
          </w:tcPr>
          <w:p w:rsidR="00DC30FB" w:rsidRDefault="00DC30FB" w:rsidP="00EE0E45">
            <w:r>
              <w:t>Интерес возникает к общему способу решения задач, но не выходит за пределы изучаемого материала</w:t>
            </w:r>
          </w:p>
        </w:tc>
        <w:tc>
          <w:tcPr>
            <w:tcW w:w="3191" w:type="dxa"/>
          </w:tcPr>
          <w:p w:rsidR="00DC30FB" w:rsidRDefault="00DC30FB" w:rsidP="00EE0E45">
            <w:r>
              <w:t>Охотно включается в процесс выполнения заданий, работает длительно и устойчиво, принимает предложения найти новые применения найденному способу</w:t>
            </w:r>
          </w:p>
        </w:tc>
      </w:tr>
      <w:tr w:rsidR="00DC30FB" w:rsidTr="00677F7E">
        <w:tc>
          <w:tcPr>
            <w:tcW w:w="3190" w:type="dxa"/>
          </w:tcPr>
          <w:p w:rsidR="00DC30FB" w:rsidRDefault="00DC30FB" w:rsidP="00EE0E45">
            <w:r>
              <w:t>6. Обобщенный учебно-познавательный интерес</w:t>
            </w:r>
          </w:p>
        </w:tc>
        <w:tc>
          <w:tcPr>
            <w:tcW w:w="3190" w:type="dxa"/>
          </w:tcPr>
          <w:p w:rsidR="00DC30FB" w:rsidRDefault="00DC30FB" w:rsidP="00EE0E45">
            <w:r>
              <w:t>Интерес возникает независимо от внешних требований и выходит за рамки изучаемого материала. Ученик ориентирован на общие способы решения системы задач.</w:t>
            </w:r>
          </w:p>
        </w:tc>
        <w:tc>
          <w:tcPr>
            <w:tcW w:w="3191" w:type="dxa"/>
          </w:tcPr>
          <w:p w:rsidR="00DC30FB" w:rsidRDefault="00DC30FB" w:rsidP="00EE0E45">
            <w:r>
              <w:t>Интерес – постоянная характеристика ученика, проявляет  выраженное творческое отношение к общему способу решения задач, стремится получить дополнительную информацию. Имеется мотивированная избирательность интересов.</w:t>
            </w:r>
          </w:p>
        </w:tc>
      </w:tr>
    </w:tbl>
    <w:p w:rsidR="00DC30FB" w:rsidRDefault="00DC30FB" w:rsidP="00EE0E45">
      <w:pPr>
        <w:ind w:left="360"/>
      </w:pPr>
    </w:p>
    <w:p w:rsidR="00DC30FB" w:rsidRDefault="00DC30FB" w:rsidP="00EE0E45">
      <w:pPr>
        <w:jc w:val="both"/>
        <w:rPr>
          <w:i/>
        </w:rPr>
      </w:pPr>
      <w:r>
        <w:rPr>
          <w:i/>
        </w:rPr>
        <w:t>Уровни:</w:t>
      </w:r>
    </w:p>
    <w:p w:rsidR="00DC30FB" w:rsidRDefault="00DC30FB" w:rsidP="00EE0E45">
      <w:pPr>
        <w:jc w:val="both"/>
      </w:pPr>
      <w:r>
        <w:t>Шкала позволяет выявить уровень сформированности учебно-познавательного интереса в диапазоне шести, качественно различающихся уровней:</w:t>
      </w:r>
    </w:p>
    <w:p w:rsidR="00DC30FB" w:rsidRDefault="00DC30FB" w:rsidP="00EE0E45">
      <w:pPr>
        <w:numPr>
          <w:ilvl w:val="0"/>
          <w:numId w:val="8"/>
        </w:numPr>
      </w:pPr>
      <w:r>
        <w:t>отсутствие интереса,</w:t>
      </w:r>
    </w:p>
    <w:p w:rsidR="00DC30FB" w:rsidRDefault="00DC30FB" w:rsidP="00EE0E45">
      <w:pPr>
        <w:numPr>
          <w:ilvl w:val="0"/>
          <w:numId w:val="8"/>
        </w:numPr>
      </w:pPr>
      <w:r>
        <w:t>реакция на новизну,</w:t>
      </w:r>
    </w:p>
    <w:p w:rsidR="00DC30FB" w:rsidRDefault="00DC30FB" w:rsidP="00EE0E45">
      <w:pPr>
        <w:numPr>
          <w:ilvl w:val="0"/>
          <w:numId w:val="8"/>
        </w:numPr>
      </w:pPr>
      <w:r>
        <w:t>любопытство,</w:t>
      </w:r>
    </w:p>
    <w:p w:rsidR="00DC30FB" w:rsidRDefault="00DC30FB" w:rsidP="00EE0E45">
      <w:pPr>
        <w:numPr>
          <w:ilvl w:val="0"/>
          <w:numId w:val="8"/>
        </w:numPr>
      </w:pPr>
      <w:r>
        <w:t>ситуативный учебный интерес,</w:t>
      </w:r>
    </w:p>
    <w:p w:rsidR="00DC30FB" w:rsidRDefault="00DC30FB" w:rsidP="00EE0E45">
      <w:pPr>
        <w:numPr>
          <w:ilvl w:val="0"/>
          <w:numId w:val="8"/>
        </w:numPr>
      </w:pPr>
      <w:r>
        <w:t xml:space="preserve">  устойчивый учебно-познавательный интерес;</w:t>
      </w:r>
    </w:p>
    <w:p w:rsidR="00DC30FB" w:rsidRDefault="00DC30FB" w:rsidP="00EE0E45">
      <w:pPr>
        <w:numPr>
          <w:ilvl w:val="0"/>
          <w:numId w:val="8"/>
        </w:numPr>
      </w:pPr>
      <w:r>
        <w:t>обобщенный учебно-познавательный интерес.</w:t>
      </w:r>
    </w:p>
    <w:p w:rsidR="00DC30FB" w:rsidRDefault="00DC30FB" w:rsidP="00EE0E45">
      <w:pPr>
        <w:jc w:val="both"/>
      </w:pPr>
      <w:r>
        <w:t>Уровень 1  может быть квалифицирован как несформированность учебно-познавательного интереса; уровни  2 и 3 – как низкий, уровень 4 – удовлетворительный, уровень 5 – как высокий и уровень 6 как очень высокий.</w:t>
      </w:r>
    </w:p>
    <w:p w:rsidR="00DC30FB" w:rsidRDefault="00DC30FB" w:rsidP="00EE0E45">
      <w:pPr>
        <w:ind w:left="360"/>
        <w:jc w:val="center"/>
        <w:rPr>
          <w:b/>
        </w:rPr>
      </w:pPr>
      <w:r>
        <w:rPr>
          <w:b/>
        </w:rPr>
        <w:t>Адаптированный  и  модифицированный  вариант  методики  Александровской Э.М. для  изучения  процесса  адаптации</w:t>
      </w:r>
    </w:p>
    <w:p w:rsidR="00DC30FB" w:rsidRDefault="00DC30FB" w:rsidP="00EE0E45">
      <w:pPr>
        <w:ind w:left="360"/>
        <w:jc w:val="center"/>
        <w:rPr>
          <w:b/>
        </w:rPr>
      </w:pPr>
      <w:r>
        <w:rPr>
          <w:b/>
        </w:rPr>
        <w:t>(Модифицированный и адаптированный вариант педагога- психолога МБОУ СОШ № 3)</w:t>
      </w:r>
    </w:p>
    <w:p w:rsidR="00DC30FB" w:rsidRDefault="00DC30FB" w:rsidP="00EE0E45">
      <w:r>
        <w:rPr>
          <w:i/>
        </w:rPr>
        <w:t xml:space="preserve">Цель: </w:t>
      </w:r>
      <w:r>
        <w:t xml:space="preserve">методика предназначена для выявления эффективности учебной деятельности, успешности усвоения норм  поведения и  социальных контактов,  эмоционального благополучия сформированных  у младших школьников. Может быть использован в работе со школьниками 1-5 классов. </w:t>
      </w:r>
    </w:p>
    <w:p w:rsidR="00DC30FB" w:rsidRDefault="00DC30FB" w:rsidP="00EE0E45">
      <w:r>
        <w:rPr>
          <w:i/>
        </w:rPr>
        <w:t xml:space="preserve">Оцениваемые УУД: </w:t>
      </w:r>
      <w:r>
        <w:t xml:space="preserve"> действие смыслообразования, самоопределения школьников.</w:t>
      </w:r>
    </w:p>
    <w:p w:rsidR="00DC30FB" w:rsidRDefault="00DC30FB" w:rsidP="00EE0E45">
      <w:r>
        <w:rPr>
          <w:i/>
        </w:rPr>
        <w:t xml:space="preserve">Форма: </w:t>
      </w:r>
      <w:r>
        <w:t xml:space="preserve"> методика (заполняется учителем).</w:t>
      </w:r>
    </w:p>
    <w:p w:rsidR="00DC30FB" w:rsidRDefault="00DC30FB" w:rsidP="00EE0E45">
      <w:pPr>
        <w:ind w:left="360"/>
        <w:jc w:val="center"/>
        <w:rPr>
          <w:b/>
        </w:rPr>
      </w:pPr>
    </w:p>
    <w:p w:rsidR="00DC30FB" w:rsidRDefault="00DC30FB" w:rsidP="00EE0E45">
      <w:pPr>
        <w:ind w:left="360"/>
      </w:pPr>
      <w:r>
        <w:t>Карта  для  заполнения  учителем.</w:t>
      </w:r>
    </w:p>
    <w:p w:rsidR="00DC30FB" w:rsidRDefault="00DC30FB" w:rsidP="00EE0E45">
      <w:pPr>
        <w:ind w:left="360"/>
      </w:pPr>
      <w:r>
        <w:t>Класс----------------------число----------учитель------------------------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8"/>
        <w:gridCol w:w="1870"/>
        <w:gridCol w:w="1458"/>
        <w:gridCol w:w="1636"/>
        <w:gridCol w:w="1843"/>
        <w:gridCol w:w="1456"/>
      </w:tblGrid>
      <w:tr w:rsidR="00DC30FB" w:rsidTr="00677F7E">
        <w:trPr>
          <w:cantSplit/>
        </w:trPr>
        <w:tc>
          <w:tcPr>
            <w:tcW w:w="1308" w:type="dxa"/>
            <w:vMerge w:val="restart"/>
          </w:tcPr>
          <w:p w:rsidR="00DC30FB" w:rsidRDefault="00DC30FB" w:rsidP="00EE0E45">
            <w:r>
              <w:t>Ф.И.О.</w:t>
            </w:r>
          </w:p>
          <w:p w:rsidR="00DC30FB" w:rsidRDefault="00DC30FB" w:rsidP="00EE0E45">
            <w:r>
              <w:t>ученика</w:t>
            </w:r>
          </w:p>
        </w:tc>
        <w:tc>
          <w:tcPr>
            <w:tcW w:w="3328" w:type="dxa"/>
            <w:gridSpan w:val="2"/>
          </w:tcPr>
          <w:p w:rsidR="00DC30FB" w:rsidRDefault="00DC30FB" w:rsidP="00EE0E45">
            <w:r>
              <w:t>Эффективность учебной деятельности</w:t>
            </w:r>
          </w:p>
        </w:tc>
        <w:tc>
          <w:tcPr>
            <w:tcW w:w="1636" w:type="dxa"/>
            <w:vMerge w:val="restart"/>
          </w:tcPr>
          <w:p w:rsidR="00DC30FB" w:rsidRDefault="00DC30FB" w:rsidP="00EE0E45">
            <w:r>
              <w:t>Успешность усвоения норм  поведения и  социальных контактов (уровень)</w:t>
            </w:r>
          </w:p>
        </w:tc>
        <w:tc>
          <w:tcPr>
            <w:tcW w:w="1843" w:type="dxa"/>
            <w:vMerge w:val="restart"/>
          </w:tcPr>
          <w:p w:rsidR="00DC30FB" w:rsidRDefault="00DC30FB" w:rsidP="00EE0E45">
            <w:r>
              <w:t xml:space="preserve">Эмоциональное благополучие </w:t>
            </w:r>
          </w:p>
          <w:p w:rsidR="00DC30FB" w:rsidRDefault="00DC30FB" w:rsidP="00EE0E45">
            <w:r>
              <w:t>(уровень тревожности)</w:t>
            </w:r>
          </w:p>
        </w:tc>
        <w:tc>
          <w:tcPr>
            <w:tcW w:w="1456" w:type="dxa"/>
            <w:vMerge w:val="restart"/>
          </w:tcPr>
          <w:p w:rsidR="00DC30FB" w:rsidRDefault="00DC30FB" w:rsidP="00EE0E45">
            <w:r>
              <w:t>Уровень адаптации</w:t>
            </w:r>
          </w:p>
          <w:p w:rsidR="00DC30FB" w:rsidRDefault="00DC30FB" w:rsidP="00EE0E45">
            <w:r>
              <w:t>(уровень)</w:t>
            </w:r>
          </w:p>
          <w:p w:rsidR="00DC30FB" w:rsidRDefault="00DC30FB" w:rsidP="00EE0E45">
            <w:r>
              <w:t>Сумма всех показателей</w:t>
            </w:r>
          </w:p>
        </w:tc>
      </w:tr>
      <w:tr w:rsidR="00DC30FB" w:rsidTr="00677F7E">
        <w:trPr>
          <w:cantSplit/>
        </w:trPr>
        <w:tc>
          <w:tcPr>
            <w:tcW w:w="1308" w:type="dxa"/>
            <w:vMerge/>
          </w:tcPr>
          <w:p w:rsidR="00DC30FB" w:rsidRDefault="00DC30FB" w:rsidP="00EE0E45"/>
        </w:tc>
        <w:tc>
          <w:tcPr>
            <w:tcW w:w="1870" w:type="dxa"/>
          </w:tcPr>
          <w:p w:rsidR="00DC30FB" w:rsidRDefault="00DC30FB" w:rsidP="00EE0E45">
            <w:r>
              <w:t>Познавательная  активность (уровень)</w:t>
            </w:r>
          </w:p>
        </w:tc>
        <w:tc>
          <w:tcPr>
            <w:tcW w:w="1458" w:type="dxa"/>
          </w:tcPr>
          <w:p w:rsidR="00DC30FB" w:rsidRDefault="00DC30FB" w:rsidP="00EE0E45">
            <w:r>
              <w:t>Учебная  мотивация (уровень)</w:t>
            </w:r>
          </w:p>
        </w:tc>
        <w:tc>
          <w:tcPr>
            <w:tcW w:w="1636" w:type="dxa"/>
            <w:vMerge/>
          </w:tcPr>
          <w:p w:rsidR="00DC30FB" w:rsidRDefault="00DC30FB" w:rsidP="00EE0E45"/>
        </w:tc>
        <w:tc>
          <w:tcPr>
            <w:tcW w:w="1843" w:type="dxa"/>
            <w:vMerge/>
          </w:tcPr>
          <w:p w:rsidR="00DC30FB" w:rsidRDefault="00DC30FB" w:rsidP="00EE0E45"/>
        </w:tc>
        <w:tc>
          <w:tcPr>
            <w:tcW w:w="1456" w:type="dxa"/>
            <w:vMerge/>
          </w:tcPr>
          <w:p w:rsidR="00DC30FB" w:rsidRDefault="00DC30FB" w:rsidP="00EE0E45"/>
        </w:tc>
      </w:tr>
      <w:tr w:rsidR="00DC30FB" w:rsidTr="00677F7E">
        <w:tc>
          <w:tcPr>
            <w:tcW w:w="1308" w:type="dxa"/>
          </w:tcPr>
          <w:p w:rsidR="00DC30FB" w:rsidRDefault="00DC30FB" w:rsidP="00EE0E45"/>
        </w:tc>
        <w:tc>
          <w:tcPr>
            <w:tcW w:w="1870" w:type="dxa"/>
          </w:tcPr>
          <w:p w:rsidR="00DC30FB" w:rsidRDefault="00DC30FB" w:rsidP="00EE0E45"/>
        </w:tc>
        <w:tc>
          <w:tcPr>
            <w:tcW w:w="1458" w:type="dxa"/>
          </w:tcPr>
          <w:p w:rsidR="00DC30FB" w:rsidRDefault="00DC30FB" w:rsidP="00EE0E45"/>
        </w:tc>
        <w:tc>
          <w:tcPr>
            <w:tcW w:w="1636" w:type="dxa"/>
          </w:tcPr>
          <w:p w:rsidR="00DC30FB" w:rsidRDefault="00DC30FB" w:rsidP="00EE0E45"/>
        </w:tc>
        <w:tc>
          <w:tcPr>
            <w:tcW w:w="1843" w:type="dxa"/>
          </w:tcPr>
          <w:p w:rsidR="00DC30FB" w:rsidRDefault="00DC30FB" w:rsidP="00EE0E45"/>
        </w:tc>
        <w:tc>
          <w:tcPr>
            <w:tcW w:w="1456" w:type="dxa"/>
          </w:tcPr>
          <w:p w:rsidR="00DC30FB" w:rsidRDefault="00DC30FB" w:rsidP="00EE0E45"/>
        </w:tc>
      </w:tr>
      <w:tr w:rsidR="00DC30FB" w:rsidTr="00677F7E">
        <w:tc>
          <w:tcPr>
            <w:tcW w:w="1308" w:type="dxa"/>
          </w:tcPr>
          <w:p w:rsidR="00DC30FB" w:rsidRDefault="00DC30FB" w:rsidP="00EE0E45"/>
        </w:tc>
        <w:tc>
          <w:tcPr>
            <w:tcW w:w="1870" w:type="dxa"/>
          </w:tcPr>
          <w:p w:rsidR="00DC30FB" w:rsidRDefault="00DC30FB" w:rsidP="00EE0E45"/>
        </w:tc>
        <w:tc>
          <w:tcPr>
            <w:tcW w:w="1458" w:type="dxa"/>
          </w:tcPr>
          <w:p w:rsidR="00DC30FB" w:rsidRDefault="00DC30FB" w:rsidP="00EE0E45"/>
        </w:tc>
        <w:tc>
          <w:tcPr>
            <w:tcW w:w="1636" w:type="dxa"/>
          </w:tcPr>
          <w:p w:rsidR="00DC30FB" w:rsidRDefault="00DC30FB" w:rsidP="00EE0E45"/>
        </w:tc>
        <w:tc>
          <w:tcPr>
            <w:tcW w:w="1843" w:type="dxa"/>
          </w:tcPr>
          <w:p w:rsidR="00DC30FB" w:rsidRDefault="00DC30FB" w:rsidP="00EE0E45"/>
        </w:tc>
        <w:tc>
          <w:tcPr>
            <w:tcW w:w="1456" w:type="dxa"/>
          </w:tcPr>
          <w:p w:rsidR="00DC30FB" w:rsidRDefault="00DC30FB" w:rsidP="00EE0E45"/>
        </w:tc>
      </w:tr>
      <w:tr w:rsidR="00DC30FB" w:rsidTr="00677F7E">
        <w:tc>
          <w:tcPr>
            <w:tcW w:w="1308" w:type="dxa"/>
          </w:tcPr>
          <w:p w:rsidR="00DC30FB" w:rsidRDefault="00DC30FB" w:rsidP="00EE0E45">
            <w:pPr>
              <w:rPr>
                <w:sz w:val="28"/>
              </w:rPr>
            </w:pPr>
          </w:p>
        </w:tc>
        <w:tc>
          <w:tcPr>
            <w:tcW w:w="1870" w:type="dxa"/>
          </w:tcPr>
          <w:p w:rsidR="00DC30FB" w:rsidRDefault="00DC30FB" w:rsidP="00EE0E45">
            <w:pPr>
              <w:rPr>
                <w:sz w:val="28"/>
              </w:rPr>
            </w:pPr>
          </w:p>
        </w:tc>
        <w:tc>
          <w:tcPr>
            <w:tcW w:w="1458" w:type="dxa"/>
          </w:tcPr>
          <w:p w:rsidR="00DC30FB" w:rsidRDefault="00DC30FB" w:rsidP="00EE0E45">
            <w:pPr>
              <w:rPr>
                <w:sz w:val="28"/>
              </w:rPr>
            </w:pPr>
          </w:p>
        </w:tc>
        <w:tc>
          <w:tcPr>
            <w:tcW w:w="1636" w:type="dxa"/>
          </w:tcPr>
          <w:p w:rsidR="00DC30FB" w:rsidRDefault="00DC30FB" w:rsidP="00EE0E45">
            <w:pPr>
              <w:rPr>
                <w:sz w:val="28"/>
              </w:rPr>
            </w:pPr>
          </w:p>
        </w:tc>
        <w:tc>
          <w:tcPr>
            <w:tcW w:w="1843" w:type="dxa"/>
          </w:tcPr>
          <w:p w:rsidR="00DC30FB" w:rsidRDefault="00DC30FB" w:rsidP="00EE0E45">
            <w:pPr>
              <w:rPr>
                <w:sz w:val="28"/>
              </w:rPr>
            </w:pPr>
          </w:p>
        </w:tc>
        <w:tc>
          <w:tcPr>
            <w:tcW w:w="1456" w:type="dxa"/>
          </w:tcPr>
          <w:p w:rsidR="00DC30FB" w:rsidRDefault="00DC30FB" w:rsidP="00EE0E45">
            <w:pPr>
              <w:rPr>
                <w:sz w:val="28"/>
              </w:rPr>
            </w:pPr>
          </w:p>
        </w:tc>
      </w:tr>
    </w:tbl>
    <w:p w:rsidR="00DC30FB" w:rsidRDefault="00DC30FB" w:rsidP="00EE0E45">
      <w:pPr>
        <w:jc w:val="both"/>
        <w:rPr>
          <w:sz w:val="28"/>
        </w:rPr>
      </w:pPr>
    </w:p>
    <w:p w:rsidR="00DC30FB" w:rsidRDefault="00DC30FB" w:rsidP="00EE0E45">
      <w:pPr>
        <w:ind w:left="360"/>
        <w:jc w:val="both"/>
      </w:pPr>
      <w:r>
        <w:rPr>
          <w:b/>
        </w:rPr>
        <w:t>Познавательная  активность.</w:t>
      </w:r>
    </w:p>
    <w:p w:rsidR="00DC30FB" w:rsidRDefault="00DC30FB" w:rsidP="00EE0E45">
      <w:pPr>
        <w:ind w:left="360"/>
        <w:jc w:val="both"/>
      </w:pPr>
      <w:r>
        <w:t>Цель: определение  уровня  познавательной  активности  учащихся.</w:t>
      </w:r>
    </w:p>
    <w:p w:rsidR="00DC30FB" w:rsidRDefault="00DC30FB" w:rsidP="00EE0E45">
      <w:pPr>
        <w:ind w:left="360"/>
        <w:jc w:val="both"/>
      </w:pPr>
      <w:r>
        <w:t>Инструкция (для учителя): ознакомьтесь  с  предлагаемыми  характеристиками  уровней ПА  и  соотнесите  эти  описания  с  тем,  как  проявляют  ученики вашего  класса  и  занесите  ваши  оценки  в  сводную  ведомость.</w:t>
      </w:r>
    </w:p>
    <w:p w:rsidR="00DC30FB" w:rsidRDefault="00DC30FB" w:rsidP="00EE0E45">
      <w:pPr>
        <w:numPr>
          <w:ilvl w:val="0"/>
          <w:numId w:val="14"/>
        </w:numPr>
        <w:jc w:val="both"/>
      </w:pPr>
      <w:r>
        <w:t>Уровень (до10 баллов)  – учащийся  пассивен,  слабо  реагирует  на  требования учителя,  не проявляет  желания  к  самостоятельной  работе,  предпочитает  режим  давления  со  стороны  педагога.</w:t>
      </w:r>
    </w:p>
    <w:p w:rsidR="00DC30FB" w:rsidRDefault="00DC30FB" w:rsidP="00EE0E45">
      <w:pPr>
        <w:numPr>
          <w:ilvl w:val="0"/>
          <w:numId w:val="14"/>
        </w:numPr>
        <w:jc w:val="both"/>
      </w:pPr>
      <w:r>
        <w:t>Уровень (от 11 до 17 баллов)  -  относительная  активность: активность  проявляется  лишь  в  определенных  учебных  ситуациях  (интересное  содержание  урока,  приемы  обучения и пр.),  определяется  в  основном  эмоциональным  восприятием.</w:t>
      </w:r>
    </w:p>
    <w:p w:rsidR="00DC30FB" w:rsidRDefault="00DC30FB" w:rsidP="00EE0E45">
      <w:pPr>
        <w:numPr>
          <w:ilvl w:val="0"/>
          <w:numId w:val="14"/>
        </w:numPr>
        <w:jc w:val="both"/>
      </w:pPr>
      <w:r>
        <w:t>Уровень (от 18 до 24 баллов)  – привычно – исполнительская  активность: позиция  учащегося  обусловливается  не  только  эмоциональной  готовностью,  но  и  наработанными  привычными  приемами  учебных  действий,  что  обеспечивает  быстрое  восприятие  учебной  задачи  и  самостоятельность  в  ходе  ее  решения.</w:t>
      </w:r>
    </w:p>
    <w:p w:rsidR="00DC30FB" w:rsidRDefault="00DC30FB" w:rsidP="00EE0E45">
      <w:pPr>
        <w:numPr>
          <w:ilvl w:val="0"/>
          <w:numId w:val="14"/>
        </w:numPr>
        <w:jc w:val="both"/>
      </w:pPr>
      <w:r>
        <w:t>(от 25 до 30 баллов) Уровень – творческая  активность: позиция  учащегося  характеризуется  готовностью  включиться  в  нестандартную  учебную  деятельность, учебную  ситуацию,  поиском  новых  средств  для  ее  решения.</w:t>
      </w:r>
    </w:p>
    <w:p w:rsidR="00DC30FB" w:rsidRDefault="00DC30FB" w:rsidP="00EE0E45">
      <w:pPr>
        <w:ind w:left="360"/>
        <w:jc w:val="both"/>
        <w:rPr>
          <w:b/>
        </w:rPr>
      </w:pPr>
      <w:r>
        <w:rPr>
          <w:b/>
        </w:rPr>
        <w:t>Уровень  учебной  мотивации</w:t>
      </w:r>
    </w:p>
    <w:p w:rsidR="00DC30FB" w:rsidRDefault="00DC30FB" w:rsidP="00EE0E45">
      <w:pPr>
        <w:ind w:left="360"/>
        <w:jc w:val="both"/>
      </w:pPr>
      <w:r>
        <w:t>1 уровень (до10 баллов) –  школьная  дезадаптация.  Дети  не  справляются  с  учебной  деятельностью,  испытывают  проблемы  в  общении  с  одноклассниками,  во  взаимоотношениях  с учителем.  Могут  плакать  и  проситься  домой,  могут  проявлять  агрессию,  отказываться  от  выполнения  тех  или  иных  заданий.  Возможны  признаки  нарушения  нервно – психического здоровья.</w:t>
      </w:r>
    </w:p>
    <w:p w:rsidR="00DC30FB" w:rsidRDefault="00DC30FB" w:rsidP="00EE0E45">
      <w:pPr>
        <w:ind w:left="360"/>
        <w:jc w:val="both"/>
      </w:pPr>
      <w:r>
        <w:t>2  уровень (от 11 до 15 баллов) - низкая  школьная  мотивация.  Посещают  школу  неохотно,  предпочитают  пропускать  занятия.  На  уроках  часто  занимаются  посторонними  делами,  играми.  Испытывают  серьезные затруднения в  учебной  деятельности.  находятся  в  состоянии  неустойчивой  адаптации  к  школе.</w:t>
      </w:r>
    </w:p>
    <w:p w:rsidR="00DC30FB" w:rsidRDefault="00DC30FB" w:rsidP="00EE0E45">
      <w:pPr>
        <w:ind w:left="360"/>
        <w:jc w:val="both"/>
      </w:pPr>
      <w:r>
        <w:t>3 – уровень (от 16 до 20 баллов)  положительное  отношение  к  школе.  Дети  достаточно  благополучно  чувствуют  себя  в  школе,  хотя  школа  привлекает  больше  внеурочными  делами.  Им  нравиться  ощущать  себя  учениками,  иметь  красивые  школьные  принадлежности.  Познавательные  мотивы  таких  детей  сформированы  в  меньшей  степени  и  учебный  процесс  мало  привлекает,  ходят  в  школу,  чтобы  пообщаться  с  друзьями  и  учителем.</w:t>
      </w:r>
    </w:p>
    <w:p w:rsidR="00DC30FB" w:rsidRDefault="00DC30FB" w:rsidP="00EE0E45">
      <w:pPr>
        <w:ind w:left="360"/>
        <w:jc w:val="both"/>
      </w:pPr>
      <w:r>
        <w:t>4 уровень (от 21 до 25 баллов) – хорошая  школьная  мотивация.  Успешно  справляются  с учебной  деятельностью.  Положительно  воспринимают  и  хорошо  усваивают  школьные  нормы  и  правила.  Имеют  хороший  уровень  общения  с  одноклассниками  и  учителем.</w:t>
      </w:r>
    </w:p>
    <w:p w:rsidR="00DC30FB" w:rsidRDefault="00DC30FB" w:rsidP="00EE0E45">
      <w:pPr>
        <w:ind w:left="360"/>
        <w:jc w:val="both"/>
      </w:pPr>
      <w:r>
        <w:t>5 – уровень (от 26 до 30 баллов) – высокий  уровень  мотивации.  Дети  отличаются  наличием  высоки  познавательных  мотивов,  стремлением  наиболее успешно выполнять  все  предъявляемые  школой  требования.   Следуют  указаниям  учителя,  добросовестны,  ответственны,  сильно  переживают,  если  получат  замечания  педагога  или  низкую  оценку.</w:t>
      </w:r>
    </w:p>
    <w:p w:rsidR="00DC30FB" w:rsidRDefault="00DC30FB" w:rsidP="00EE0E45">
      <w:pPr>
        <w:ind w:left="360"/>
        <w:jc w:val="both"/>
        <w:rPr>
          <w:b/>
        </w:rPr>
      </w:pPr>
      <w:r>
        <w:rPr>
          <w:b/>
        </w:rPr>
        <w:t>Эмоциональное  благополучие  (уровень  тревожности)</w:t>
      </w:r>
    </w:p>
    <w:p w:rsidR="00DC30FB" w:rsidRDefault="00DC30FB" w:rsidP="00EE0E45">
      <w:pPr>
        <w:ind w:left="360"/>
        <w:jc w:val="both"/>
      </w:pPr>
      <w:r>
        <w:t>1 уровень (до10 баллов) – проявление  страхов:  страха  самовыражения (негативные  эмоциональные  переживания  ситуаций,  связанных  с  необходимостью  самораскрытия,  предъявления  себя  другим,  демонстрации  своих  возможностей);  страха ситуации  проверки  знаний  и  страхи  в  отношения  с  учителем (особенно  публично);  страха  не  соответствовать  ожиданиям  окружающих (ориентация  на  значимость  других в  оценке  своих  результатов).</w:t>
      </w:r>
    </w:p>
    <w:p w:rsidR="00DC30FB" w:rsidRDefault="00DC30FB" w:rsidP="00EE0E45">
      <w:pPr>
        <w:ind w:left="360"/>
        <w:jc w:val="both"/>
      </w:pPr>
      <w:r>
        <w:t>2 уровень (от 11 до 20 баллов) – переживание  и  низкая  сопротивляемость  стрессу (особенности  психофизической  организации,  снижение  приспособляемости  к  ситуациям  стрессогенного  характера,  повышенная  тревожность, социальные  конфликты  со  сверстниками).</w:t>
      </w:r>
    </w:p>
    <w:p w:rsidR="00DC30FB" w:rsidRDefault="00DC30FB" w:rsidP="00EE0E45">
      <w:pPr>
        <w:ind w:left="360"/>
        <w:jc w:val="both"/>
      </w:pPr>
      <w:r>
        <w:t>3 – уровень (от 21 до 30 баллов) – общая  школьная  тревожность (общее  эмоциональное состояние  ребенка,  связанное  с  различными  формами  его  включения  в  жизнь  школы).</w:t>
      </w:r>
    </w:p>
    <w:p w:rsidR="00DC30FB" w:rsidRDefault="00DC30FB" w:rsidP="00EE0E45">
      <w:pPr>
        <w:ind w:left="360"/>
        <w:jc w:val="both"/>
        <w:rPr>
          <w:b/>
        </w:rPr>
      </w:pPr>
      <w:r>
        <w:rPr>
          <w:b/>
        </w:rPr>
        <w:t>Успешность  усвоения  норм  поведения  и  социальные  контакты</w:t>
      </w:r>
    </w:p>
    <w:p w:rsidR="00DC30FB" w:rsidRDefault="00DC30FB" w:rsidP="00EE0E45">
      <w:pPr>
        <w:ind w:left="360"/>
        <w:jc w:val="both"/>
      </w:pPr>
      <w:r>
        <w:t>1 уровень (до10 баллов) –  у  ребенка  наблюдается  неуверенность  в  себе,  ищет  опеки.  Тревожен,  нормы  поведения  не  обсуждает, чаще  подавлен,  легко  драматизирует  ситуацию.  Замкнут,  послушно-безразличен, созерцатель.</w:t>
      </w:r>
    </w:p>
    <w:p w:rsidR="00DC30FB" w:rsidRDefault="00DC30FB" w:rsidP="00EE0E45">
      <w:pPr>
        <w:ind w:left="360"/>
        <w:jc w:val="both"/>
      </w:pPr>
      <w:r>
        <w:t>2 –уровень (от 11 до 20 баллов) -  ребенок  активен,  имеет  бойцовские  качества,  стремится  общаться  со  всеми  на  равных.  Конфликтен,  вспыльчив,  бурно  реагирует  на  запрет  или  замечание.</w:t>
      </w:r>
    </w:p>
    <w:p w:rsidR="00DC30FB" w:rsidRDefault="00DC30FB" w:rsidP="00EE0E45">
      <w:pPr>
        <w:ind w:left="360"/>
        <w:jc w:val="both"/>
      </w:pPr>
      <w:r>
        <w:t>3  уровень (от 21 до 30 баллов) – мирный,  дисциплинированный,  ответственный.  Дружбу  не  навязывает,  но  и  не  отвергает.  Справедлив, нормы  поведения  принимает  и  выполняет.</w:t>
      </w:r>
    </w:p>
    <w:p w:rsidR="00DC30FB" w:rsidRDefault="00DC30FB" w:rsidP="00EE0E45">
      <w:pPr>
        <w:ind w:left="360"/>
        <w:jc w:val="both"/>
      </w:pPr>
      <w:r>
        <w:t>Уровень  адаптации</w:t>
      </w:r>
    </w:p>
    <w:p w:rsidR="00DC30FB" w:rsidRDefault="00DC30FB" w:rsidP="00EE0E45">
      <w:pPr>
        <w:ind w:left="360"/>
        <w:jc w:val="both"/>
      </w:pPr>
      <w:r>
        <w:t>1 -4  (от 0 до 40 баллов) -  школьная  дезадаптация</w:t>
      </w:r>
    </w:p>
    <w:p w:rsidR="00DC30FB" w:rsidRDefault="00DC30FB" w:rsidP="00EE0E45">
      <w:pPr>
        <w:ind w:left="360"/>
        <w:jc w:val="both"/>
      </w:pPr>
      <w:r>
        <w:t>5 -8 (от 41 до 60 баллов)  -  низкий</w:t>
      </w:r>
    </w:p>
    <w:p w:rsidR="00DC30FB" w:rsidRDefault="00DC30FB" w:rsidP="00EE0E45">
      <w:pPr>
        <w:ind w:left="360"/>
        <w:jc w:val="both"/>
      </w:pPr>
      <w:r>
        <w:t>8 -12  (от 61 до 80 баллов) -  средний</w:t>
      </w:r>
    </w:p>
    <w:p w:rsidR="00DC30FB" w:rsidRDefault="00DC30FB" w:rsidP="00EE0E45">
      <w:pPr>
        <w:ind w:left="360"/>
        <w:jc w:val="both"/>
      </w:pPr>
      <w:r>
        <w:t>От  13 (от 81)  и  выше  -  хороший</w:t>
      </w:r>
    </w:p>
    <w:p w:rsidR="00DC30FB" w:rsidRDefault="00DC30FB" w:rsidP="00EE0E45">
      <w:pPr>
        <w:jc w:val="both"/>
        <w:rPr>
          <w:b/>
        </w:rPr>
      </w:pPr>
      <w:r>
        <w:rPr>
          <w:b/>
          <w:i/>
        </w:rPr>
        <w:t>Опросник мотивации</w:t>
      </w:r>
    </w:p>
    <w:p w:rsidR="00DC30FB" w:rsidRDefault="00DC30FB" w:rsidP="00EE0E45">
      <w:r>
        <w:rPr>
          <w:i/>
        </w:rPr>
        <w:t>Цель: о</w:t>
      </w:r>
      <w:r>
        <w:t xml:space="preserve">просник предназначен для выявления мотивационных предпочтений в учебной деятельности.  Может быть использован в работе со школьниками 2-5 классов. </w:t>
      </w:r>
    </w:p>
    <w:p w:rsidR="00DC30FB" w:rsidRDefault="00DC30FB" w:rsidP="00EE0E45">
      <w:r>
        <w:rPr>
          <w:i/>
        </w:rPr>
        <w:t xml:space="preserve">Оцениваемые УУД: </w:t>
      </w:r>
      <w:r>
        <w:t xml:space="preserve"> действие смыслообразования, направленное на установление смысла учебной деятельности для учащегося.</w:t>
      </w:r>
    </w:p>
    <w:p w:rsidR="00DC30FB" w:rsidRDefault="00DC30FB" w:rsidP="00EE0E45">
      <w:r>
        <w:rPr>
          <w:i/>
        </w:rPr>
        <w:t xml:space="preserve">Форма: </w:t>
      </w:r>
      <w:r>
        <w:t xml:space="preserve"> опросник.</w:t>
      </w:r>
    </w:p>
    <w:p w:rsidR="00DC30FB" w:rsidRDefault="00DC30FB" w:rsidP="00EE0E45">
      <w:r>
        <w:rPr>
          <w:i/>
        </w:rPr>
        <w:t>Ситуация оценивания:</w:t>
      </w:r>
      <w:r>
        <w:t xml:space="preserve">  опросник содержит 27 высказываний, объединенных в 9 шкал:  1 - отметка,  2 – социальная мотивация одобрения - требования авторитетных лиц (стремление заслужить одобрение или избежать наказания), 3 – познавательная мотивация; 4 – учебная мотивация, 5 – широкие социальные мотивы;  6 - мотивация самоопределения в социальном аспекте;  </w:t>
      </w:r>
      <w:r>
        <w:rPr>
          <w:i/>
        </w:rPr>
        <w:t>7. п</w:t>
      </w:r>
      <w:r>
        <w:t>рагматическая внешняя утилитарная мотивация; 8 – социальная мотивация – позиционный мотив; 9 – отрицательное отношение к школе.</w:t>
      </w:r>
    </w:p>
    <w:p w:rsidR="00DC30FB" w:rsidRDefault="00DC30FB" w:rsidP="00EE0E45">
      <w:pPr>
        <w:rPr>
          <w:i/>
        </w:rPr>
      </w:pPr>
      <w:r>
        <w:tab/>
        <w:t>Ниже приведены высказывания, соответствующие каждой из перечисленных шкал.</w:t>
      </w:r>
    </w:p>
    <w:p w:rsidR="00DC30FB" w:rsidRDefault="00DC30FB" w:rsidP="00EE0E45">
      <w:pPr>
        <w:rPr>
          <w:i/>
        </w:rPr>
      </w:pPr>
      <w:r>
        <w:rPr>
          <w:i/>
        </w:rPr>
        <w:t>1. Отметка</w:t>
      </w:r>
    </w:p>
    <w:p w:rsidR="00DC30FB" w:rsidRDefault="00DC30FB" w:rsidP="00EE0E45">
      <w:r>
        <w:t>чтобы быть отличником</w:t>
      </w:r>
    </w:p>
    <w:p w:rsidR="00DC30FB" w:rsidRDefault="00DC30FB" w:rsidP="00EE0E45">
      <w:r>
        <w:t>чтобы хорошо закончить школу</w:t>
      </w:r>
    </w:p>
    <w:p w:rsidR="00DC30FB" w:rsidRDefault="00DC30FB" w:rsidP="00EE0E45">
      <w:r>
        <w:t>чтобы получать хорошие отметки</w:t>
      </w:r>
    </w:p>
    <w:p w:rsidR="00DC30FB" w:rsidRDefault="00DC30FB" w:rsidP="00EE0E45">
      <w:pPr>
        <w:rPr>
          <w:i/>
        </w:rPr>
      </w:pPr>
      <w:r>
        <w:rPr>
          <w:i/>
        </w:rPr>
        <w:t>2. Социальная мотивация одобрения - Требования авторитетных лиц</w:t>
      </w:r>
    </w:p>
    <w:p w:rsidR="00DC30FB" w:rsidRDefault="00DC30FB" w:rsidP="00EE0E45">
      <w:r>
        <w:t>чтобы родители не ругали</w:t>
      </w:r>
    </w:p>
    <w:p w:rsidR="00DC30FB" w:rsidRDefault="00DC30FB" w:rsidP="00EE0E45">
      <w:r>
        <w:t>потому что этого требуют учителя</w:t>
      </w:r>
    </w:p>
    <w:p w:rsidR="00DC30FB" w:rsidRDefault="00DC30FB" w:rsidP="00EE0E45">
      <w:r>
        <w:t xml:space="preserve">чтобы сделать родителям приятное </w:t>
      </w:r>
    </w:p>
    <w:p w:rsidR="00DC30FB" w:rsidRDefault="00DC30FB" w:rsidP="00EE0E45">
      <w:pPr>
        <w:rPr>
          <w:i/>
        </w:rPr>
      </w:pPr>
      <w:r>
        <w:rPr>
          <w:i/>
        </w:rPr>
        <w:t>3.Познавательная мотивация</w:t>
      </w:r>
    </w:p>
    <w:p w:rsidR="00DC30FB" w:rsidRDefault="00DC30FB" w:rsidP="00EE0E45">
      <w:r>
        <w:t>потому что учиться интересно</w:t>
      </w:r>
    </w:p>
    <w:p w:rsidR="00DC30FB" w:rsidRDefault="00DC30FB" w:rsidP="00EE0E45">
      <w:r>
        <w:t>потому что на уроках я узнаю много нового</w:t>
      </w:r>
    </w:p>
    <w:p w:rsidR="00DC30FB" w:rsidRDefault="00DC30FB" w:rsidP="00EE0E45">
      <w:r>
        <w:t>потому что в школе я получаю ответы на интересующие меня вопросы</w:t>
      </w:r>
    </w:p>
    <w:p w:rsidR="00DC30FB" w:rsidRDefault="00DC30FB" w:rsidP="00EE0E45">
      <w:pPr>
        <w:rPr>
          <w:i/>
        </w:rPr>
      </w:pPr>
      <w:r>
        <w:rPr>
          <w:i/>
        </w:rPr>
        <w:t>4. Учебная мотивация</w:t>
      </w:r>
    </w:p>
    <w:p w:rsidR="00DC30FB" w:rsidRDefault="00DC30FB" w:rsidP="00EE0E45">
      <w:r>
        <w:t>чтобы получить знания</w:t>
      </w:r>
    </w:p>
    <w:p w:rsidR="00DC30FB" w:rsidRDefault="00DC30FB" w:rsidP="00EE0E45">
      <w:r>
        <w:t>чтобы развивать ум и способности</w:t>
      </w:r>
    </w:p>
    <w:p w:rsidR="00DC30FB" w:rsidRDefault="00DC30FB" w:rsidP="00EE0E45">
      <w:r>
        <w:t xml:space="preserve">чтобы стать образованным человеком </w:t>
      </w:r>
    </w:p>
    <w:p w:rsidR="00DC30FB" w:rsidRDefault="00DC30FB" w:rsidP="00EE0E45">
      <w:pPr>
        <w:rPr>
          <w:i/>
        </w:rPr>
      </w:pPr>
      <w:r>
        <w:rPr>
          <w:i/>
        </w:rPr>
        <w:t>5. Социальная – широкие социальные мотивы</w:t>
      </w:r>
    </w:p>
    <w:p w:rsidR="00DC30FB" w:rsidRDefault="00DC30FB" w:rsidP="00EE0E45">
      <w:r>
        <w:t>чтобы в будущем приносить людям пользу</w:t>
      </w:r>
    </w:p>
    <w:p w:rsidR="00DC30FB" w:rsidRDefault="00DC30FB" w:rsidP="00EE0E45">
      <w:r>
        <w:t>потому что хорошо учиться – долг каждого ученика перед обществом</w:t>
      </w:r>
    </w:p>
    <w:p w:rsidR="00DC30FB" w:rsidRDefault="00DC30FB" w:rsidP="00EE0E45">
      <w:r>
        <w:t>потому что учение самое важное и нужное дело в моей жизни</w:t>
      </w:r>
    </w:p>
    <w:p w:rsidR="00DC30FB" w:rsidRDefault="00DC30FB" w:rsidP="00EE0E45">
      <w:pPr>
        <w:rPr>
          <w:i/>
        </w:rPr>
      </w:pPr>
      <w:r>
        <w:rPr>
          <w:i/>
        </w:rPr>
        <w:t>6.Мотивация самоопределения в социальном аспекте</w:t>
      </w:r>
    </w:p>
    <w:p w:rsidR="00DC30FB" w:rsidRDefault="00DC30FB" w:rsidP="00EE0E45">
      <w:r>
        <w:t>чтобы продолжить образование</w:t>
      </w:r>
    </w:p>
    <w:p w:rsidR="00DC30FB" w:rsidRDefault="00DC30FB" w:rsidP="00EE0E45">
      <w:r>
        <w:t>чтобы получить интересную профессию</w:t>
      </w:r>
    </w:p>
    <w:p w:rsidR="00DC30FB" w:rsidRDefault="00DC30FB" w:rsidP="00EE0E45">
      <w:r>
        <w:t>чтобы в будущем найти хорошую работу</w:t>
      </w:r>
    </w:p>
    <w:p w:rsidR="00DC30FB" w:rsidRDefault="00DC30FB" w:rsidP="00EE0E45">
      <w:pPr>
        <w:rPr>
          <w:i/>
        </w:rPr>
      </w:pPr>
      <w:r>
        <w:rPr>
          <w:i/>
        </w:rPr>
        <w:t>7. Прагматическая внешняя утилитарная мотивация</w:t>
      </w:r>
    </w:p>
    <w:p w:rsidR="00DC30FB" w:rsidRDefault="00DC30FB" w:rsidP="00EE0E45">
      <w:r>
        <w:t>чтобы в дальнейшем хорошо зарабатывать</w:t>
      </w:r>
    </w:p>
    <w:p w:rsidR="00DC30FB" w:rsidRDefault="00DC30FB" w:rsidP="00EE0E45">
      <w:r>
        <w:t>чтобы получить подарок за хорошую учебу</w:t>
      </w:r>
    </w:p>
    <w:p w:rsidR="00DC30FB" w:rsidRDefault="00DC30FB" w:rsidP="00EE0E45">
      <w:r>
        <w:t>чтобы меня хвалили</w:t>
      </w:r>
    </w:p>
    <w:p w:rsidR="00DC30FB" w:rsidRDefault="00DC30FB" w:rsidP="00EE0E45">
      <w:pPr>
        <w:rPr>
          <w:i/>
        </w:rPr>
      </w:pPr>
      <w:r>
        <w:rPr>
          <w:i/>
        </w:rPr>
        <w:t>8. Социальная – позиционный мотив</w:t>
      </w:r>
    </w:p>
    <w:p w:rsidR="00DC30FB" w:rsidRDefault="00DC30FB" w:rsidP="00EE0E45">
      <w:r>
        <w:t>чтобы одноклассники уважали</w:t>
      </w:r>
    </w:p>
    <w:p w:rsidR="00DC30FB" w:rsidRDefault="00DC30FB" w:rsidP="00EE0E45">
      <w:r>
        <w:t>потому что у нас в школе хорошие учителя и я хочу, чтобы меня уважали</w:t>
      </w:r>
    </w:p>
    <w:p w:rsidR="00DC30FB" w:rsidRDefault="00DC30FB" w:rsidP="00EE0E45">
      <w:r>
        <w:t>потому что не хочу быть в классе последним</w:t>
      </w:r>
    </w:p>
    <w:p w:rsidR="00DC30FB" w:rsidRDefault="00DC30FB" w:rsidP="00EE0E45">
      <w:pPr>
        <w:rPr>
          <w:i/>
        </w:rPr>
      </w:pPr>
      <w:r>
        <w:rPr>
          <w:i/>
        </w:rPr>
        <w:t>9. Негативное отношение к учению и школе</w:t>
      </w:r>
    </w:p>
    <w:p w:rsidR="00DC30FB" w:rsidRDefault="00DC30FB" w:rsidP="00EE0E45">
      <w:r>
        <w:t>мне не хочется учиться</w:t>
      </w:r>
    </w:p>
    <w:p w:rsidR="00DC30FB" w:rsidRDefault="00DC30FB" w:rsidP="00EE0E45">
      <w:r>
        <w:t>я не люблю учиться</w:t>
      </w:r>
    </w:p>
    <w:p w:rsidR="00DC30FB" w:rsidRDefault="00DC30FB" w:rsidP="00EE0E45">
      <w:r>
        <w:t>мне не нравится учиться</w:t>
      </w:r>
    </w:p>
    <w:p w:rsidR="00DC30FB" w:rsidRDefault="00DC30FB" w:rsidP="00EE0E45">
      <w:pPr>
        <w:jc w:val="both"/>
      </w:pPr>
      <w:r>
        <w:t xml:space="preserve">Инструкция: «Ниже приведен ряд утверждений, высказанных твоими сверстниками о том, зачем и для чего они учатся. Прочитай их внимательно. Можешь ли ты сказать так о себе, о своем отношении к учению? С некоторыми из этих утверждений ты согласишься, с некоторыми – нет. </w:t>
      </w:r>
    </w:p>
    <w:p w:rsidR="00DC30FB" w:rsidRDefault="00DC30FB" w:rsidP="00EE0E45">
      <w:r>
        <w:t>Пожалуйста, оцени степень своего согласия с этими утверждениями по 4-балльной шкале: 4 – совершенно согласен, 3 – скорее согласен, 2 – скорее не согласен, 1 – не согласен.</w:t>
      </w:r>
    </w:p>
    <w:p w:rsidR="00DC30FB" w:rsidRDefault="00DC30FB" w:rsidP="00EE0E45"/>
    <w:p w:rsidR="00DC30FB" w:rsidRDefault="00DC30FB" w:rsidP="00EE0E45">
      <w:pPr>
        <w:numPr>
          <w:ilvl w:val="0"/>
          <w:numId w:val="6"/>
        </w:numPr>
      </w:pPr>
      <w:r>
        <w:t>Я учусь, чтобы быть отличником</w:t>
      </w:r>
    </w:p>
    <w:p w:rsidR="00DC30FB" w:rsidRDefault="00DC30FB" w:rsidP="00EE0E45">
      <w:pPr>
        <w:numPr>
          <w:ilvl w:val="0"/>
          <w:numId w:val="6"/>
        </w:numPr>
      </w:pPr>
      <w:r>
        <w:t>Я учусь, чтобы родители не ругали</w:t>
      </w:r>
    </w:p>
    <w:p w:rsidR="00DC30FB" w:rsidRDefault="00DC30FB" w:rsidP="00EE0E45">
      <w:pPr>
        <w:numPr>
          <w:ilvl w:val="0"/>
          <w:numId w:val="6"/>
        </w:numPr>
      </w:pPr>
      <w:r>
        <w:t>Я учусь, потому что учиться интересно</w:t>
      </w:r>
    </w:p>
    <w:p w:rsidR="00DC30FB" w:rsidRDefault="00DC30FB" w:rsidP="00EE0E45">
      <w:pPr>
        <w:numPr>
          <w:ilvl w:val="0"/>
          <w:numId w:val="6"/>
        </w:numPr>
      </w:pPr>
      <w:r>
        <w:t>Я учусь, чтобы получить знания</w:t>
      </w:r>
    </w:p>
    <w:p w:rsidR="00DC30FB" w:rsidRDefault="00DC30FB" w:rsidP="00EE0E45">
      <w:pPr>
        <w:numPr>
          <w:ilvl w:val="0"/>
          <w:numId w:val="6"/>
        </w:numPr>
      </w:pPr>
      <w:r>
        <w:t>Я учусь, чтобы в будущем приносить людям пользу</w:t>
      </w:r>
    </w:p>
    <w:p w:rsidR="00DC30FB" w:rsidRDefault="00DC30FB" w:rsidP="00EE0E45">
      <w:pPr>
        <w:numPr>
          <w:ilvl w:val="0"/>
          <w:numId w:val="6"/>
        </w:numPr>
      </w:pPr>
      <w:r>
        <w:t>Я учусь, чтобы потом продолжить образование</w:t>
      </w:r>
    </w:p>
    <w:p w:rsidR="00DC30FB" w:rsidRDefault="00DC30FB" w:rsidP="00EE0E45">
      <w:pPr>
        <w:numPr>
          <w:ilvl w:val="0"/>
          <w:numId w:val="6"/>
        </w:numPr>
      </w:pPr>
      <w:r>
        <w:t>Я учусь, чтобы в дальнейшем хорошо зарабатывать</w:t>
      </w:r>
    </w:p>
    <w:p w:rsidR="00DC30FB" w:rsidRDefault="00DC30FB" w:rsidP="00EE0E45">
      <w:pPr>
        <w:numPr>
          <w:ilvl w:val="0"/>
          <w:numId w:val="6"/>
        </w:numPr>
      </w:pPr>
      <w:r>
        <w:t>Я учусь, чтобы одноклассники уважали</w:t>
      </w:r>
    </w:p>
    <w:p w:rsidR="00DC30FB" w:rsidRDefault="00DC30FB" w:rsidP="00EE0E45">
      <w:pPr>
        <w:numPr>
          <w:ilvl w:val="0"/>
          <w:numId w:val="6"/>
        </w:numPr>
      </w:pPr>
      <w:r>
        <w:t>Я не хочу учиться</w:t>
      </w:r>
    </w:p>
    <w:p w:rsidR="00DC30FB" w:rsidRDefault="00DC30FB" w:rsidP="00EE0E45">
      <w:pPr>
        <w:numPr>
          <w:ilvl w:val="0"/>
          <w:numId w:val="6"/>
        </w:numPr>
      </w:pPr>
      <w:r>
        <w:t>Я учусь, чтобы хорошо закончить школу</w:t>
      </w:r>
    </w:p>
    <w:p w:rsidR="00DC30FB" w:rsidRDefault="00DC30FB" w:rsidP="00EE0E45">
      <w:pPr>
        <w:numPr>
          <w:ilvl w:val="0"/>
          <w:numId w:val="6"/>
        </w:numPr>
      </w:pPr>
      <w:r>
        <w:t>Я учусь, потому что этого требуют учителя</w:t>
      </w:r>
    </w:p>
    <w:p w:rsidR="00DC30FB" w:rsidRDefault="00DC30FB" w:rsidP="00EE0E45">
      <w:pPr>
        <w:numPr>
          <w:ilvl w:val="0"/>
          <w:numId w:val="6"/>
        </w:numPr>
      </w:pPr>
      <w:r>
        <w:t>Я учусь, потому что на уроках я узнаю много нового</w:t>
      </w:r>
    </w:p>
    <w:p w:rsidR="00DC30FB" w:rsidRDefault="00DC30FB" w:rsidP="00EE0E45">
      <w:pPr>
        <w:numPr>
          <w:ilvl w:val="0"/>
          <w:numId w:val="6"/>
        </w:numPr>
      </w:pPr>
      <w:r>
        <w:t>Я учусь, чтобы развивать ум и способности</w:t>
      </w:r>
    </w:p>
    <w:p w:rsidR="00DC30FB" w:rsidRDefault="00DC30FB" w:rsidP="00EE0E45">
      <w:pPr>
        <w:numPr>
          <w:ilvl w:val="0"/>
          <w:numId w:val="6"/>
        </w:numPr>
      </w:pPr>
      <w:r>
        <w:t>Я учусь, потому что хорошо учиться – долг каждого ученика перед обществом</w:t>
      </w:r>
    </w:p>
    <w:p w:rsidR="00DC30FB" w:rsidRDefault="00DC30FB" w:rsidP="00EE0E45">
      <w:pPr>
        <w:numPr>
          <w:ilvl w:val="0"/>
          <w:numId w:val="6"/>
        </w:numPr>
      </w:pPr>
      <w:r>
        <w:t>Я учусь, чтобы получить интересную профессию</w:t>
      </w:r>
    </w:p>
    <w:p w:rsidR="00DC30FB" w:rsidRDefault="00DC30FB" w:rsidP="00EE0E45">
      <w:pPr>
        <w:numPr>
          <w:ilvl w:val="0"/>
          <w:numId w:val="6"/>
        </w:numPr>
      </w:pPr>
      <w:r>
        <w:t>Я учусь,  чтобы получить подарок за хорошую учебу</w:t>
      </w:r>
    </w:p>
    <w:p w:rsidR="00DC30FB" w:rsidRDefault="00DC30FB" w:rsidP="00EE0E45">
      <w:pPr>
        <w:numPr>
          <w:ilvl w:val="0"/>
          <w:numId w:val="6"/>
        </w:numPr>
      </w:pPr>
      <w:r>
        <w:t>Я учусь,  потому что у нас в школе хорошие учителя и я хочу, чтобы меня уважали</w:t>
      </w:r>
    </w:p>
    <w:p w:rsidR="00DC30FB" w:rsidRDefault="00DC30FB" w:rsidP="00EE0E45">
      <w:pPr>
        <w:numPr>
          <w:ilvl w:val="0"/>
          <w:numId w:val="6"/>
        </w:numPr>
      </w:pPr>
      <w:r>
        <w:t>Я не люблю учиться</w:t>
      </w:r>
    </w:p>
    <w:p w:rsidR="00DC30FB" w:rsidRDefault="00DC30FB" w:rsidP="00EE0E45">
      <w:pPr>
        <w:numPr>
          <w:ilvl w:val="0"/>
          <w:numId w:val="6"/>
        </w:numPr>
      </w:pPr>
      <w:r>
        <w:t>Я учусь, чтобы получать хорошие отметки</w:t>
      </w:r>
    </w:p>
    <w:p w:rsidR="00DC30FB" w:rsidRDefault="00DC30FB" w:rsidP="00EE0E45">
      <w:pPr>
        <w:numPr>
          <w:ilvl w:val="0"/>
          <w:numId w:val="6"/>
        </w:numPr>
      </w:pPr>
      <w:r>
        <w:t xml:space="preserve">Я учусь, чтобы сделать родителям приятное </w:t>
      </w:r>
    </w:p>
    <w:p w:rsidR="00DC30FB" w:rsidRDefault="00DC30FB" w:rsidP="00EE0E45">
      <w:pPr>
        <w:numPr>
          <w:ilvl w:val="0"/>
          <w:numId w:val="6"/>
        </w:numPr>
      </w:pPr>
      <w:r>
        <w:t>Я учусь, потому что в школе я получаю ответы на интересующие меня вопросы</w:t>
      </w:r>
    </w:p>
    <w:p w:rsidR="00DC30FB" w:rsidRDefault="00DC30FB" w:rsidP="00EE0E45">
      <w:pPr>
        <w:numPr>
          <w:ilvl w:val="0"/>
          <w:numId w:val="6"/>
        </w:numPr>
      </w:pPr>
      <w:r>
        <w:t xml:space="preserve">Я учусь, чтобы стать образованным человеком </w:t>
      </w:r>
    </w:p>
    <w:p w:rsidR="00DC30FB" w:rsidRDefault="00DC30FB" w:rsidP="00EE0E45">
      <w:pPr>
        <w:numPr>
          <w:ilvl w:val="0"/>
          <w:numId w:val="6"/>
        </w:numPr>
      </w:pPr>
      <w:r>
        <w:t>Я учусь, потому что учение самое важное и нужное дело в моей жизни</w:t>
      </w:r>
    </w:p>
    <w:p w:rsidR="00DC30FB" w:rsidRDefault="00DC30FB" w:rsidP="00EE0E45">
      <w:pPr>
        <w:numPr>
          <w:ilvl w:val="0"/>
          <w:numId w:val="6"/>
        </w:numPr>
      </w:pPr>
      <w:r>
        <w:t>Я учусь, чтобы в будущем найти хорошую работу</w:t>
      </w:r>
    </w:p>
    <w:p w:rsidR="00DC30FB" w:rsidRDefault="00DC30FB" w:rsidP="00EE0E45">
      <w:pPr>
        <w:numPr>
          <w:ilvl w:val="0"/>
          <w:numId w:val="6"/>
        </w:numPr>
      </w:pPr>
      <w:r>
        <w:t>Я учусь, чтобы меня хвалили</w:t>
      </w:r>
    </w:p>
    <w:p w:rsidR="00DC30FB" w:rsidRDefault="00DC30FB" w:rsidP="00EE0E45">
      <w:pPr>
        <w:numPr>
          <w:ilvl w:val="0"/>
          <w:numId w:val="6"/>
        </w:numPr>
      </w:pPr>
      <w:r>
        <w:t>Я учусь, потому что не хочу быть в классе последним</w:t>
      </w:r>
    </w:p>
    <w:p w:rsidR="00DC30FB" w:rsidRDefault="00DC30FB" w:rsidP="00EE0E45">
      <w:pPr>
        <w:numPr>
          <w:ilvl w:val="0"/>
          <w:numId w:val="6"/>
        </w:numPr>
      </w:pPr>
      <w:r>
        <w:t>Мне не нравится учиться</w:t>
      </w:r>
    </w:p>
    <w:p w:rsidR="00DC30FB" w:rsidRDefault="00DC30FB" w:rsidP="00EE0E45">
      <w:pPr>
        <w:rPr>
          <w:i/>
        </w:rPr>
      </w:pPr>
      <w:r>
        <w:rPr>
          <w:i/>
        </w:rPr>
        <w:t>Критерии оценивания:</w:t>
      </w:r>
    </w:p>
    <w:p w:rsidR="00DC30FB" w:rsidRDefault="00DC30FB" w:rsidP="00EE0E45">
      <w:pPr>
        <w:jc w:val="both"/>
      </w:pPr>
      <w:r>
        <w:t>Обработка результатов: подсчитывается количество  баллов, набранных по каждой из шкал. Строится профиль мотивационной сферы, дающий представление об особенностях смысловой сферы учащегося.</w:t>
      </w:r>
    </w:p>
    <w:p w:rsidR="00DC30FB" w:rsidRDefault="00DC30FB" w:rsidP="00EE0E45">
      <w:r>
        <w:t>Интегративные шкалы:</w:t>
      </w:r>
    </w:p>
    <w:p w:rsidR="00DC30FB" w:rsidRDefault="00DC30FB" w:rsidP="00EE0E45">
      <w:pPr>
        <w:jc w:val="both"/>
      </w:pPr>
      <w:r>
        <w:t>Учебно-познавательная – суммируются баллы по шкалам (3 познавательная +4 учебная).</w:t>
      </w:r>
    </w:p>
    <w:p w:rsidR="00DC30FB" w:rsidRDefault="00DC30FB" w:rsidP="00EE0E45">
      <w:pPr>
        <w:jc w:val="both"/>
      </w:pPr>
      <w:r>
        <w:t>Социальная   – суммируются баллы по шкалам (5 широкие социальные мотивы +6 перспектива самоопределения социального и профессионального).</w:t>
      </w:r>
    </w:p>
    <w:p w:rsidR="00DC30FB" w:rsidRDefault="00DC30FB" w:rsidP="00EE0E45">
      <w:pPr>
        <w:jc w:val="both"/>
      </w:pPr>
      <w:r>
        <w:t>Внешняя мотивация – суммируются баллы по шкалам (1 отметка + 7 прагматический).</w:t>
      </w:r>
    </w:p>
    <w:p w:rsidR="00DC30FB" w:rsidRDefault="00DC30FB" w:rsidP="00EE0E45">
      <w:pPr>
        <w:jc w:val="both"/>
      </w:pPr>
      <w:r>
        <w:t>Социальная – стремление к  одобрению – суммируются баллы по шкалам  (2 требования авторитетных лиц +8 позиционный)</w:t>
      </w:r>
    </w:p>
    <w:p w:rsidR="00DC30FB" w:rsidRDefault="00DC30FB" w:rsidP="00EE0E45">
      <w:r>
        <w:t>Негативное отношение к школе – 9.</w:t>
      </w:r>
    </w:p>
    <w:p w:rsidR="00DC30FB" w:rsidRDefault="00DC30FB" w:rsidP="00EE0E45">
      <w:r>
        <w:rPr>
          <w:i/>
        </w:rPr>
        <w:t>Уровни:</w:t>
      </w:r>
      <w:r>
        <w:t xml:space="preserve"> оценивается мотивационный профиль.</w:t>
      </w:r>
    </w:p>
    <w:p w:rsidR="00DC30FB" w:rsidRDefault="00DC30FB" w:rsidP="00EE0E45">
      <w:r>
        <w:t>0 – пик на шкале «негативное отношение к школе»,</w:t>
      </w:r>
    </w:p>
    <w:p w:rsidR="00DC30FB" w:rsidRDefault="00DC30FB" w:rsidP="00EE0E45">
      <w:r>
        <w:t>1 – пики неадекватной мотивации (внешняя, социальная – одобрение)</w:t>
      </w:r>
    </w:p>
    <w:p w:rsidR="00DC30FB" w:rsidRDefault="00DC30FB" w:rsidP="00EE0E45">
      <w:r>
        <w:t>2- нет явного преобладания шкал, выражены учебно-познавательная и социальная шкалы.</w:t>
      </w:r>
    </w:p>
    <w:p w:rsidR="00DC30FB" w:rsidRDefault="00DC30FB" w:rsidP="00EE0E45">
      <w:pPr>
        <w:jc w:val="both"/>
      </w:pPr>
      <w:r>
        <w:t>3 – пики учебно-познавательной и социальной мотивации. Низкие показатели негативного отношения к школе.</w:t>
      </w:r>
    </w:p>
    <w:p w:rsidR="00DC30FB" w:rsidRDefault="00DC30FB" w:rsidP="00EE0E45">
      <w:pPr>
        <w:ind w:left="708"/>
        <w:jc w:val="center"/>
        <w:rPr>
          <w:b/>
          <w:i/>
        </w:rPr>
      </w:pPr>
    </w:p>
    <w:p w:rsidR="00DC30FB" w:rsidRDefault="00DC30FB" w:rsidP="00EE0E45">
      <w:pPr>
        <w:ind w:left="708"/>
        <w:jc w:val="center"/>
        <w:rPr>
          <w:b/>
          <w:i/>
        </w:rPr>
      </w:pPr>
      <w:r>
        <w:rPr>
          <w:b/>
          <w:i/>
        </w:rPr>
        <w:t>Методика выявления характера атрибуции успеха/неуспеха.</w:t>
      </w:r>
    </w:p>
    <w:p w:rsidR="00DC30FB" w:rsidRDefault="00DC30FB" w:rsidP="00EE0E45">
      <w:pPr>
        <w:ind w:firstLine="708"/>
        <w:jc w:val="center"/>
        <w:rPr>
          <w:b/>
          <w:i/>
        </w:rPr>
      </w:pPr>
      <w:r>
        <w:rPr>
          <w:b/>
          <w:i/>
        </w:rPr>
        <w:t>(Рефлексивная оценка – каузальная атрибуция неуспеха)</w:t>
      </w:r>
    </w:p>
    <w:p w:rsidR="00DC30FB" w:rsidRDefault="00DC30FB" w:rsidP="00EE0E45">
      <w:r>
        <w:rPr>
          <w:i/>
        </w:rPr>
        <w:t xml:space="preserve">Цель: </w:t>
      </w:r>
      <w:r>
        <w:t>выявление адекватности понимания учащимся причин успеха/неуспеха в деятельности.</w:t>
      </w:r>
    </w:p>
    <w:p w:rsidR="00DC30FB" w:rsidRDefault="00DC30FB" w:rsidP="00EE0E45">
      <w:pPr>
        <w:jc w:val="both"/>
      </w:pPr>
      <w:r>
        <w:rPr>
          <w:i/>
        </w:rPr>
        <w:t>Оцениваемые УУД:</w:t>
      </w:r>
      <w:r>
        <w:t xml:space="preserve"> личностное действие самооценивания (самоопределения), регулятивное действие оценивания результата учебной деятельности. </w:t>
      </w:r>
    </w:p>
    <w:p w:rsidR="00DC30FB" w:rsidRDefault="00DC30FB" w:rsidP="00EE0E45">
      <w:r>
        <w:rPr>
          <w:i/>
        </w:rPr>
        <w:t>Возрастная группа:</w:t>
      </w:r>
      <w:r>
        <w:t xml:space="preserve"> ступень предшкольного образования (6,5 – 7 лет)</w:t>
      </w:r>
    </w:p>
    <w:p w:rsidR="00DC30FB" w:rsidRDefault="00DC30FB" w:rsidP="00EE0E45">
      <w:r>
        <w:rPr>
          <w:i/>
        </w:rPr>
        <w:t xml:space="preserve">Форма оценивания: </w:t>
      </w:r>
      <w:r>
        <w:t>индивидуальная беседа.</w:t>
      </w:r>
    </w:p>
    <w:p w:rsidR="00DC30FB" w:rsidRDefault="00DC30FB" w:rsidP="00EE0E45">
      <w:r>
        <w:t>«Бывает так, что ты рисуешь, лепишь  или складываешь из конструктора и у тебя не получается?</w:t>
      </w:r>
    </w:p>
    <w:p w:rsidR="00DC30FB" w:rsidRDefault="00DC30FB" w:rsidP="00EE0E45">
      <w:pPr>
        <w:jc w:val="both"/>
      </w:pPr>
      <w:r>
        <w:t xml:space="preserve">При утвердительном ответе – А как ты думаешь, почему у тебя не всегда получается? </w:t>
      </w:r>
    </w:p>
    <w:p w:rsidR="00DC30FB" w:rsidRDefault="00DC30FB" w:rsidP="00EE0E45">
      <w:pPr>
        <w:jc w:val="both"/>
      </w:pPr>
      <w:r>
        <w:t>При отрицательном ответе – можно сделать вывод о низкой рефлексии или некритичной оценке.</w:t>
      </w:r>
    </w:p>
    <w:p w:rsidR="00DC30FB" w:rsidRDefault="00DC30FB" w:rsidP="00EE0E45">
      <w:pPr>
        <w:jc w:val="both"/>
      </w:pPr>
      <w:r>
        <w:t>Вопрос: Какие задания ты любишь -  трудные или легкие?</w:t>
      </w:r>
    </w:p>
    <w:p w:rsidR="00DC30FB" w:rsidRDefault="00DC30FB" w:rsidP="00EE0E45">
      <w:pPr>
        <w:jc w:val="both"/>
      </w:pPr>
      <w:r>
        <w:t>При ответе – «у меня всегда получается»  прекращаем опрос.</w:t>
      </w:r>
    </w:p>
    <w:p w:rsidR="00DC30FB" w:rsidRDefault="00DC30FB" w:rsidP="00EE0E45">
      <w:pPr>
        <w:jc w:val="both"/>
        <w:rPr>
          <w:i/>
        </w:rPr>
      </w:pPr>
      <w:r>
        <w:rPr>
          <w:i/>
        </w:rPr>
        <w:t>Критерии оценивания:</w:t>
      </w:r>
    </w:p>
    <w:p w:rsidR="00DC30FB" w:rsidRDefault="00DC30FB" w:rsidP="00EE0E45">
      <w:pPr>
        <w:jc w:val="both"/>
      </w:pPr>
      <w:r>
        <w:t xml:space="preserve">Ответы: </w:t>
      </w:r>
    </w:p>
    <w:p w:rsidR="00DC30FB" w:rsidRDefault="00DC30FB" w:rsidP="00EE0E45">
      <w:pPr>
        <w:jc w:val="both"/>
      </w:pPr>
      <w:r>
        <w:t>Каузальная атрибуция «Усилия» – не старался, бросил, надо учиться, надо попросить, чтобы объяснили, помогли и пр.</w:t>
      </w:r>
    </w:p>
    <w:p w:rsidR="00DC30FB" w:rsidRDefault="00DC30FB" w:rsidP="00EE0E45">
      <w:pPr>
        <w:jc w:val="both"/>
      </w:pPr>
      <w:r>
        <w:t>«Объективная трудность задачи» – очень трудная, сложная, не для детей, для старших и т.д.</w:t>
      </w:r>
    </w:p>
    <w:p w:rsidR="00DC30FB" w:rsidRDefault="00DC30FB" w:rsidP="00EE0E45">
      <w:pPr>
        <w:jc w:val="both"/>
      </w:pPr>
      <w:r>
        <w:t xml:space="preserve">«Способности» – не умею, у </w:t>
      </w:r>
      <w:r>
        <w:rPr>
          <w:i/>
        </w:rPr>
        <w:t>меня всегда не получается</w:t>
      </w:r>
      <w:r>
        <w:t>.</w:t>
      </w:r>
    </w:p>
    <w:p w:rsidR="00DC30FB" w:rsidRDefault="00DC30FB" w:rsidP="00EE0E45">
      <w:pPr>
        <w:jc w:val="both"/>
      </w:pPr>
      <w:r>
        <w:t>«Везение» – просто не получилось., потом (в другой раз получится), не знаю почему, случайно.</w:t>
      </w:r>
    </w:p>
    <w:p w:rsidR="00DC30FB" w:rsidRDefault="00DC30FB" w:rsidP="00EE0E45">
      <w:pPr>
        <w:jc w:val="both"/>
      </w:pPr>
      <w:r>
        <w:rPr>
          <w:i/>
        </w:rPr>
        <w:t xml:space="preserve">Уровни: </w:t>
      </w:r>
      <w:r>
        <w:t xml:space="preserve">1 -  ребенок ссылается на способности, везение. 2 – ссылается на объективную трудность и на недостаточность усилий. 3 – ссылается на недостаточность усилий. </w:t>
      </w:r>
    </w:p>
    <w:p w:rsidR="00DC30FB" w:rsidRDefault="00DC30FB" w:rsidP="00EE0E45">
      <w:r>
        <w:t>Для начальной ступени образования:</w:t>
      </w:r>
    </w:p>
    <w:p w:rsidR="00DC30FB" w:rsidRDefault="00DC30FB" w:rsidP="00EE0E45">
      <w:r>
        <w:rPr>
          <w:i/>
        </w:rPr>
        <w:t xml:space="preserve">Форма: </w:t>
      </w:r>
      <w:r>
        <w:t>фронтальный письменный опрос..</w:t>
      </w:r>
    </w:p>
    <w:p w:rsidR="00DC30FB" w:rsidRDefault="00DC30FB" w:rsidP="00EE0E45">
      <w:r>
        <w:rPr>
          <w:i/>
        </w:rPr>
        <w:t xml:space="preserve">Возраст: </w:t>
      </w:r>
      <w:r>
        <w:t>начальная школа (10,5 – 11 лет).</w:t>
      </w:r>
    </w:p>
    <w:p w:rsidR="00DC30FB" w:rsidRDefault="00DC30FB" w:rsidP="00EE0E45">
      <w:pPr>
        <w:jc w:val="both"/>
      </w:pPr>
      <w:r>
        <w:rPr>
          <w:i/>
        </w:rPr>
        <w:t xml:space="preserve">Ситуация оценивания: </w:t>
      </w:r>
      <w:r>
        <w:t>Учащимся предлагается письменно ответить на вопросы опросника, включающего шкалы: собственные усилия, способности, везение и объективная сложность задачи.</w:t>
      </w:r>
    </w:p>
    <w:p w:rsidR="00DC30FB" w:rsidRDefault="00DC30FB" w:rsidP="00EE0E45">
      <w:pPr>
        <w:ind w:firstLine="708"/>
      </w:pPr>
      <w:r>
        <w:t>Причины неуспеха и успеха:</w:t>
      </w:r>
    </w:p>
    <w:p w:rsidR="00DC30FB" w:rsidRDefault="00DC30FB" w:rsidP="00EE0E45">
      <w:pPr>
        <w:ind w:left="708"/>
      </w:pPr>
      <w:r>
        <w:rPr>
          <w:i/>
        </w:rPr>
        <w:t>Собственные усилия</w:t>
      </w:r>
      <w:r>
        <w:t xml:space="preserve"> -  </w:t>
      </w:r>
    </w:p>
    <w:p w:rsidR="00DC30FB" w:rsidRDefault="00DC30FB" w:rsidP="00EE0E45">
      <w:pPr>
        <w:ind w:left="708"/>
      </w:pPr>
      <w:r>
        <w:t>- мало стараюсь/ очень стараюсь</w:t>
      </w:r>
    </w:p>
    <w:p w:rsidR="00DC30FB" w:rsidRDefault="00DC30FB" w:rsidP="00EE0E45">
      <w:pPr>
        <w:ind w:left="708"/>
        <w:jc w:val="both"/>
      </w:pPr>
      <w:r>
        <w:t>- плохо подготовился к контрольной работе/ много работал, хорошо подготовился</w:t>
      </w:r>
    </w:p>
    <w:p w:rsidR="00DC30FB" w:rsidRDefault="00DC30FB" w:rsidP="00EE0E45">
      <w:pPr>
        <w:ind w:left="708"/>
      </w:pPr>
      <w:r>
        <w:t>- не выучил (плохо выучил) урока/хорошо выучил урок</w:t>
      </w:r>
    </w:p>
    <w:p w:rsidR="00DC30FB" w:rsidRDefault="00DC30FB" w:rsidP="00EE0E45">
      <w:pPr>
        <w:ind w:left="708"/>
        <w:rPr>
          <w:i/>
        </w:rPr>
      </w:pPr>
      <w:r>
        <w:rPr>
          <w:i/>
        </w:rPr>
        <w:t>Способности</w:t>
      </w:r>
    </w:p>
    <w:p w:rsidR="00DC30FB" w:rsidRDefault="00DC30FB" w:rsidP="00EE0E45">
      <w:pPr>
        <w:ind w:left="708"/>
        <w:jc w:val="both"/>
      </w:pPr>
      <w:r>
        <w:t>- плохо понимаю объяснения учителя / понимаю объяснения учителя быстрее многих</w:t>
      </w:r>
    </w:p>
    <w:p w:rsidR="00DC30FB" w:rsidRDefault="00DC30FB" w:rsidP="00EE0E45">
      <w:pPr>
        <w:ind w:left="708"/>
      </w:pPr>
      <w:r>
        <w:t>- мне трудно на уроках – мне легко на уроках</w:t>
      </w:r>
    </w:p>
    <w:p w:rsidR="00DC30FB" w:rsidRDefault="00DC30FB" w:rsidP="00EE0E45">
      <w:pPr>
        <w:ind w:left="708"/>
      </w:pPr>
      <w:r>
        <w:t>- я не успеваю делать так быстро, как остальные ученики/я делаю все намного быстрее, чем другие</w:t>
      </w:r>
    </w:p>
    <w:p w:rsidR="00DC30FB" w:rsidRDefault="00DC30FB" w:rsidP="00EE0E45">
      <w:pPr>
        <w:ind w:left="708"/>
        <w:rPr>
          <w:i/>
        </w:rPr>
      </w:pPr>
      <w:r>
        <w:rPr>
          <w:i/>
        </w:rPr>
        <w:t>Объективная сложность задания</w:t>
      </w:r>
    </w:p>
    <w:p w:rsidR="00DC30FB" w:rsidRDefault="00DC30FB" w:rsidP="00EE0E45">
      <w:pPr>
        <w:ind w:left="708"/>
      </w:pPr>
      <w:r>
        <w:t>- задание было слишком сложным/задание было легким</w:t>
      </w:r>
    </w:p>
    <w:p w:rsidR="00DC30FB" w:rsidRDefault="00DC30FB" w:rsidP="00EE0E45">
      <w:pPr>
        <w:ind w:left="708"/>
        <w:jc w:val="both"/>
      </w:pPr>
      <w:r>
        <w:t>- таких заданий раньше мы не делали/раньше нам объясняли, как выполнять такие задания</w:t>
      </w:r>
    </w:p>
    <w:p w:rsidR="00DC30FB" w:rsidRDefault="00DC30FB" w:rsidP="00EE0E45">
      <w:pPr>
        <w:ind w:left="708"/>
      </w:pPr>
      <w:r>
        <w:t xml:space="preserve">- было слишком мало времени на такое задание /времени было вполне достаточно </w:t>
      </w:r>
    </w:p>
    <w:p w:rsidR="00DC30FB" w:rsidRDefault="00DC30FB" w:rsidP="00EE0E45">
      <w:pPr>
        <w:ind w:left="708"/>
        <w:rPr>
          <w:i/>
        </w:rPr>
      </w:pPr>
      <w:r>
        <w:rPr>
          <w:i/>
        </w:rPr>
        <w:t>Везение</w:t>
      </w:r>
    </w:p>
    <w:p w:rsidR="00DC30FB" w:rsidRDefault="00DC30FB" w:rsidP="00EE0E45">
      <w:pPr>
        <w:ind w:left="708"/>
      </w:pPr>
      <w:r>
        <w:t>- мне просто не повезло/ мне повезло</w:t>
      </w:r>
    </w:p>
    <w:p w:rsidR="00DC30FB" w:rsidRDefault="00DC30FB" w:rsidP="00EE0E45">
      <w:pPr>
        <w:ind w:left="708"/>
      </w:pPr>
      <w:r>
        <w:t>- учительница строгая/ учительница добрая</w:t>
      </w:r>
    </w:p>
    <w:p w:rsidR="00DC30FB" w:rsidRDefault="00DC30FB" w:rsidP="00EE0E45">
      <w:pPr>
        <w:ind w:left="708"/>
      </w:pPr>
      <w:r>
        <w:t>- все списывали, а мне не удалось списать/удалось списать</w:t>
      </w:r>
    </w:p>
    <w:p w:rsidR="00DC30FB" w:rsidRDefault="00DC30FB" w:rsidP="00EE0E45">
      <w:pPr>
        <w:jc w:val="both"/>
      </w:pPr>
      <w:r>
        <w:t>Анкета имеет следующий вид:</w:t>
      </w:r>
    </w:p>
    <w:p w:rsidR="00DC30FB" w:rsidRDefault="00DC30FB" w:rsidP="00EE0E45">
      <w:pPr>
        <w:numPr>
          <w:ilvl w:val="0"/>
          <w:numId w:val="5"/>
        </w:numPr>
        <w:jc w:val="both"/>
      </w:pPr>
      <w:r>
        <w:t>Оцени, пожалуйста,  уровень своей успешности  в школе (выбери один из предложенных вариантов  и отметь его)</w:t>
      </w:r>
    </w:p>
    <w:p w:rsidR="00DC30FB" w:rsidRDefault="00DC30FB" w:rsidP="00EE0E45">
      <w:pPr>
        <w:ind w:left="708"/>
        <w:jc w:val="both"/>
      </w:pPr>
      <w:r>
        <w:t>- очень  высокий</w:t>
      </w:r>
    </w:p>
    <w:p w:rsidR="00DC30FB" w:rsidRDefault="00DC30FB" w:rsidP="00EE0E45">
      <w:pPr>
        <w:ind w:left="708"/>
        <w:jc w:val="both"/>
      </w:pPr>
      <w:r>
        <w:t>- достаточно высокий</w:t>
      </w:r>
    </w:p>
    <w:p w:rsidR="00DC30FB" w:rsidRDefault="00DC30FB" w:rsidP="00EE0E45">
      <w:pPr>
        <w:ind w:left="708"/>
        <w:jc w:val="both"/>
      </w:pPr>
      <w:r>
        <w:t>- средний</w:t>
      </w:r>
    </w:p>
    <w:p w:rsidR="00DC30FB" w:rsidRDefault="00DC30FB" w:rsidP="00EE0E45">
      <w:pPr>
        <w:ind w:left="708"/>
        <w:jc w:val="both"/>
      </w:pPr>
      <w:r>
        <w:t>- ниже среднего</w:t>
      </w:r>
    </w:p>
    <w:p w:rsidR="00DC30FB" w:rsidRDefault="00DC30FB" w:rsidP="00EE0E45">
      <w:pPr>
        <w:ind w:left="708"/>
        <w:jc w:val="both"/>
      </w:pPr>
      <w:r>
        <w:t>- низкий</w:t>
      </w:r>
    </w:p>
    <w:p w:rsidR="00DC30FB" w:rsidRDefault="00DC30FB" w:rsidP="00EE0E45">
      <w:pPr>
        <w:ind w:left="708"/>
        <w:jc w:val="both"/>
      </w:pPr>
      <w:r>
        <w:t>- по одним предметам высокий, по другим  - средний и низкий</w:t>
      </w:r>
    </w:p>
    <w:p w:rsidR="00DC30FB" w:rsidRDefault="00DC30FB" w:rsidP="00EE0E45">
      <w:pPr>
        <w:ind w:left="708"/>
        <w:jc w:val="both"/>
      </w:pPr>
      <w:r>
        <w:t>2. Бывает, что ты не справляешься с контрольной работой или с ответом у доски, и ты получаешь совсем не ту оценку, на которую ты рассчитывал.</w:t>
      </w:r>
    </w:p>
    <w:p w:rsidR="00DC30FB" w:rsidRDefault="00DC30FB" w:rsidP="00EE0E45">
      <w:pPr>
        <w:ind w:left="708"/>
        <w:jc w:val="both"/>
      </w:pPr>
      <w:r>
        <w:t>Ниже приведены возможные причины неуспеха.  Оцени, пожалуйста, насколько эти причины подходят к твоему случаю. Если ты считаешь, что твой неуспех связан именно с этой причиной,  отметь 2. Если ты считаешь, что это обстоятельство повлияло незначительно – отметь цифру 1. Если ты считаешь, что эта причина вообще не имеет никакого отношения к твоему неуспеху, отметь 0.</w:t>
      </w:r>
    </w:p>
    <w:p w:rsidR="00DC30FB" w:rsidRDefault="00DC30FB" w:rsidP="00EE0E45">
      <w:pPr>
        <w:jc w:val="both"/>
        <w:outlineLvl w:val="0"/>
        <w:rPr>
          <w:iCs/>
        </w:rPr>
      </w:pPr>
      <w:r>
        <w:rPr>
          <w:iCs/>
        </w:rPr>
        <w:t>Если у меня что-то не получается в школе, то это потому, что я …</w:t>
      </w:r>
    </w:p>
    <w:p w:rsidR="00DC30FB" w:rsidRDefault="00DC30FB" w:rsidP="00EE0E45">
      <w:pPr>
        <w:ind w:left="708"/>
      </w:pPr>
      <w:r>
        <w:t>1.мало стараюсь</w:t>
      </w:r>
    </w:p>
    <w:p w:rsidR="00DC30FB" w:rsidRDefault="00DC30FB" w:rsidP="00EE0E45">
      <w:pPr>
        <w:ind w:left="708"/>
      </w:pPr>
      <w:r>
        <w:t xml:space="preserve">2 плохо понимаю объяснения учителя </w:t>
      </w:r>
    </w:p>
    <w:p w:rsidR="00DC30FB" w:rsidRDefault="00DC30FB" w:rsidP="00EE0E45">
      <w:pPr>
        <w:ind w:left="708"/>
      </w:pPr>
      <w:r>
        <w:t>3. задание было слишком сложным</w:t>
      </w:r>
    </w:p>
    <w:p w:rsidR="00DC30FB" w:rsidRDefault="00DC30FB" w:rsidP="00EE0E45">
      <w:pPr>
        <w:ind w:left="708"/>
      </w:pPr>
      <w:r>
        <w:t>4. мне просто не повезло</w:t>
      </w:r>
    </w:p>
    <w:p w:rsidR="00DC30FB" w:rsidRDefault="00DC30FB" w:rsidP="00EE0E45">
      <w:pPr>
        <w:ind w:left="708"/>
        <w:jc w:val="both"/>
      </w:pPr>
      <w:r>
        <w:t>5.плохо подготовился к контрольной работе/ много работал, хорошо подготовился</w:t>
      </w:r>
    </w:p>
    <w:p w:rsidR="00DC30FB" w:rsidRDefault="00DC30FB" w:rsidP="00EE0E45">
      <w:pPr>
        <w:ind w:left="708"/>
      </w:pPr>
      <w:r>
        <w:t>6. мне трудно на уроках</w:t>
      </w:r>
    </w:p>
    <w:p w:rsidR="00DC30FB" w:rsidRDefault="00DC30FB" w:rsidP="00EE0E45">
      <w:pPr>
        <w:ind w:left="708"/>
      </w:pPr>
      <w:r>
        <w:t>7. таких заданий раньше мы не делали</w:t>
      </w:r>
    </w:p>
    <w:p w:rsidR="00DC30FB" w:rsidRDefault="00DC30FB" w:rsidP="00EE0E45">
      <w:pPr>
        <w:ind w:left="708"/>
      </w:pPr>
      <w:r>
        <w:t>8. учительница строгая</w:t>
      </w:r>
    </w:p>
    <w:p w:rsidR="00DC30FB" w:rsidRDefault="00DC30FB" w:rsidP="00EE0E45">
      <w:pPr>
        <w:ind w:left="708"/>
      </w:pPr>
      <w:r>
        <w:t>9. не выучил (плохо выучил) урока/хорошо выучил урок</w:t>
      </w:r>
    </w:p>
    <w:p w:rsidR="00DC30FB" w:rsidRDefault="00DC30FB" w:rsidP="00EE0E45">
      <w:pPr>
        <w:ind w:left="708"/>
      </w:pPr>
      <w:r>
        <w:t>10. я не успеваю делать так быстро, как остальные ученики</w:t>
      </w:r>
    </w:p>
    <w:p w:rsidR="00DC30FB" w:rsidRDefault="00DC30FB" w:rsidP="00EE0E45">
      <w:pPr>
        <w:ind w:left="708"/>
      </w:pPr>
      <w:r>
        <w:t>11. было слишком мало времени на такое трудное задание</w:t>
      </w:r>
    </w:p>
    <w:p w:rsidR="00DC30FB" w:rsidRDefault="00DC30FB" w:rsidP="00EE0E45">
      <w:pPr>
        <w:ind w:left="708"/>
      </w:pPr>
      <w:r>
        <w:t>12. все списывали, а мне не удалось списать</w:t>
      </w:r>
    </w:p>
    <w:p w:rsidR="00DC30FB" w:rsidRDefault="00DC30FB" w:rsidP="00EE0E45">
      <w:r>
        <w:t xml:space="preserve">Если у меня все получается в школе, то это потому, что я </w:t>
      </w:r>
    </w:p>
    <w:p w:rsidR="00DC30FB" w:rsidRDefault="00DC30FB" w:rsidP="00EE0E45">
      <w:pPr>
        <w:ind w:left="708"/>
      </w:pPr>
      <w:r>
        <w:t>1. много работал, хорошо подготовился</w:t>
      </w:r>
    </w:p>
    <w:p w:rsidR="00DC30FB" w:rsidRDefault="00DC30FB" w:rsidP="00EE0E45">
      <w:pPr>
        <w:ind w:firstLine="708"/>
      </w:pPr>
      <w:r>
        <w:t>2. мне легко на уроках</w:t>
      </w:r>
    </w:p>
    <w:p w:rsidR="00DC30FB" w:rsidRDefault="00DC30FB" w:rsidP="00EE0E45">
      <w:pPr>
        <w:ind w:left="708"/>
      </w:pPr>
      <w:r>
        <w:t>3. задание было легким</w:t>
      </w:r>
    </w:p>
    <w:p w:rsidR="00DC30FB" w:rsidRDefault="00DC30FB" w:rsidP="00EE0E45">
      <w:pPr>
        <w:ind w:left="708"/>
      </w:pPr>
      <w:r>
        <w:t>4. учительница добрая</w:t>
      </w:r>
    </w:p>
    <w:p w:rsidR="00DC30FB" w:rsidRDefault="00DC30FB" w:rsidP="00EE0E45">
      <w:pPr>
        <w:ind w:left="708"/>
      </w:pPr>
      <w:r>
        <w:t>5. очень стараюсь</w:t>
      </w:r>
    </w:p>
    <w:p w:rsidR="00DC30FB" w:rsidRDefault="00DC30FB" w:rsidP="00EE0E45">
      <w:pPr>
        <w:ind w:firstLine="708"/>
      </w:pPr>
      <w:r>
        <w:t>6. понимаю объяснения учителя быстрее многих</w:t>
      </w:r>
    </w:p>
    <w:p w:rsidR="00DC30FB" w:rsidRDefault="00DC30FB" w:rsidP="00EE0E45">
      <w:pPr>
        <w:ind w:left="708"/>
      </w:pPr>
      <w:r>
        <w:t>7.  раньше нам объясняли, как выполнить такое задание</w:t>
      </w:r>
    </w:p>
    <w:p w:rsidR="00DC30FB" w:rsidRDefault="00DC30FB" w:rsidP="00EE0E45">
      <w:pPr>
        <w:ind w:left="708"/>
      </w:pPr>
      <w:r>
        <w:t>8.  мне повезло</w:t>
      </w:r>
    </w:p>
    <w:p w:rsidR="00DC30FB" w:rsidRDefault="00DC30FB" w:rsidP="00EE0E45">
      <w:pPr>
        <w:ind w:left="708"/>
      </w:pPr>
      <w:r>
        <w:t>9. хорошо выучил урок</w:t>
      </w:r>
    </w:p>
    <w:p w:rsidR="00DC30FB" w:rsidRDefault="00DC30FB" w:rsidP="00EE0E45">
      <w:pPr>
        <w:ind w:left="708"/>
      </w:pPr>
      <w:r>
        <w:t>10. я делаю все намного быстрее, чем другие</w:t>
      </w:r>
    </w:p>
    <w:p w:rsidR="00DC30FB" w:rsidRDefault="00DC30FB" w:rsidP="00EE0E45">
      <w:pPr>
        <w:ind w:left="708"/>
      </w:pPr>
      <w:r>
        <w:t xml:space="preserve">11. времени было вполне достаточно </w:t>
      </w:r>
    </w:p>
    <w:p w:rsidR="00DC30FB" w:rsidRDefault="00DC30FB" w:rsidP="00EE0E45">
      <w:pPr>
        <w:ind w:firstLine="709"/>
        <w:jc w:val="both"/>
        <w:outlineLvl w:val="0"/>
      </w:pPr>
      <w:r>
        <w:t>12. мне подсказали</w:t>
      </w:r>
    </w:p>
    <w:p w:rsidR="00DC30FB" w:rsidRDefault="00DC30FB" w:rsidP="00EE0E45">
      <w:pPr>
        <w:ind w:firstLine="709"/>
        <w:jc w:val="both"/>
        <w:outlineLvl w:val="0"/>
        <w:rPr>
          <w:iCs/>
        </w:rPr>
      </w:pPr>
      <w:r>
        <w:rPr>
          <w:i/>
          <w:iCs/>
        </w:rPr>
        <w:t xml:space="preserve">Критерии оценивания: </w:t>
      </w:r>
      <w:r>
        <w:rPr>
          <w:iCs/>
        </w:rPr>
        <w:t>подсчитывается количество баллов, набранных по каждой из шкал «Усилия», «Способности», «Объективная сложность» и «Везение» для объяснения причин  неуспеха и успеха. Соотношение баллов дает представление о преобладающем типе каузальной атрибуции.</w:t>
      </w:r>
    </w:p>
    <w:p w:rsidR="00DC30FB" w:rsidRDefault="00DC30FB" w:rsidP="00EE0E45">
      <w:pPr>
        <w:ind w:firstLine="709"/>
        <w:jc w:val="both"/>
        <w:outlineLvl w:val="0"/>
        <w:rPr>
          <w:i/>
          <w:iCs/>
        </w:rPr>
      </w:pPr>
      <w:r>
        <w:rPr>
          <w:i/>
          <w:iCs/>
        </w:rPr>
        <w:t>Уровни:</w:t>
      </w:r>
    </w:p>
    <w:p w:rsidR="00DC30FB" w:rsidRDefault="00DC30FB" w:rsidP="00EE0E45">
      <w:pPr>
        <w:jc w:val="both"/>
        <w:outlineLvl w:val="0"/>
        <w:rPr>
          <w:iCs/>
        </w:rPr>
      </w:pPr>
      <w:r>
        <w:rPr>
          <w:iCs/>
        </w:rPr>
        <w:t>1 – преобладание атрибуции «Везение»;</w:t>
      </w:r>
    </w:p>
    <w:p w:rsidR="00DC30FB" w:rsidRDefault="00DC30FB" w:rsidP="00EE0E45">
      <w:pPr>
        <w:jc w:val="both"/>
        <w:outlineLvl w:val="0"/>
        <w:rPr>
          <w:iCs/>
        </w:rPr>
      </w:pPr>
      <w:r>
        <w:rPr>
          <w:iCs/>
        </w:rPr>
        <w:t>2 – ориентация на атрибуцию «способности», «объективная сложность»</w:t>
      </w:r>
    </w:p>
    <w:p w:rsidR="00DC30FB" w:rsidRDefault="00DC30FB" w:rsidP="00EE0E45">
      <w:pPr>
        <w:jc w:val="both"/>
        <w:outlineLvl w:val="0"/>
        <w:rPr>
          <w:iCs/>
        </w:rPr>
      </w:pPr>
      <w:r>
        <w:rPr>
          <w:iCs/>
        </w:rPr>
        <w:t>3 – ориентация на «Усилия».</w:t>
      </w:r>
    </w:p>
    <w:p w:rsidR="00DC30FB" w:rsidRDefault="00DC30FB" w:rsidP="00EE0E45">
      <w:pPr>
        <w:jc w:val="both"/>
        <w:outlineLvl w:val="0"/>
        <w:rPr>
          <w:iCs/>
        </w:rPr>
      </w:pPr>
    </w:p>
    <w:p w:rsidR="00DC30FB" w:rsidRDefault="00DC30FB" w:rsidP="00EE0E45">
      <w:pPr>
        <w:jc w:val="center"/>
        <w:rPr>
          <w:b/>
          <w:i/>
        </w:rPr>
      </w:pPr>
      <w:r>
        <w:rPr>
          <w:b/>
          <w:i/>
        </w:rPr>
        <w:t>Универсальные учебные действия нравственно-этического оценивания.</w:t>
      </w:r>
    </w:p>
    <w:tbl>
      <w:tblPr>
        <w:tblW w:w="993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794"/>
        <w:gridCol w:w="3333"/>
        <w:gridCol w:w="2804"/>
      </w:tblGrid>
      <w:tr w:rsidR="00DC30FB" w:rsidTr="00EE0E45">
        <w:trPr>
          <w:trHeight w:val="726"/>
        </w:trPr>
        <w:tc>
          <w:tcPr>
            <w:tcW w:w="3794" w:type="dxa"/>
          </w:tcPr>
          <w:p w:rsidR="00DC30FB" w:rsidRDefault="00DC30FB" w:rsidP="00EE0E45">
            <w:r>
              <w:t>Действие нравственно-этического оценивания</w:t>
            </w:r>
          </w:p>
        </w:tc>
        <w:tc>
          <w:tcPr>
            <w:tcW w:w="3333" w:type="dxa"/>
          </w:tcPr>
          <w:p w:rsidR="00DC30FB" w:rsidRDefault="00DC30FB" w:rsidP="00EE0E45">
            <w:r>
              <w:t>Основные критерии оценивания</w:t>
            </w:r>
          </w:p>
        </w:tc>
        <w:tc>
          <w:tcPr>
            <w:tcW w:w="2804" w:type="dxa"/>
          </w:tcPr>
          <w:p w:rsidR="00DC30FB" w:rsidRDefault="00DC30FB" w:rsidP="00EE0E45">
            <w:r>
              <w:t>Задачи для начальной школы</w:t>
            </w:r>
          </w:p>
        </w:tc>
      </w:tr>
      <w:tr w:rsidR="00DC30FB" w:rsidTr="00677F7E">
        <w:trPr>
          <w:trHeight w:val="2250"/>
        </w:trPr>
        <w:tc>
          <w:tcPr>
            <w:tcW w:w="3794" w:type="dxa"/>
          </w:tcPr>
          <w:p w:rsidR="00DC30FB" w:rsidRDefault="00DC30FB" w:rsidP="00EE0E45">
            <w:r>
              <w:t>1. Выделение морального содержания ситуации нарушение/следование моральной норме</w:t>
            </w:r>
          </w:p>
        </w:tc>
        <w:tc>
          <w:tcPr>
            <w:tcW w:w="3333" w:type="dxa"/>
          </w:tcPr>
          <w:p w:rsidR="00DC30FB" w:rsidRDefault="00DC30FB" w:rsidP="00EE0E45">
            <w:r>
              <w:t>Ориентировка на моральную норму</w:t>
            </w:r>
          </w:p>
          <w:p w:rsidR="00DC30FB" w:rsidRDefault="00DC30FB" w:rsidP="00EE0E45">
            <w:r>
              <w:t>(справедливого распределения,  взаимопомощи,  правдивости)</w:t>
            </w:r>
          </w:p>
        </w:tc>
        <w:tc>
          <w:tcPr>
            <w:tcW w:w="2804" w:type="dxa"/>
          </w:tcPr>
          <w:p w:rsidR="00DC30FB" w:rsidRDefault="00DC30FB" w:rsidP="00EE0E45">
            <w:r>
              <w:t>После уроков</w:t>
            </w:r>
          </w:p>
          <w:p w:rsidR="00DC30FB" w:rsidRDefault="00DC30FB" w:rsidP="00EE0E45">
            <w:r>
              <w:t>(норма взаимопомощи)</w:t>
            </w:r>
          </w:p>
          <w:p w:rsidR="00DC30FB" w:rsidRDefault="00DC30FB" w:rsidP="00EE0E45"/>
          <w:p w:rsidR="00DC30FB" w:rsidRDefault="00DC30FB" w:rsidP="00EE0E45">
            <w:r>
              <w:t>Методика «Незаконченные предложения»</w:t>
            </w:r>
          </w:p>
          <w:p w:rsidR="00DC30FB" w:rsidRDefault="00DC30FB" w:rsidP="00EE0E45">
            <w:pPr>
              <w:rPr>
                <w:lang w:val="en-US"/>
              </w:rPr>
            </w:pPr>
            <w:r>
              <w:rPr>
                <w:lang w:val="en-US"/>
              </w:rPr>
              <w:t>(2-5 класс)</w:t>
            </w:r>
          </w:p>
        </w:tc>
      </w:tr>
      <w:tr w:rsidR="00DC30FB" w:rsidTr="00677F7E">
        <w:trPr>
          <w:trHeight w:val="1248"/>
        </w:trPr>
        <w:tc>
          <w:tcPr>
            <w:tcW w:w="3794" w:type="dxa"/>
          </w:tcPr>
          <w:p w:rsidR="00DC30FB" w:rsidRDefault="00DC30FB" w:rsidP="00EE0E45">
            <w:r>
              <w:t>2. Дифференциация  конвенциональных и моральных норм</w:t>
            </w:r>
          </w:p>
        </w:tc>
        <w:tc>
          <w:tcPr>
            <w:tcW w:w="3333" w:type="dxa"/>
          </w:tcPr>
          <w:p w:rsidR="00DC30FB" w:rsidRDefault="00DC30FB" w:rsidP="00EE0E45">
            <w:r>
              <w:t>Ребенок понимает, что нарушение моральных норм оценивается как более серьезное и недопустимое, по сравнению с конвенциональными</w:t>
            </w:r>
          </w:p>
        </w:tc>
        <w:tc>
          <w:tcPr>
            <w:tcW w:w="2804" w:type="dxa"/>
          </w:tcPr>
          <w:p w:rsidR="00DC30FB" w:rsidRDefault="00DC30FB" w:rsidP="00EE0E45">
            <w:r>
              <w:t>Опросник Е.Кургановой</w:t>
            </w:r>
          </w:p>
          <w:p w:rsidR="00DC30FB" w:rsidRDefault="00DC30FB" w:rsidP="00EE0E45"/>
          <w:p w:rsidR="00DC30FB" w:rsidRDefault="00DC30FB" w:rsidP="00EE0E45">
            <w:pPr>
              <w:rPr>
                <w:b/>
                <w:i/>
              </w:rPr>
            </w:pPr>
            <w:r>
              <w:t>Методика «Что такое хорошо и что такое плохо»(1-4 класс)</w:t>
            </w:r>
          </w:p>
          <w:p w:rsidR="00DC30FB" w:rsidRDefault="00DC30FB" w:rsidP="00EE0E45"/>
        </w:tc>
      </w:tr>
      <w:tr w:rsidR="00DC30FB" w:rsidTr="00677F7E">
        <w:trPr>
          <w:trHeight w:val="1783"/>
        </w:trPr>
        <w:tc>
          <w:tcPr>
            <w:tcW w:w="3794" w:type="dxa"/>
          </w:tcPr>
          <w:p w:rsidR="00DC30FB" w:rsidRDefault="00DC30FB" w:rsidP="00EE0E45">
            <w:r>
              <w:t>3. Решение моральной дилеммы на основе децентрации</w:t>
            </w:r>
          </w:p>
          <w:p w:rsidR="00DC30FB" w:rsidRDefault="00DC30FB" w:rsidP="00EE0E45"/>
          <w:p w:rsidR="00DC30FB" w:rsidRDefault="00DC30FB" w:rsidP="00EE0E45"/>
          <w:p w:rsidR="00DC30FB" w:rsidRDefault="00DC30FB" w:rsidP="00EE0E45"/>
        </w:tc>
        <w:tc>
          <w:tcPr>
            <w:tcW w:w="3333" w:type="dxa"/>
          </w:tcPr>
          <w:p w:rsidR="00DC30FB" w:rsidRDefault="00DC30FB" w:rsidP="00EE0E45">
            <w:r>
              <w:t>Учет ребенком объективных последствий нарушения нормы</w:t>
            </w:r>
          </w:p>
          <w:p w:rsidR="00DC30FB" w:rsidRDefault="00DC30FB" w:rsidP="00EE0E45">
            <w:r>
              <w:t>Учет мотивов субъекта при нарушении нормы</w:t>
            </w:r>
          </w:p>
          <w:p w:rsidR="00DC30FB" w:rsidRDefault="00DC30FB" w:rsidP="00EE0E45">
            <w:r>
              <w:t>Учет чувств и эмоций субъекта при нарушении норма</w:t>
            </w:r>
          </w:p>
          <w:p w:rsidR="00DC30FB" w:rsidRDefault="00DC30FB" w:rsidP="00EE0E45">
            <w:r>
              <w:t>Принятие решения на основе соотнесения нескольких моральных норм</w:t>
            </w:r>
          </w:p>
        </w:tc>
        <w:tc>
          <w:tcPr>
            <w:tcW w:w="2804" w:type="dxa"/>
          </w:tcPr>
          <w:p w:rsidR="00DC30FB" w:rsidRDefault="00DC30FB" w:rsidP="00EE0E45">
            <w:r>
              <w:t>«Булочка»</w:t>
            </w:r>
          </w:p>
          <w:p w:rsidR="00DC30FB" w:rsidRDefault="00DC30FB" w:rsidP="00EE0E45">
            <w:r>
              <w:t xml:space="preserve">(модификация задачи Ж.Пиаже) </w:t>
            </w:r>
          </w:p>
          <w:p w:rsidR="00DC30FB" w:rsidRDefault="00DC30FB" w:rsidP="00EE0E45">
            <w:r>
              <w:t xml:space="preserve">(координация трех норм – ответственности, справедливого распределения, взаимопомощи) и учет принципа компенсации            </w:t>
            </w:r>
          </w:p>
        </w:tc>
      </w:tr>
      <w:tr w:rsidR="00DC30FB" w:rsidTr="00677F7E">
        <w:trPr>
          <w:trHeight w:val="1428"/>
        </w:trPr>
        <w:tc>
          <w:tcPr>
            <w:tcW w:w="3794" w:type="dxa"/>
          </w:tcPr>
          <w:p w:rsidR="00DC30FB" w:rsidRDefault="00DC30FB" w:rsidP="00EE0E45">
            <w:r>
              <w:t>4.Оценка действий с точки зрения нарушения/соблюдения моральной нормы</w:t>
            </w:r>
          </w:p>
          <w:p w:rsidR="00DC30FB" w:rsidRDefault="00DC30FB" w:rsidP="00EE0E45"/>
        </w:tc>
        <w:tc>
          <w:tcPr>
            <w:tcW w:w="3333" w:type="dxa"/>
          </w:tcPr>
          <w:p w:rsidR="00DC30FB" w:rsidRDefault="00DC30FB" w:rsidP="00EE0E45">
            <w:r>
              <w:t>Адекватность оценки действий субъекта с точки зрения</w:t>
            </w:r>
          </w:p>
        </w:tc>
        <w:tc>
          <w:tcPr>
            <w:tcW w:w="2804" w:type="dxa"/>
          </w:tcPr>
          <w:p w:rsidR="00DC30FB" w:rsidRDefault="00DC30FB" w:rsidP="00EE0E45">
            <w:r>
              <w:t>Все задания</w:t>
            </w:r>
          </w:p>
        </w:tc>
      </w:tr>
      <w:tr w:rsidR="00DC30FB" w:rsidTr="00677F7E">
        <w:trPr>
          <w:trHeight w:val="496"/>
        </w:trPr>
        <w:tc>
          <w:tcPr>
            <w:tcW w:w="3794" w:type="dxa"/>
          </w:tcPr>
          <w:p w:rsidR="00DC30FB" w:rsidRDefault="00DC30FB" w:rsidP="00EE0E45">
            <w:r>
              <w:t>5. Умение аргументировать необходимость выполнения моральной нормы</w:t>
            </w:r>
          </w:p>
        </w:tc>
        <w:tc>
          <w:tcPr>
            <w:tcW w:w="3333" w:type="dxa"/>
          </w:tcPr>
          <w:p w:rsidR="00DC30FB" w:rsidRDefault="00DC30FB" w:rsidP="00EE0E45">
            <w:r>
              <w:t>Уровень развития моральных суждений</w:t>
            </w:r>
          </w:p>
        </w:tc>
        <w:tc>
          <w:tcPr>
            <w:tcW w:w="2804" w:type="dxa"/>
          </w:tcPr>
          <w:p w:rsidR="00DC30FB" w:rsidRDefault="00DC30FB" w:rsidP="00EE0E45">
            <w:r>
              <w:t>Все задания</w:t>
            </w:r>
          </w:p>
        </w:tc>
      </w:tr>
    </w:tbl>
    <w:p w:rsidR="00DC30FB" w:rsidRDefault="00DC30FB" w:rsidP="00EE0E45"/>
    <w:p w:rsidR="00DC30FB" w:rsidRDefault="00DC30FB" w:rsidP="00EE0E45">
      <w:pPr>
        <w:numPr>
          <w:ilvl w:val="0"/>
          <w:numId w:val="7"/>
        </w:numPr>
        <w:jc w:val="both"/>
      </w:pPr>
      <w:r>
        <w:t>Ориентация на мотивы поступка («Сережа хотел помочь маме, а Петя съесть варенья, виноват больше Петя»).</w:t>
      </w:r>
    </w:p>
    <w:p w:rsidR="00DC30FB" w:rsidRDefault="00DC30FB" w:rsidP="00EE0E45">
      <w:pPr>
        <w:jc w:val="both"/>
      </w:pPr>
      <w:r>
        <w:t>Ответ на вопрос №2</w:t>
      </w:r>
    </w:p>
    <w:p w:rsidR="00DC30FB" w:rsidRDefault="00DC30FB" w:rsidP="00EE0E45">
      <w:pPr>
        <w:jc w:val="both"/>
      </w:pPr>
      <w:r>
        <w:t xml:space="preserve">1.Отсутствует ориентация на обстоятельства проступка. Следуеть наказать обоих. («Оба виноваты, поступили оба плохо»). </w:t>
      </w:r>
    </w:p>
    <w:p w:rsidR="00DC30FB" w:rsidRDefault="00DC30FB" w:rsidP="00EE0E45">
      <w:pPr>
        <w:jc w:val="both"/>
      </w:pPr>
      <w:r>
        <w:t>2. Ориентация на объективные последствия поступка.  Следует наказать Сережу («Сережа виноват больше, он разбил больше (много) чашек») 3.Ориентация на мотивы поступка  («Петя виноват больше, ведь Сережа хотел помочь маме, а Петя удовлетворить свои желания»). Ориентация на  намерения героя. Проявление децентрации как  учета намерений героя рассказа.</w:t>
      </w:r>
    </w:p>
    <w:p w:rsidR="00DC30FB" w:rsidRDefault="00DC30FB" w:rsidP="00EE0E45">
      <w:pPr>
        <w:widowControl w:val="0"/>
        <w:autoSpaceDE w:val="0"/>
        <w:autoSpaceDN w:val="0"/>
        <w:adjustRightInd w:val="0"/>
        <w:ind w:firstLine="708"/>
        <w:jc w:val="both"/>
        <w:rPr>
          <w:b/>
          <w:i/>
        </w:rPr>
      </w:pPr>
      <w:r>
        <w:rPr>
          <w:b/>
          <w:i/>
        </w:rPr>
        <w:t xml:space="preserve">Задание на выявление уровня моральнойдецентрации (Ж.Пиаже) </w:t>
      </w:r>
    </w:p>
    <w:p w:rsidR="00DC30FB" w:rsidRDefault="00DC30FB" w:rsidP="00EE0E45">
      <w:pPr>
        <w:widowControl w:val="0"/>
        <w:autoSpaceDE w:val="0"/>
        <w:autoSpaceDN w:val="0"/>
        <w:adjustRightInd w:val="0"/>
        <w:jc w:val="both"/>
      </w:pPr>
      <w:r>
        <w:rPr>
          <w:i/>
        </w:rPr>
        <w:t xml:space="preserve">Цель: </w:t>
      </w:r>
      <w:r>
        <w:t>выявление уровня моральной децентрации как способности к координации (соотнесению) трех норм – справедливого распределения, ответственности, взаимопомощи на основе принципа компенсации.</w:t>
      </w:r>
    </w:p>
    <w:p w:rsidR="00DC30FB" w:rsidRDefault="00DC30FB" w:rsidP="00EE0E45">
      <w:pPr>
        <w:jc w:val="both"/>
      </w:pPr>
      <w:r>
        <w:rPr>
          <w:i/>
        </w:rPr>
        <w:t>Оцениваемые УУД</w:t>
      </w:r>
      <w:r>
        <w:t>: действия нравственно-этического оценивания, уровень моральной децентрации как координации нескольких норм.</w:t>
      </w:r>
    </w:p>
    <w:p w:rsidR="00DC30FB" w:rsidRDefault="00DC30FB" w:rsidP="00EE0E45">
      <w:r>
        <w:rPr>
          <w:i/>
        </w:rPr>
        <w:t>Возраст</w:t>
      </w:r>
      <w:r>
        <w:t xml:space="preserve">: ступень окончания начальной школы (10-10,5 лет) </w:t>
      </w:r>
    </w:p>
    <w:p w:rsidR="00DC30FB" w:rsidRDefault="00DC30FB" w:rsidP="00EE0E45">
      <w:r>
        <w:rPr>
          <w:i/>
        </w:rPr>
        <w:t>Форма (ситуация оценивания)</w:t>
      </w:r>
      <w:r>
        <w:t xml:space="preserve">: индивидуальное обследование ребенка  </w:t>
      </w:r>
    </w:p>
    <w:p w:rsidR="00DC30FB" w:rsidRDefault="00DC30FB" w:rsidP="00EE0E45">
      <w:r>
        <w:rPr>
          <w:i/>
        </w:rPr>
        <w:t>Метод оценивания</w:t>
      </w:r>
      <w:r>
        <w:t>: беседа</w:t>
      </w:r>
    </w:p>
    <w:p w:rsidR="00DC30FB" w:rsidRDefault="00DC30FB" w:rsidP="00EE0E45">
      <w:r>
        <w:rPr>
          <w:i/>
        </w:rPr>
        <w:t>Текст задания</w:t>
      </w:r>
      <w:r>
        <w:t>:</w:t>
      </w:r>
    </w:p>
    <w:p w:rsidR="00DC30FB" w:rsidRDefault="00DC30FB" w:rsidP="00EE0E45">
      <w:pPr>
        <w:ind w:firstLine="360"/>
        <w:jc w:val="both"/>
      </w:pPr>
      <w:r>
        <w:t xml:space="preserve">Однажды в выходной день мама с детьми гуляла по берегу реки. Во время прогулки она дала каждому ребенку по булочке. Дети принялись за еду. А самый маленький, который оказался невнимательным, уронил свою булочку в воду. </w:t>
      </w:r>
    </w:p>
    <w:p w:rsidR="00DC30FB" w:rsidRDefault="00DC30FB" w:rsidP="00EE0E45">
      <w:r>
        <w:t xml:space="preserve">1.Что делать маме? Должна ли она дать ему еще булочку? </w:t>
      </w:r>
    </w:p>
    <w:p w:rsidR="00DC30FB" w:rsidRDefault="00DC30FB" w:rsidP="00EE0E45">
      <w:r>
        <w:t xml:space="preserve">2. Почему? </w:t>
      </w:r>
    </w:p>
    <w:p w:rsidR="00DC30FB" w:rsidRDefault="00DC30FB" w:rsidP="00EE0E45">
      <w:r>
        <w:t>3. Представь, что у мамы больше нет булочек. Что делать и почему?</w:t>
      </w:r>
    </w:p>
    <w:p w:rsidR="00DC30FB" w:rsidRDefault="00DC30FB" w:rsidP="00EE0E45">
      <w:r>
        <w:rPr>
          <w:i/>
        </w:rPr>
        <w:t>Критерии оценивания</w:t>
      </w:r>
      <w:r>
        <w:t xml:space="preserve">: </w:t>
      </w:r>
    </w:p>
    <w:p w:rsidR="00DC30FB" w:rsidRDefault="00DC30FB" w:rsidP="00EE0E45">
      <w:pPr>
        <w:numPr>
          <w:ilvl w:val="1"/>
          <w:numId w:val="7"/>
        </w:numPr>
      </w:pPr>
      <w:r>
        <w:t>Решение моральной дилеммы. Ответ на вопрос №1.</w:t>
      </w:r>
    </w:p>
    <w:p w:rsidR="00DC30FB" w:rsidRDefault="00DC30FB" w:rsidP="00EE0E45">
      <w:pPr>
        <w:numPr>
          <w:ilvl w:val="1"/>
          <w:numId w:val="7"/>
        </w:numPr>
      </w:pPr>
      <w:r>
        <w:t>Способ координации норм. Ответ на вопрос №2</w:t>
      </w:r>
    </w:p>
    <w:p w:rsidR="00DC30FB" w:rsidRDefault="00DC30FB" w:rsidP="00EE0E45">
      <w:pPr>
        <w:numPr>
          <w:ilvl w:val="1"/>
          <w:numId w:val="7"/>
        </w:numPr>
      </w:pPr>
      <w:r>
        <w:t>Решение моральной дилеммы с усложнением условий №3</w:t>
      </w:r>
    </w:p>
    <w:p w:rsidR="00DC30FB" w:rsidRDefault="00DC30FB" w:rsidP="00EE0E45">
      <w:pPr>
        <w:rPr>
          <w:i/>
        </w:rPr>
      </w:pPr>
      <w:r>
        <w:rPr>
          <w:i/>
        </w:rPr>
        <w:t>Показатели уровня выполнения задания (моральной децентрации):</w:t>
      </w:r>
    </w:p>
    <w:p w:rsidR="00DC30FB" w:rsidRDefault="00DC30FB" w:rsidP="00EE0E45">
      <w:pPr>
        <w:jc w:val="both"/>
      </w:pPr>
      <w:r>
        <w:t>1 – Отказ дать малышу еще одну булочку с указанием необходимости нести ответственность за свой поступок («нет, он уже получил свою булочку», «он сам виноват, уронил ее») (норма ответственности и санкция). Децентрации нет, осуществляется учет только одной нормы (справедливого распределения). Не учитываются все обстоятельства, включая намерения героя.</w:t>
      </w:r>
    </w:p>
    <w:p w:rsidR="00DC30FB" w:rsidRDefault="00DC30FB" w:rsidP="00EE0E45">
      <w:pPr>
        <w:jc w:val="both"/>
      </w:pPr>
      <w:r>
        <w:t>2 -  Предлагается осуществить повторное распределение булочек между всеми участниками («дать еще, но каждому») (норма справедливого распределения). Координация нормы справедливого распределения и принципа эквивалентности. Переход к координации нескольких норм.</w:t>
      </w:r>
    </w:p>
    <w:p w:rsidR="00DC30FB" w:rsidRDefault="00DC30FB" w:rsidP="00EE0E45">
      <w:pPr>
        <w:jc w:val="both"/>
      </w:pPr>
      <w:r>
        <w:t>3 –  Предложение дать булочку самому слабому- «дать ему еще, потому что он маленький» - норма взаимопомощи и идея справедливости с учетом обстоятельств, принцип компенсации, снимающий ответственность с младшего и требующий оказать ему помощь как нуждающемуся и слабому.  Децентрация на основе координации нескольких норм на основе операций эквивалентности и компенсации (Л.Кольберг)</w:t>
      </w:r>
    </w:p>
    <w:p w:rsidR="00DC30FB" w:rsidRDefault="00DC30FB" w:rsidP="00EE0E45"/>
    <w:p w:rsidR="00DC30FB" w:rsidRDefault="00DC30FB" w:rsidP="00EE0E45">
      <w:pPr>
        <w:jc w:val="center"/>
        <w:rPr>
          <w:b/>
          <w:i/>
        </w:rPr>
      </w:pPr>
      <w:r>
        <w:rPr>
          <w:b/>
          <w:i/>
        </w:rPr>
        <w:t xml:space="preserve">Моральная дилемма </w:t>
      </w:r>
    </w:p>
    <w:p w:rsidR="00DC30FB" w:rsidRDefault="00DC30FB" w:rsidP="00EE0E45">
      <w:pPr>
        <w:jc w:val="center"/>
        <w:rPr>
          <w:b/>
          <w:i/>
        </w:rPr>
      </w:pPr>
      <w:r>
        <w:rPr>
          <w:b/>
          <w:i/>
        </w:rPr>
        <w:t>( норма взаимопомощи в конфликте с личными интересами)</w:t>
      </w:r>
    </w:p>
    <w:p w:rsidR="00DC30FB" w:rsidRDefault="00DC30FB" w:rsidP="00EE0E45">
      <w:pPr>
        <w:widowControl w:val="0"/>
        <w:autoSpaceDE w:val="0"/>
        <w:autoSpaceDN w:val="0"/>
        <w:adjustRightInd w:val="0"/>
      </w:pPr>
      <w:r>
        <w:rPr>
          <w:i/>
        </w:rPr>
        <w:t xml:space="preserve">Цель: </w:t>
      </w:r>
      <w:r>
        <w:t xml:space="preserve">выявление усвоения нормы взаимопомощи. </w:t>
      </w:r>
    </w:p>
    <w:p w:rsidR="00DC30FB" w:rsidRDefault="00DC30FB" w:rsidP="00EE0E45">
      <w:r>
        <w:rPr>
          <w:i/>
        </w:rPr>
        <w:t>Оцениваемые УУД</w:t>
      </w:r>
      <w:r>
        <w:t xml:space="preserve">: действия нравственно-этического оценивания - </w:t>
      </w:r>
    </w:p>
    <w:p w:rsidR="00DC30FB" w:rsidRDefault="00DC30FB" w:rsidP="00EE0E45">
      <w:r>
        <w:rPr>
          <w:i/>
        </w:rPr>
        <w:t>Форма (ситуация оценивания)</w:t>
      </w:r>
      <w:r>
        <w:t xml:space="preserve">: индивидуальное обследование ребенка  </w:t>
      </w:r>
    </w:p>
    <w:p w:rsidR="00DC30FB" w:rsidRDefault="00DC30FB" w:rsidP="00EE0E45">
      <w:r>
        <w:rPr>
          <w:i/>
        </w:rPr>
        <w:t>Метод оценивания</w:t>
      </w:r>
      <w:r>
        <w:t>: беседа</w:t>
      </w:r>
    </w:p>
    <w:p w:rsidR="00DC30FB" w:rsidRDefault="00DC30FB" w:rsidP="00EE0E45">
      <w:r>
        <w:rPr>
          <w:i/>
        </w:rPr>
        <w:t>Текст задания</w:t>
      </w:r>
      <w:r>
        <w:t>:</w:t>
      </w:r>
    </w:p>
    <w:p w:rsidR="00DC30FB" w:rsidRDefault="00DC30FB" w:rsidP="00EE0E45">
      <w:pPr>
        <w:jc w:val="both"/>
      </w:pPr>
      <w:r>
        <w:t>Олег и Антон учились в одном классе. После уроков, когда все собирались домой, Олег попросил Антона помочь найти свой портфель, который пропал в раздевалке. Антону очень хотелось пойти домой, поиграть в новую компьютерную игру. Если  он задержится в школе, то не успеет поиграть, потому что скоро вернется папа с работы, и будет работать на компьютере.</w:t>
      </w:r>
    </w:p>
    <w:p w:rsidR="00DC30FB" w:rsidRDefault="00DC30FB" w:rsidP="00EE0E45">
      <w:r>
        <w:t>1. Что делать Антону?</w:t>
      </w:r>
    </w:p>
    <w:p w:rsidR="00DC30FB" w:rsidRDefault="00DC30FB" w:rsidP="00EE0E45">
      <w:r>
        <w:t>2. Почему?</w:t>
      </w:r>
    </w:p>
    <w:p w:rsidR="00DC30FB" w:rsidRDefault="00DC30FB" w:rsidP="00EE0E45">
      <w:r>
        <w:t>3. А как бы поступил ты?</w:t>
      </w:r>
    </w:p>
    <w:p w:rsidR="00DC30FB" w:rsidRDefault="00DC30FB" w:rsidP="00EE0E45">
      <w:pPr>
        <w:jc w:val="both"/>
      </w:pPr>
      <w:r>
        <w:rPr>
          <w:i/>
        </w:rPr>
        <w:t xml:space="preserve">Уровни </w:t>
      </w:r>
      <w:r>
        <w:t>решения моральной дилеммы - ориентация на интересы и потребности других людей, направленность личности – на себя или на потребности других.</w:t>
      </w:r>
    </w:p>
    <w:p w:rsidR="00DC30FB" w:rsidRDefault="00DC30FB" w:rsidP="00EE0E45">
      <w:r>
        <w:t>Варианты ответа на вопрос № 1 (№ 3):</w:t>
      </w:r>
    </w:p>
    <w:p w:rsidR="00DC30FB" w:rsidRDefault="00DC30FB" w:rsidP="00EE0E45">
      <w:r>
        <w:t xml:space="preserve">1 Решение проблемы в пользу собственных интересов без учета интересов партнера – «пойти домой играть», </w:t>
      </w:r>
    </w:p>
    <w:p w:rsidR="00DC30FB" w:rsidRDefault="00DC30FB" w:rsidP="00EE0E45">
      <w:pPr>
        <w:jc w:val="both"/>
      </w:pPr>
      <w:r>
        <w:t xml:space="preserve">2- Стремление к реализации собственных интересов с учетом интересов других - найти кого-то, кто поможет Олегу, взять Олега к себе в гости поиграть в компьютер; </w:t>
      </w:r>
    </w:p>
    <w:p w:rsidR="00DC30FB" w:rsidRDefault="00DC30FB" w:rsidP="00EE0E45">
      <w:pPr>
        <w:jc w:val="both"/>
      </w:pPr>
      <w:r>
        <w:t>3 – Отказ от собственных интересов в пользу интересов других, нуждающихся в помощи – «остаться и помочь,  если в портфеле что-то очень важное», «если больше некому помочь найти»</w:t>
      </w:r>
    </w:p>
    <w:p w:rsidR="00DC30FB" w:rsidRDefault="00DC30FB" w:rsidP="00EE0E45">
      <w:r>
        <w:rPr>
          <w:i/>
        </w:rPr>
        <w:t xml:space="preserve">Уровни </w:t>
      </w:r>
      <w:r>
        <w:t>развития моральных суждений:</w:t>
      </w:r>
    </w:p>
    <w:p w:rsidR="00DC30FB" w:rsidRDefault="00DC30FB" w:rsidP="00EE0E45">
      <w:r>
        <w:t>Варианты ответов на вопрос № 2:</w:t>
      </w:r>
    </w:p>
    <w:p w:rsidR="00DC30FB" w:rsidRDefault="00DC30FB" w:rsidP="00EE0E45">
      <w:pPr>
        <w:jc w:val="both"/>
      </w:pPr>
      <w:r>
        <w:t>1- стадия власти и авторитета – («Олег  побьет, если Антон не поможет», «Антон уйдет, потому что дома будут ругать, если он задержится в школе»);</w:t>
      </w:r>
    </w:p>
    <w:p w:rsidR="00DC30FB" w:rsidRDefault="00DC30FB" w:rsidP="00EE0E45">
      <w:r>
        <w:t>2-  стадия инструментального обмена – («в следующий раз Олег поможет Антону»,  «нет, Антон уйдет, потому что  Олег раньше ему не помогал»);</w:t>
      </w:r>
    </w:p>
    <w:p w:rsidR="00DC30FB" w:rsidRDefault="00DC30FB" w:rsidP="00EE0E45">
      <w:pPr>
        <w:jc w:val="both"/>
      </w:pPr>
      <w:r>
        <w:t>3 – стадия межличностной конформности и сохранения хороших отношений («Олег друг, приятель, друзья должны помогать» и наоборот);</w:t>
      </w:r>
    </w:p>
    <w:p w:rsidR="00DC30FB" w:rsidRDefault="00DC30FB" w:rsidP="00EE0E45">
      <w:r>
        <w:t xml:space="preserve">4 – стадия «закона и порядка» («люди должны помогать друг другу»). </w:t>
      </w:r>
    </w:p>
    <w:p w:rsidR="00DC30FB" w:rsidRDefault="00DC30FB" w:rsidP="00EE0E45">
      <w:pPr>
        <w:jc w:val="center"/>
        <w:rPr>
          <w:b/>
          <w:i/>
        </w:rPr>
      </w:pPr>
      <w:r>
        <w:rPr>
          <w:b/>
          <w:i/>
        </w:rPr>
        <w:t>Анкета «Оцени поступок»</w:t>
      </w:r>
    </w:p>
    <w:p w:rsidR="00DC30FB" w:rsidRDefault="00DC30FB" w:rsidP="00EE0E45">
      <w:pPr>
        <w:jc w:val="center"/>
        <w:rPr>
          <w:b/>
          <w:i/>
        </w:rPr>
      </w:pPr>
      <w:r>
        <w:rPr>
          <w:b/>
          <w:i/>
        </w:rPr>
        <w:t>(дифференциация конвенциональных и моральных норм,</w:t>
      </w:r>
    </w:p>
    <w:p w:rsidR="00DC30FB" w:rsidRDefault="00DC30FB" w:rsidP="00EE0E45">
      <w:pPr>
        <w:jc w:val="center"/>
        <w:rPr>
          <w:b/>
          <w:i/>
        </w:rPr>
      </w:pPr>
      <w:r>
        <w:rPr>
          <w:b/>
          <w:i/>
        </w:rPr>
        <w:t xml:space="preserve"> по Э.Туриэлю)</w:t>
      </w:r>
    </w:p>
    <w:p w:rsidR="00DC30FB" w:rsidRDefault="00DC30FB" w:rsidP="00EE0E45">
      <w:pPr>
        <w:jc w:val="both"/>
      </w:pPr>
      <w:r>
        <w:rPr>
          <w:i/>
        </w:rPr>
        <w:t xml:space="preserve">Цель: </w:t>
      </w:r>
      <w:r>
        <w:t>выявление степени дифференциации конвенциональных и моральных норм.</w:t>
      </w:r>
    </w:p>
    <w:p w:rsidR="00DC30FB" w:rsidRDefault="00DC30FB" w:rsidP="00EE0E45">
      <w:pPr>
        <w:jc w:val="both"/>
      </w:pPr>
      <w:r>
        <w:rPr>
          <w:i/>
        </w:rPr>
        <w:t xml:space="preserve">Оцениваемые УУД: </w:t>
      </w:r>
      <w:r>
        <w:t>выделение морального содержания действий и ситуаций.</w:t>
      </w:r>
    </w:p>
    <w:p w:rsidR="00DC30FB" w:rsidRDefault="00DC30FB" w:rsidP="00EE0E45">
      <w:pPr>
        <w:jc w:val="both"/>
      </w:pPr>
      <w:r>
        <w:rPr>
          <w:i/>
        </w:rPr>
        <w:t xml:space="preserve">Возраст: </w:t>
      </w:r>
      <w:r>
        <w:t>младшие школьники</w:t>
      </w:r>
    </w:p>
    <w:p w:rsidR="00DC30FB" w:rsidRDefault="00DC30FB" w:rsidP="00EE0E45">
      <w:pPr>
        <w:jc w:val="both"/>
      </w:pPr>
      <w:r>
        <w:rPr>
          <w:i/>
        </w:rPr>
        <w:t>Форма (ситуация оценивания) –</w:t>
      </w:r>
      <w:r>
        <w:t xml:space="preserve"> фронтальное анкетирование</w:t>
      </w:r>
    </w:p>
    <w:p w:rsidR="00DC30FB" w:rsidRDefault="00DC30FB" w:rsidP="00EE0E45">
      <w:pPr>
        <w:jc w:val="both"/>
      </w:pPr>
      <w:r>
        <w:t>Детям предлагалось оценить поступок мальчика (девочки, причем ребенок оценивал поступок сверстника своего пола), выбрав один из четырех вариантов оценки:            1 балл - так делать можно,   2 балла - так делать иногда можно,  3 балла - так делать нельзя, 4 балла - так делать нельзя ни в коем случае.</w:t>
      </w:r>
    </w:p>
    <w:p w:rsidR="00DC30FB" w:rsidRDefault="00DC30FB" w:rsidP="00EE0E45">
      <w:pPr>
        <w:ind w:firstLine="567"/>
        <w:jc w:val="both"/>
      </w:pPr>
      <w:r>
        <w:t xml:space="preserve">Инструкция: «Ребята, сейчас вам предстоит оценивать разные поступки таких же, как вы, мальчиков и девочек. Всего вам нужно оценить 18 поступков. Напротив каждой ситуации вы должны поставить один, выбранный вами балл. В верхней части листа написано, что означает каждый балл. Давайте вместе прочтем, как можно оценивать поступки ребят. Если вы считаете, что так делать можно, то вы ставите балл (один) …и т.д.». После обсуждения значения каждого балла дети приступали к выполнению задания. </w:t>
      </w:r>
    </w:p>
    <w:p w:rsidR="00DC30FB" w:rsidRDefault="00DC30FB" w:rsidP="00EE0E45">
      <w:pPr>
        <w:ind w:firstLine="567"/>
        <w:jc w:val="both"/>
      </w:pPr>
      <w:r>
        <w:t>Процедура проведения задания занимала от 10 до 20 минут, в зависимости от возраста детей.</w:t>
      </w:r>
    </w:p>
    <w:p w:rsidR="00DC30FB" w:rsidRDefault="00DC30FB" w:rsidP="00EE0E45">
      <w:pPr>
        <w:pStyle w:val="BodyText3"/>
        <w:spacing w:after="0"/>
        <w:rPr>
          <w:sz w:val="24"/>
          <w:szCs w:val="24"/>
        </w:rPr>
      </w:pPr>
      <w:r>
        <w:rPr>
          <w:bCs/>
          <w:sz w:val="24"/>
          <w:szCs w:val="24"/>
        </w:rPr>
        <w:t>В таблице</w:t>
      </w:r>
      <w:r>
        <w:rPr>
          <w:sz w:val="24"/>
          <w:szCs w:val="24"/>
        </w:rPr>
        <w:t xml:space="preserve"> 2 представлены конвенциональные и моральные нормы (по Туриэлю). </w:t>
      </w:r>
    </w:p>
    <w:tbl>
      <w:tblPr>
        <w:tblW w:w="9523" w:type="dxa"/>
        <w:tblCellMar>
          <w:left w:w="0" w:type="dxa"/>
          <w:right w:w="0" w:type="dxa"/>
        </w:tblCellMar>
        <w:tblLook w:val="0000"/>
      </w:tblPr>
      <w:tblGrid>
        <w:gridCol w:w="2568"/>
        <w:gridCol w:w="1927"/>
        <w:gridCol w:w="3341"/>
        <w:gridCol w:w="1927"/>
      </w:tblGrid>
      <w:tr w:rsidR="00DC30FB" w:rsidTr="00677F7E">
        <w:trPr>
          <w:cantSplit/>
          <w:trHeight w:val="322"/>
        </w:trPr>
        <w:tc>
          <w:tcPr>
            <w:tcW w:w="1991"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vAlign w:val="center"/>
          </w:tcPr>
          <w:p w:rsidR="00DC30FB" w:rsidRDefault="00DC30FB" w:rsidP="00EE0E45">
            <w:pPr>
              <w:jc w:val="center"/>
            </w:pPr>
            <w:r>
              <w:t>Видсоциальныхнорм</w:t>
            </w:r>
          </w:p>
        </w:tc>
        <w:tc>
          <w:tcPr>
            <w:tcW w:w="2619"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vAlign w:val="center"/>
          </w:tcPr>
          <w:p w:rsidR="00DC30FB" w:rsidRDefault="00DC30FB" w:rsidP="00EE0E45">
            <w:pPr>
              <w:jc w:val="center"/>
            </w:pPr>
            <w:r>
              <w:t>категории конвенциональных  норм</w:t>
            </w:r>
          </w:p>
        </w:tc>
        <w:tc>
          <w:tcPr>
            <w:tcW w:w="2527"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vAlign w:val="center"/>
          </w:tcPr>
          <w:p w:rsidR="00DC30FB" w:rsidRDefault="00DC30FB" w:rsidP="00EE0E45">
            <w:pPr>
              <w:jc w:val="center"/>
            </w:pPr>
            <w:r>
              <w:t>конвенциональные  нормы</w:t>
            </w:r>
          </w:p>
        </w:tc>
        <w:tc>
          <w:tcPr>
            <w:tcW w:w="2386"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vAlign w:val="center"/>
          </w:tcPr>
          <w:p w:rsidR="00DC30FB" w:rsidRDefault="00DC30FB" w:rsidP="00EE0E45">
            <w:pPr>
              <w:jc w:val="center"/>
            </w:pPr>
            <w:r>
              <w:t>мини-ситуации  нарушения конвенциональных  норм</w:t>
            </w:r>
          </w:p>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tcPr>
          <w:p w:rsidR="00DC30FB" w:rsidRDefault="00DC30FB" w:rsidP="00EE0E45">
            <w:pPr>
              <w:jc w:val="center"/>
            </w:pPr>
          </w:p>
          <w:p w:rsidR="00DC30FB" w:rsidRDefault="00DC30FB" w:rsidP="00EE0E45">
            <w:pPr>
              <w:jc w:val="center"/>
            </w:pPr>
          </w:p>
          <w:p w:rsidR="00DC30FB" w:rsidRDefault="00DC30FB" w:rsidP="00EE0E45">
            <w:pPr>
              <w:jc w:val="center"/>
            </w:pPr>
          </w:p>
          <w:p w:rsidR="00DC30FB" w:rsidRDefault="00DC30FB" w:rsidP="00EE0E45">
            <w:pPr>
              <w:jc w:val="center"/>
            </w:pPr>
          </w:p>
          <w:p w:rsidR="00DC30FB" w:rsidRDefault="00DC30FB" w:rsidP="00EE0E45">
            <w:pPr>
              <w:jc w:val="center"/>
            </w:pPr>
          </w:p>
          <w:p w:rsidR="00DC30FB" w:rsidRDefault="00DC30FB" w:rsidP="00EE0E45">
            <w:pPr>
              <w:jc w:val="center"/>
            </w:pPr>
          </w:p>
          <w:p w:rsidR="00DC30FB" w:rsidRDefault="00DC30FB" w:rsidP="00EE0E45">
            <w:pPr>
              <w:jc w:val="center"/>
            </w:pPr>
          </w:p>
          <w:p w:rsidR="00DC30FB" w:rsidRDefault="00DC30FB" w:rsidP="00EE0E45">
            <w:pPr>
              <w:jc w:val="center"/>
            </w:pPr>
          </w:p>
          <w:p w:rsidR="00DC30FB" w:rsidRDefault="00DC30FB" w:rsidP="00EE0E45">
            <w:pPr>
              <w:jc w:val="center"/>
            </w:pPr>
            <w:r>
              <w:t>конвенциональныенормы</w:t>
            </w:r>
          </w:p>
        </w:tc>
        <w:tc>
          <w:tcPr>
            <w:tcW w:w="2619"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vAlign w:val="center"/>
          </w:tcPr>
          <w:p w:rsidR="00DC30FB" w:rsidRDefault="00DC30FB" w:rsidP="00EE0E45">
            <w:pPr>
              <w:jc w:val="center"/>
            </w:pPr>
            <w:r>
              <w:t>ритуально - этикетные</w:t>
            </w:r>
          </w:p>
        </w:tc>
        <w:tc>
          <w:tcPr>
            <w:tcW w:w="2527"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tcPr>
          <w:p w:rsidR="00DC30FB" w:rsidRDefault="00DC30FB" w:rsidP="00EE0E45">
            <w:pPr>
              <w:numPr>
                <w:ilvl w:val="0"/>
                <w:numId w:val="11"/>
              </w:numPr>
              <w:tabs>
                <w:tab w:val="clear" w:pos="720"/>
                <w:tab w:val="num" w:pos="352"/>
                <w:tab w:val="num" w:pos="1440"/>
                <w:tab w:val="num" w:pos="1560"/>
              </w:tabs>
              <w:ind w:left="410"/>
            </w:pPr>
            <w:r>
              <w:t xml:space="preserve">культуравнешнеговида, </w:t>
            </w:r>
          </w:p>
          <w:p w:rsidR="00DC30FB" w:rsidRDefault="00DC30FB" w:rsidP="00EE0E45">
            <w:pPr>
              <w:numPr>
                <w:ilvl w:val="0"/>
                <w:numId w:val="11"/>
              </w:numPr>
              <w:tabs>
                <w:tab w:val="clear" w:pos="720"/>
                <w:tab w:val="num" w:pos="352"/>
                <w:tab w:val="num" w:pos="1440"/>
                <w:tab w:val="num" w:pos="1560"/>
              </w:tabs>
              <w:ind w:left="410"/>
            </w:pPr>
            <w:r>
              <w:t xml:space="preserve">поведениезастолом, </w:t>
            </w:r>
          </w:p>
          <w:p w:rsidR="00DC30FB" w:rsidRDefault="00DC30FB" w:rsidP="00EE0E45">
            <w:pPr>
              <w:numPr>
                <w:ilvl w:val="0"/>
                <w:numId w:val="11"/>
              </w:numPr>
              <w:tabs>
                <w:tab w:val="clear" w:pos="720"/>
                <w:tab w:val="num" w:pos="352"/>
                <w:tab w:val="num" w:pos="1440"/>
              </w:tabs>
              <w:ind w:left="410"/>
            </w:pPr>
            <w:r>
              <w:t>правила и формы обращения в семье</w:t>
            </w:r>
          </w:p>
        </w:tc>
        <w:tc>
          <w:tcPr>
            <w:tcW w:w="2386"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tcPr>
          <w:p w:rsidR="00DC30FB" w:rsidRDefault="00DC30FB" w:rsidP="00EE0E45">
            <w:pPr>
              <w:numPr>
                <w:ilvl w:val="0"/>
                <w:numId w:val="11"/>
              </w:numPr>
              <w:tabs>
                <w:tab w:val="clear" w:pos="720"/>
                <w:tab w:val="num" w:pos="234"/>
                <w:tab w:val="num" w:pos="1440"/>
              </w:tabs>
              <w:ind w:left="262" w:hanging="180"/>
            </w:pPr>
            <w:r>
              <w:t>не почистил зубы;</w:t>
            </w:r>
          </w:p>
          <w:p w:rsidR="00DC30FB" w:rsidRDefault="00DC30FB" w:rsidP="00EE0E45">
            <w:pPr>
              <w:numPr>
                <w:ilvl w:val="0"/>
                <w:numId w:val="11"/>
              </w:numPr>
              <w:tabs>
                <w:tab w:val="clear" w:pos="720"/>
                <w:tab w:val="num" w:pos="234"/>
                <w:tab w:val="num" w:pos="1440"/>
              </w:tabs>
              <w:ind w:left="262" w:hanging="180"/>
            </w:pPr>
            <w:r>
              <w:t>пришел в грязной одежде в школу;</w:t>
            </w:r>
          </w:p>
          <w:p w:rsidR="00DC30FB" w:rsidRDefault="00DC30FB" w:rsidP="00EE0E45">
            <w:pPr>
              <w:numPr>
                <w:ilvl w:val="0"/>
                <w:numId w:val="11"/>
              </w:numPr>
              <w:tabs>
                <w:tab w:val="clear" w:pos="720"/>
                <w:tab w:val="num" w:pos="234"/>
                <w:tab w:val="num" w:pos="1440"/>
              </w:tabs>
              <w:ind w:left="262" w:hanging="180"/>
            </w:pPr>
            <w:r>
              <w:t>накрошил на столе;</w:t>
            </w:r>
          </w:p>
          <w:p w:rsidR="00DC30FB" w:rsidRDefault="00DC30FB" w:rsidP="00EE0E45">
            <w:pPr>
              <w:numPr>
                <w:ilvl w:val="0"/>
                <w:numId w:val="11"/>
              </w:numPr>
              <w:tabs>
                <w:tab w:val="clear" w:pos="720"/>
                <w:tab w:val="num" w:pos="234"/>
                <w:tab w:val="num" w:pos="1440"/>
              </w:tabs>
              <w:ind w:left="262" w:hanging="180"/>
            </w:pPr>
            <w:r>
              <w:t>ушел на улицу без разрешения;</w:t>
            </w:r>
          </w:p>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vAlign w:val="center"/>
          </w:tcPr>
          <w:p w:rsidR="00DC30FB" w:rsidRDefault="00DC30FB" w:rsidP="00EE0E45">
            <w:pPr>
              <w:jc w:val="center"/>
            </w:pPr>
            <w:r>
              <w:t>организационно – административные</w:t>
            </w:r>
          </w:p>
        </w:tc>
        <w:tc>
          <w:tcPr>
            <w:tcW w:w="2527"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tcPr>
          <w:p w:rsidR="00DC30FB" w:rsidRDefault="00DC30FB" w:rsidP="00EE0E45">
            <w:pPr>
              <w:numPr>
                <w:ilvl w:val="0"/>
                <w:numId w:val="13"/>
              </w:numPr>
              <w:tabs>
                <w:tab w:val="clear" w:pos="780"/>
                <w:tab w:val="num" w:pos="352"/>
                <w:tab w:val="num" w:pos="1800"/>
              </w:tabs>
              <w:ind w:left="410"/>
            </w:pPr>
            <w:r>
              <w:t>правилаповедениявшколе,</w:t>
            </w:r>
          </w:p>
          <w:p w:rsidR="00DC30FB" w:rsidRDefault="00DC30FB" w:rsidP="00EE0E45">
            <w:pPr>
              <w:numPr>
                <w:ilvl w:val="0"/>
                <w:numId w:val="13"/>
              </w:numPr>
              <w:tabs>
                <w:tab w:val="clear" w:pos="780"/>
                <w:tab w:val="num" w:pos="352"/>
                <w:tab w:val="num" w:pos="1800"/>
              </w:tabs>
              <w:ind w:left="410"/>
            </w:pPr>
            <w:r>
              <w:t>правилаповедениянаулице,</w:t>
            </w:r>
          </w:p>
          <w:p w:rsidR="00DC30FB" w:rsidRDefault="00DC30FB" w:rsidP="00EE0E45">
            <w:pPr>
              <w:numPr>
                <w:ilvl w:val="0"/>
                <w:numId w:val="13"/>
              </w:numPr>
              <w:tabs>
                <w:tab w:val="clear" w:pos="780"/>
                <w:tab w:val="num" w:pos="352"/>
                <w:tab w:val="num" w:pos="1800"/>
              </w:tabs>
              <w:ind w:left="410"/>
            </w:pPr>
            <w:r>
              <w:t>правила поведениявобщественныхместах,</w:t>
            </w:r>
          </w:p>
        </w:tc>
        <w:tc>
          <w:tcPr>
            <w:tcW w:w="2386"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tcPr>
          <w:p w:rsidR="00DC30FB" w:rsidRDefault="00DC30FB" w:rsidP="00EE0E45">
            <w:pPr>
              <w:numPr>
                <w:ilvl w:val="0"/>
                <w:numId w:val="12"/>
              </w:numPr>
              <w:tabs>
                <w:tab w:val="clear" w:pos="780"/>
                <w:tab w:val="num" w:pos="234"/>
                <w:tab w:val="num" w:pos="1440"/>
              </w:tabs>
              <w:ind w:left="262" w:hanging="180"/>
            </w:pPr>
            <w:r>
              <w:t>вставал без разрешения на уроке;</w:t>
            </w:r>
          </w:p>
          <w:p w:rsidR="00DC30FB" w:rsidRDefault="00DC30FB" w:rsidP="00EE0E45">
            <w:pPr>
              <w:numPr>
                <w:ilvl w:val="0"/>
                <w:numId w:val="12"/>
              </w:numPr>
              <w:tabs>
                <w:tab w:val="clear" w:pos="780"/>
                <w:tab w:val="num" w:pos="234"/>
                <w:tab w:val="num" w:pos="1440"/>
              </w:tabs>
              <w:ind w:left="262" w:hanging="180"/>
            </w:pPr>
            <w:r>
              <w:t>мусорил на улице;</w:t>
            </w:r>
          </w:p>
          <w:p w:rsidR="00DC30FB" w:rsidRDefault="00DC30FB" w:rsidP="00EE0E45">
            <w:pPr>
              <w:numPr>
                <w:ilvl w:val="0"/>
                <w:numId w:val="12"/>
              </w:numPr>
              <w:tabs>
                <w:tab w:val="clear" w:pos="780"/>
                <w:tab w:val="num" w:pos="234"/>
                <w:tab w:val="num" w:pos="1440"/>
              </w:tabs>
              <w:ind w:left="262" w:hanging="180"/>
            </w:pPr>
            <w:r>
              <w:t xml:space="preserve"> перешел дорогу в неположенном месте;</w:t>
            </w:r>
          </w:p>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r w:rsidR="00DC30FB" w:rsidTr="00677F7E">
        <w:trPr>
          <w:cantSplit/>
          <w:trHeight w:val="322"/>
        </w:trPr>
        <w:tc>
          <w:tcPr>
            <w:tcW w:w="1991" w:type="dxa"/>
            <w:vMerge/>
            <w:tcBorders>
              <w:top w:val="single" w:sz="4" w:space="0" w:color="auto"/>
              <w:left w:val="single" w:sz="4" w:space="0" w:color="auto"/>
              <w:bottom w:val="single" w:sz="4" w:space="0" w:color="auto"/>
              <w:right w:val="single" w:sz="4" w:space="0" w:color="000000"/>
            </w:tcBorders>
            <w:vAlign w:val="center"/>
          </w:tcPr>
          <w:p w:rsidR="00DC30FB" w:rsidRDefault="00DC30FB" w:rsidP="00EE0E45"/>
        </w:tc>
        <w:tc>
          <w:tcPr>
            <w:tcW w:w="2619" w:type="dxa"/>
            <w:vMerge/>
            <w:tcBorders>
              <w:top w:val="single" w:sz="4" w:space="0" w:color="auto"/>
              <w:left w:val="single" w:sz="4" w:space="0" w:color="auto"/>
              <w:bottom w:val="single" w:sz="4" w:space="0" w:color="auto"/>
              <w:right w:val="single" w:sz="4" w:space="0" w:color="000000"/>
            </w:tcBorders>
            <w:vAlign w:val="center"/>
          </w:tcPr>
          <w:p w:rsidR="00DC30FB" w:rsidRDefault="00DC30FB" w:rsidP="00EE0E45"/>
        </w:tc>
        <w:tc>
          <w:tcPr>
            <w:tcW w:w="2527" w:type="dxa"/>
            <w:vMerge/>
            <w:tcBorders>
              <w:top w:val="single" w:sz="4" w:space="0" w:color="auto"/>
              <w:left w:val="single" w:sz="4" w:space="0" w:color="auto"/>
              <w:bottom w:val="single" w:sz="4" w:space="0" w:color="auto"/>
              <w:right w:val="single" w:sz="4" w:space="0" w:color="000000"/>
            </w:tcBorders>
            <w:vAlign w:val="center"/>
          </w:tcPr>
          <w:p w:rsidR="00DC30FB" w:rsidRDefault="00DC30FB" w:rsidP="00EE0E45"/>
        </w:tc>
        <w:tc>
          <w:tcPr>
            <w:tcW w:w="2386" w:type="dxa"/>
            <w:vMerge/>
            <w:tcBorders>
              <w:top w:val="single" w:sz="4" w:space="0" w:color="auto"/>
              <w:left w:val="single" w:sz="4" w:space="0" w:color="auto"/>
              <w:bottom w:val="single" w:sz="4" w:space="0" w:color="auto"/>
              <w:right w:val="single" w:sz="4" w:space="0" w:color="000000"/>
            </w:tcBorders>
            <w:vAlign w:val="center"/>
          </w:tcPr>
          <w:p w:rsidR="00DC30FB" w:rsidRDefault="00DC30FB" w:rsidP="00EE0E45"/>
        </w:tc>
      </w:tr>
      <w:tr w:rsidR="00DC30FB" w:rsidTr="00677F7E">
        <w:trPr>
          <w:cantSplit/>
          <w:trHeight w:val="255"/>
        </w:trPr>
        <w:tc>
          <w:tcPr>
            <w:tcW w:w="1991" w:type="dxa"/>
            <w:tcBorders>
              <w:top w:val="single" w:sz="4" w:space="0" w:color="auto"/>
              <w:left w:val="single" w:sz="4" w:space="0" w:color="auto"/>
              <w:bottom w:val="single" w:sz="4" w:space="0" w:color="auto"/>
              <w:right w:val="single" w:sz="4" w:space="0" w:color="000000"/>
            </w:tcBorders>
            <w:vAlign w:val="center"/>
          </w:tcPr>
          <w:p w:rsidR="00DC30FB" w:rsidRDefault="00DC30FB" w:rsidP="00EE0E45"/>
          <w:p w:rsidR="00DC30FB" w:rsidRDefault="00DC30FB" w:rsidP="00EE0E45">
            <w:pPr>
              <w:jc w:val="center"/>
            </w:pPr>
            <w:r>
              <w:t>вид социальных норм</w:t>
            </w:r>
          </w:p>
        </w:tc>
        <w:tc>
          <w:tcPr>
            <w:tcW w:w="2619" w:type="dxa"/>
            <w:tcBorders>
              <w:top w:val="single" w:sz="4" w:space="0" w:color="auto"/>
              <w:left w:val="single" w:sz="4" w:space="0" w:color="auto"/>
              <w:bottom w:val="single" w:sz="4" w:space="0" w:color="auto"/>
              <w:right w:val="single" w:sz="4" w:space="0" w:color="000000"/>
            </w:tcBorders>
            <w:vAlign w:val="center"/>
          </w:tcPr>
          <w:p w:rsidR="00DC30FB" w:rsidRDefault="00DC30FB" w:rsidP="00EE0E45">
            <w:pPr>
              <w:jc w:val="center"/>
            </w:pPr>
            <w:r>
              <w:t>категория моральных норм (по Туриелю)</w:t>
            </w:r>
          </w:p>
        </w:tc>
        <w:tc>
          <w:tcPr>
            <w:tcW w:w="2527" w:type="dxa"/>
            <w:tcBorders>
              <w:top w:val="single" w:sz="4" w:space="0" w:color="auto"/>
              <w:left w:val="single" w:sz="4" w:space="0" w:color="auto"/>
              <w:bottom w:val="single" w:sz="4" w:space="0" w:color="auto"/>
              <w:right w:val="single" w:sz="4" w:space="0" w:color="000000"/>
            </w:tcBorders>
            <w:vAlign w:val="center"/>
          </w:tcPr>
          <w:p w:rsidR="00DC30FB" w:rsidRDefault="00DC30FB" w:rsidP="00EE0E45">
            <w:pPr>
              <w:jc w:val="center"/>
            </w:pPr>
            <w:r>
              <w:t>моральные нормы</w:t>
            </w:r>
          </w:p>
        </w:tc>
        <w:tc>
          <w:tcPr>
            <w:tcW w:w="2386" w:type="dxa"/>
            <w:tcBorders>
              <w:top w:val="single" w:sz="4" w:space="0" w:color="auto"/>
              <w:left w:val="single" w:sz="4" w:space="0" w:color="auto"/>
              <w:bottom w:val="single" w:sz="4" w:space="0" w:color="auto"/>
              <w:right w:val="single" w:sz="4" w:space="0" w:color="000000"/>
            </w:tcBorders>
            <w:vAlign w:val="center"/>
          </w:tcPr>
          <w:p w:rsidR="00DC30FB" w:rsidRDefault="00DC30FB" w:rsidP="00EE0E45">
            <w:pPr>
              <w:jc w:val="center"/>
            </w:pPr>
            <w:r>
              <w:t>мини-ситуации нарушения моральных норм</w:t>
            </w:r>
          </w:p>
        </w:tc>
      </w:tr>
      <w:tr w:rsidR="00DC30FB" w:rsidTr="00677F7E">
        <w:trPr>
          <w:cantSplit/>
          <w:trHeight w:val="255"/>
        </w:trPr>
        <w:tc>
          <w:tcPr>
            <w:tcW w:w="1991" w:type="dxa"/>
            <w:tcBorders>
              <w:top w:val="single" w:sz="4" w:space="0" w:color="auto"/>
              <w:left w:val="single" w:sz="4" w:space="0" w:color="auto"/>
              <w:bottom w:val="single" w:sz="4" w:space="0" w:color="000000"/>
              <w:right w:val="single" w:sz="4" w:space="0" w:color="000000"/>
            </w:tcBorders>
            <w:vAlign w:val="center"/>
          </w:tcPr>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Pr>
              <w:jc w:val="center"/>
            </w:pPr>
            <w:r>
              <w:t>моральные нормы</w:t>
            </w:r>
          </w:p>
          <w:p w:rsidR="00DC30FB" w:rsidRDefault="00DC30FB" w:rsidP="00EE0E45"/>
          <w:p w:rsidR="00DC30FB" w:rsidRDefault="00DC30FB" w:rsidP="00EE0E45"/>
          <w:p w:rsidR="00DC30FB" w:rsidRDefault="00DC30FB" w:rsidP="00EE0E45"/>
          <w:p w:rsidR="00DC30FB" w:rsidRDefault="00DC30FB" w:rsidP="00EE0E45"/>
        </w:tc>
        <w:tc>
          <w:tcPr>
            <w:tcW w:w="2619" w:type="dxa"/>
            <w:tcBorders>
              <w:top w:val="single" w:sz="4" w:space="0" w:color="auto"/>
              <w:left w:val="single" w:sz="4" w:space="0" w:color="auto"/>
              <w:bottom w:val="single" w:sz="4" w:space="0" w:color="000000"/>
              <w:right w:val="single" w:sz="4" w:space="0" w:color="000000"/>
            </w:tcBorders>
          </w:tcPr>
          <w:p w:rsidR="00DC30FB" w:rsidRDefault="00DC30FB" w:rsidP="00EE0E45"/>
          <w:p w:rsidR="00DC30FB" w:rsidRDefault="00DC30FB" w:rsidP="00EE0E45">
            <w:pPr>
              <w:pStyle w:val="BodyText2"/>
              <w:spacing w:after="0" w:line="240" w:lineRule="auto"/>
              <w:rPr>
                <w:bCs/>
              </w:rPr>
            </w:pPr>
            <w:r>
              <w:rPr>
                <w:bCs/>
              </w:rPr>
              <w:t>Нормы альтруизма</w:t>
            </w:r>
          </w:p>
          <w:p w:rsidR="00DC30FB" w:rsidRDefault="00DC30FB" w:rsidP="00EE0E45">
            <w:pPr>
              <w:jc w:val="center"/>
            </w:pPr>
          </w:p>
          <w:p w:rsidR="00DC30FB" w:rsidRDefault="00DC30FB" w:rsidP="00EE0E45">
            <w:pPr>
              <w:jc w:val="center"/>
            </w:pPr>
          </w:p>
          <w:p w:rsidR="00DC30FB" w:rsidRDefault="00DC30FB" w:rsidP="00EE0E45">
            <w:pPr>
              <w:jc w:val="center"/>
            </w:pPr>
          </w:p>
          <w:p w:rsidR="00DC30FB" w:rsidRDefault="00DC30FB" w:rsidP="00EE0E45">
            <w:pPr>
              <w:jc w:val="center"/>
            </w:pPr>
            <w:r>
              <w:t>Нормы ответственности, справедливости и законности</w:t>
            </w:r>
          </w:p>
        </w:tc>
        <w:tc>
          <w:tcPr>
            <w:tcW w:w="2527" w:type="dxa"/>
            <w:tcBorders>
              <w:top w:val="single" w:sz="4" w:space="0" w:color="auto"/>
              <w:left w:val="single" w:sz="4" w:space="0" w:color="auto"/>
              <w:bottom w:val="single" w:sz="4" w:space="0" w:color="000000"/>
              <w:right w:val="single" w:sz="4" w:space="0" w:color="000000"/>
            </w:tcBorders>
          </w:tcPr>
          <w:p w:rsidR="00DC30FB" w:rsidRDefault="00DC30FB" w:rsidP="00EE0E45">
            <w:pPr>
              <w:numPr>
                <w:ilvl w:val="0"/>
                <w:numId w:val="12"/>
              </w:numPr>
              <w:tabs>
                <w:tab w:val="clear" w:pos="780"/>
                <w:tab w:val="num" w:pos="372"/>
                <w:tab w:val="num" w:pos="1440"/>
              </w:tabs>
              <w:ind w:left="275" w:hanging="180"/>
            </w:pPr>
            <w:r>
              <w:t>норма помощи,</w:t>
            </w:r>
          </w:p>
          <w:p w:rsidR="00DC30FB" w:rsidRDefault="00DC30FB" w:rsidP="00EE0E45">
            <w:pPr>
              <w:numPr>
                <w:ilvl w:val="0"/>
                <w:numId w:val="12"/>
              </w:numPr>
              <w:tabs>
                <w:tab w:val="clear" w:pos="780"/>
                <w:tab w:val="num" w:pos="372"/>
                <w:tab w:val="num" w:pos="1440"/>
              </w:tabs>
              <w:ind w:left="275" w:hanging="180"/>
            </w:pPr>
            <w:r>
              <w:t>норма щедрости,</w:t>
            </w:r>
          </w:p>
          <w:p w:rsidR="00DC30FB" w:rsidRDefault="00DC30FB" w:rsidP="00EE0E45"/>
          <w:p w:rsidR="00DC30FB" w:rsidRDefault="00DC30FB" w:rsidP="00EE0E45"/>
          <w:p w:rsidR="00DC30FB" w:rsidRDefault="00DC30FB" w:rsidP="00EE0E45"/>
          <w:p w:rsidR="00DC30FB" w:rsidRDefault="00DC30FB" w:rsidP="00EE0E45">
            <w:pPr>
              <w:numPr>
                <w:ilvl w:val="0"/>
                <w:numId w:val="12"/>
              </w:numPr>
              <w:tabs>
                <w:tab w:val="clear" w:pos="780"/>
                <w:tab w:val="num" w:pos="230"/>
                <w:tab w:val="num" w:pos="1440"/>
              </w:tabs>
              <w:ind w:left="275" w:hanging="180"/>
            </w:pPr>
            <w:r>
              <w:t>норма ответственности за нанесение материального ущерба</w:t>
            </w:r>
          </w:p>
        </w:tc>
        <w:tc>
          <w:tcPr>
            <w:tcW w:w="2386" w:type="dxa"/>
            <w:tcBorders>
              <w:top w:val="single" w:sz="4" w:space="0" w:color="auto"/>
              <w:left w:val="single" w:sz="4" w:space="0" w:color="auto"/>
              <w:bottom w:val="single" w:sz="4" w:space="0" w:color="000000"/>
              <w:right w:val="single" w:sz="4" w:space="0" w:color="000000"/>
            </w:tcBorders>
          </w:tcPr>
          <w:p w:rsidR="00DC30FB" w:rsidRDefault="00DC30FB" w:rsidP="00EE0E45">
            <w:pPr>
              <w:numPr>
                <w:ilvl w:val="0"/>
                <w:numId w:val="12"/>
              </w:numPr>
              <w:tabs>
                <w:tab w:val="clear" w:pos="780"/>
                <w:tab w:val="num" w:pos="396"/>
                <w:tab w:val="num" w:pos="1440"/>
              </w:tabs>
              <w:ind w:left="360" w:hanging="180"/>
            </w:pPr>
            <w:r>
              <w:t xml:space="preserve">не предложил друзьям помощь в уборке класса; </w:t>
            </w:r>
          </w:p>
          <w:p w:rsidR="00DC30FB" w:rsidRDefault="00DC30FB" w:rsidP="00EE0E45">
            <w:pPr>
              <w:numPr>
                <w:ilvl w:val="0"/>
                <w:numId w:val="12"/>
              </w:numPr>
              <w:tabs>
                <w:tab w:val="clear" w:pos="780"/>
                <w:tab w:val="num" w:pos="396"/>
                <w:tab w:val="num" w:pos="1440"/>
              </w:tabs>
              <w:ind w:left="360" w:hanging="180"/>
            </w:pPr>
            <w:r>
              <w:t>не угостил родителей конфетами;</w:t>
            </w:r>
          </w:p>
          <w:p w:rsidR="00DC30FB" w:rsidRDefault="00DC30FB" w:rsidP="00EE0E45">
            <w:pPr>
              <w:numPr>
                <w:ilvl w:val="0"/>
                <w:numId w:val="12"/>
              </w:numPr>
              <w:tabs>
                <w:tab w:val="clear" w:pos="780"/>
                <w:tab w:val="num" w:pos="396"/>
                <w:tab w:val="num" w:pos="1440"/>
              </w:tabs>
              <w:ind w:left="360" w:hanging="180"/>
            </w:pPr>
            <w:r>
              <w:t>взял у друга книгу и порвал ее;</w:t>
            </w:r>
          </w:p>
        </w:tc>
      </w:tr>
    </w:tbl>
    <w:p w:rsidR="00DC30FB" w:rsidRDefault="00DC30FB" w:rsidP="00EE0E45"/>
    <w:p w:rsidR="00DC30FB" w:rsidRDefault="00DC30FB" w:rsidP="00EE0E45">
      <w:pPr>
        <w:ind w:firstLine="567"/>
        <w:jc w:val="both"/>
      </w:pPr>
      <w:r>
        <w:t xml:space="preserve">  Всего в предложенной анкете было представлено:</w:t>
      </w:r>
    </w:p>
    <w:p w:rsidR="00DC30FB" w:rsidRDefault="00DC30FB" w:rsidP="00EE0E45">
      <w:pPr>
        <w:numPr>
          <w:ilvl w:val="1"/>
          <w:numId w:val="10"/>
        </w:numPr>
        <w:tabs>
          <w:tab w:val="clear" w:pos="2880"/>
          <w:tab w:val="num" w:pos="1418"/>
        </w:tabs>
        <w:ind w:left="1418" w:hanging="284"/>
        <w:jc w:val="both"/>
      </w:pPr>
      <w:r>
        <w:t>семь ситуаций, заключающих нарушение моральных норм (2. 4, 7, 10, 12, 14, 17)</w:t>
      </w:r>
    </w:p>
    <w:p w:rsidR="00DC30FB" w:rsidRDefault="00DC30FB" w:rsidP="00EE0E45">
      <w:pPr>
        <w:numPr>
          <w:ilvl w:val="1"/>
          <w:numId w:val="10"/>
        </w:numPr>
        <w:tabs>
          <w:tab w:val="clear" w:pos="2880"/>
          <w:tab w:val="num" w:pos="1418"/>
        </w:tabs>
        <w:ind w:left="1418" w:hanging="284"/>
        <w:jc w:val="both"/>
      </w:pPr>
      <w:r>
        <w:t>семь ситуаций, заключающих нарушение конвенциональных норм (1, 3, 6, 9, 11, 13, 16, четыре нейтральные ситуации, не предусматривающие  моральной оценки (5, .15, 8, 18)</w:t>
      </w:r>
    </w:p>
    <w:tbl>
      <w:tblPr>
        <w:tblW w:w="9376" w:type="dxa"/>
        <w:tblCellMar>
          <w:left w:w="0" w:type="dxa"/>
          <w:right w:w="0" w:type="dxa"/>
        </w:tblCellMar>
        <w:tblLook w:val="0000"/>
      </w:tblPr>
      <w:tblGrid>
        <w:gridCol w:w="2147"/>
        <w:gridCol w:w="2551"/>
        <w:gridCol w:w="2410"/>
        <w:gridCol w:w="2268"/>
      </w:tblGrid>
      <w:tr w:rsidR="00DC30FB" w:rsidTr="00677F7E">
        <w:trPr>
          <w:cantSplit/>
          <w:trHeight w:val="483"/>
        </w:trPr>
        <w:tc>
          <w:tcPr>
            <w:tcW w:w="2147"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vAlign w:val="center"/>
          </w:tcPr>
          <w:p w:rsidR="00DC30FB" w:rsidRDefault="00DC30FB" w:rsidP="00EE0E45">
            <w:pPr>
              <w:jc w:val="center"/>
            </w:pPr>
            <w:r>
              <w:t>1 балл </w:t>
            </w:r>
          </w:p>
          <w:p w:rsidR="00DC30FB" w:rsidRDefault="00DC30FB" w:rsidP="00EE0E45">
            <w:pPr>
              <w:jc w:val="center"/>
            </w:pPr>
          </w:p>
          <w:p w:rsidR="00DC30FB" w:rsidRDefault="00DC30FB" w:rsidP="00EE0E45">
            <w:pPr>
              <w:jc w:val="center"/>
            </w:pPr>
            <w:r>
              <w:t>Так делать можно</w:t>
            </w:r>
          </w:p>
        </w:tc>
        <w:tc>
          <w:tcPr>
            <w:tcW w:w="2551"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vAlign w:val="center"/>
          </w:tcPr>
          <w:p w:rsidR="00DC30FB" w:rsidRDefault="00DC30FB" w:rsidP="00EE0E45">
            <w:pPr>
              <w:jc w:val="center"/>
            </w:pPr>
            <w:r>
              <w:t>2 балла</w:t>
            </w:r>
          </w:p>
          <w:p w:rsidR="00DC30FB" w:rsidRDefault="00DC30FB" w:rsidP="00EE0E45">
            <w:pPr>
              <w:jc w:val="center"/>
            </w:pPr>
          </w:p>
          <w:p w:rsidR="00DC30FB" w:rsidRDefault="00DC30FB" w:rsidP="00EE0E45">
            <w:pPr>
              <w:jc w:val="center"/>
            </w:pPr>
            <w:r>
              <w:t>Так делать иногда можно </w:t>
            </w:r>
          </w:p>
        </w:tc>
        <w:tc>
          <w:tcPr>
            <w:tcW w:w="2410"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vAlign w:val="center"/>
          </w:tcPr>
          <w:p w:rsidR="00DC30FB" w:rsidRDefault="00DC30FB" w:rsidP="00EE0E45">
            <w:pPr>
              <w:jc w:val="center"/>
            </w:pPr>
            <w:r>
              <w:t>3 балла</w:t>
            </w:r>
          </w:p>
          <w:p w:rsidR="00DC30FB" w:rsidRDefault="00DC30FB" w:rsidP="00EE0E45">
            <w:pPr>
              <w:jc w:val="center"/>
            </w:pPr>
          </w:p>
          <w:p w:rsidR="00DC30FB" w:rsidRDefault="00DC30FB" w:rsidP="00EE0E45">
            <w:pPr>
              <w:jc w:val="center"/>
            </w:pPr>
            <w:r>
              <w:t>Так делать нельзя </w:t>
            </w:r>
          </w:p>
        </w:tc>
        <w:tc>
          <w:tcPr>
            <w:tcW w:w="2268" w:type="dxa"/>
            <w:vMerge w:val="restart"/>
            <w:tcBorders>
              <w:top w:val="single" w:sz="4" w:space="0" w:color="auto"/>
              <w:left w:val="single" w:sz="4" w:space="0" w:color="auto"/>
              <w:bottom w:val="single" w:sz="4" w:space="0" w:color="000000"/>
              <w:right w:val="single" w:sz="4" w:space="0" w:color="000000"/>
            </w:tcBorders>
            <w:tcMar>
              <w:top w:w="20" w:type="dxa"/>
              <w:left w:w="20" w:type="dxa"/>
              <w:bottom w:w="0" w:type="dxa"/>
              <w:right w:w="20" w:type="dxa"/>
            </w:tcMar>
            <w:vAlign w:val="center"/>
          </w:tcPr>
          <w:p w:rsidR="00DC30FB" w:rsidRDefault="00DC30FB" w:rsidP="00EE0E45">
            <w:pPr>
              <w:jc w:val="center"/>
            </w:pPr>
            <w:r>
              <w:t>4 балла</w:t>
            </w:r>
          </w:p>
          <w:p w:rsidR="00DC30FB" w:rsidRDefault="00DC30FB" w:rsidP="00EE0E45">
            <w:pPr>
              <w:jc w:val="center"/>
            </w:pPr>
            <w:r>
              <w:t>Так делать нельзя ни в коем случае </w:t>
            </w:r>
          </w:p>
        </w:tc>
      </w:tr>
      <w:tr w:rsidR="00DC30FB" w:rsidTr="00677F7E">
        <w:trPr>
          <w:cantSplit/>
          <w:trHeight w:val="322"/>
        </w:trPr>
        <w:tc>
          <w:tcPr>
            <w:tcW w:w="2147"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551"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410"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c>
          <w:tcPr>
            <w:tcW w:w="2268" w:type="dxa"/>
            <w:vMerge/>
            <w:tcBorders>
              <w:top w:val="single" w:sz="4" w:space="0" w:color="auto"/>
              <w:left w:val="single" w:sz="4" w:space="0" w:color="auto"/>
              <w:bottom w:val="single" w:sz="4" w:space="0" w:color="000000"/>
              <w:right w:val="single" w:sz="4" w:space="0" w:color="000000"/>
            </w:tcBorders>
            <w:vAlign w:val="center"/>
          </w:tcPr>
          <w:p w:rsidR="00DC30FB" w:rsidRDefault="00DC30FB" w:rsidP="00EE0E45"/>
        </w:tc>
      </w:tr>
    </w:tbl>
    <w:p w:rsidR="00DC30FB" w:rsidRDefault="00DC30FB" w:rsidP="00EE0E45"/>
    <w:p w:rsidR="00DC30FB" w:rsidRDefault="00DC30FB" w:rsidP="00EE0E45">
      <w:pPr>
        <w:pStyle w:val="Footer"/>
        <w:tabs>
          <w:tab w:val="clear" w:pos="4677"/>
          <w:tab w:val="clear" w:pos="9355"/>
        </w:tabs>
        <w:ind w:firstLine="567"/>
      </w:pPr>
      <w:r>
        <w:t>Инструкция: поставь оценку мальчику (девочке) в каждой ситуации.</w:t>
      </w:r>
    </w:p>
    <w:p w:rsidR="00DC30FB" w:rsidRDefault="00DC30FB" w:rsidP="00EE0E45">
      <w:pPr>
        <w:pStyle w:val="Footer"/>
        <w:numPr>
          <w:ilvl w:val="0"/>
          <w:numId w:val="9"/>
        </w:numPr>
        <w:tabs>
          <w:tab w:val="clear" w:pos="4677"/>
          <w:tab w:val="clear" w:pos="9355"/>
        </w:tabs>
      </w:pPr>
      <w:r>
        <w:t>Мальчик (девочка) не почистил(а) зубы.</w:t>
      </w:r>
    </w:p>
    <w:p w:rsidR="00DC30FB" w:rsidRDefault="00DC30FB" w:rsidP="00EE0E45">
      <w:pPr>
        <w:pStyle w:val="Footer"/>
        <w:numPr>
          <w:ilvl w:val="0"/>
          <w:numId w:val="9"/>
        </w:numPr>
        <w:tabs>
          <w:tab w:val="clear" w:pos="4677"/>
          <w:tab w:val="clear" w:pos="9355"/>
        </w:tabs>
      </w:pPr>
      <w:r>
        <w:t>Мальчик (девочка) не предложил(а) друзьям (подругам) помощь в уборке класса.</w:t>
      </w:r>
    </w:p>
    <w:p w:rsidR="00DC30FB" w:rsidRDefault="00DC30FB" w:rsidP="00EE0E45">
      <w:pPr>
        <w:pStyle w:val="Footer"/>
        <w:numPr>
          <w:ilvl w:val="0"/>
          <w:numId w:val="9"/>
        </w:numPr>
        <w:tabs>
          <w:tab w:val="clear" w:pos="4677"/>
          <w:tab w:val="clear" w:pos="9355"/>
        </w:tabs>
      </w:pPr>
      <w:r>
        <w:t>Мальчик (девочка)  пришел (пришла) в школу в грязной одежде.</w:t>
      </w:r>
    </w:p>
    <w:p w:rsidR="00DC30FB" w:rsidRDefault="00DC30FB" w:rsidP="00EE0E45">
      <w:pPr>
        <w:pStyle w:val="Footer"/>
        <w:numPr>
          <w:ilvl w:val="0"/>
          <w:numId w:val="9"/>
        </w:numPr>
        <w:tabs>
          <w:tab w:val="clear" w:pos="4677"/>
          <w:tab w:val="clear" w:pos="9355"/>
        </w:tabs>
      </w:pPr>
      <w:r>
        <w:t>Мальчик (девочка)  не помог(ла) маме убрать в квартире.</w:t>
      </w:r>
    </w:p>
    <w:p w:rsidR="00DC30FB" w:rsidRDefault="00DC30FB" w:rsidP="00EE0E45">
      <w:pPr>
        <w:pStyle w:val="Footer"/>
        <w:numPr>
          <w:ilvl w:val="0"/>
          <w:numId w:val="9"/>
        </w:numPr>
        <w:tabs>
          <w:tab w:val="clear" w:pos="4677"/>
          <w:tab w:val="clear" w:pos="9355"/>
        </w:tabs>
      </w:pPr>
      <w:r>
        <w:t>Мальчик (девочка)  уронил(а) книгу.</w:t>
      </w:r>
    </w:p>
    <w:p w:rsidR="00DC30FB" w:rsidRDefault="00DC30FB" w:rsidP="00EE0E45">
      <w:pPr>
        <w:pStyle w:val="Footer"/>
        <w:numPr>
          <w:ilvl w:val="0"/>
          <w:numId w:val="9"/>
        </w:numPr>
        <w:tabs>
          <w:tab w:val="clear" w:pos="4677"/>
          <w:tab w:val="clear" w:pos="9355"/>
        </w:tabs>
      </w:pPr>
      <w:r>
        <w:t>Мальчик (девочка)  во время еды разлил(а) суп и накрошил(а) на столе.</w:t>
      </w:r>
    </w:p>
    <w:p w:rsidR="00DC30FB" w:rsidRDefault="00DC30FB" w:rsidP="00EE0E45">
      <w:pPr>
        <w:pStyle w:val="Footer"/>
        <w:numPr>
          <w:ilvl w:val="0"/>
          <w:numId w:val="9"/>
        </w:numPr>
        <w:tabs>
          <w:tab w:val="clear" w:pos="4677"/>
          <w:tab w:val="clear" w:pos="9355"/>
        </w:tabs>
      </w:pPr>
      <w:r>
        <w:t>Мальчик (девочка)  не угостил(а) родителей конфетами.</w:t>
      </w:r>
    </w:p>
    <w:p w:rsidR="00DC30FB" w:rsidRDefault="00DC30FB" w:rsidP="00EE0E45">
      <w:pPr>
        <w:pStyle w:val="Footer"/>
        <w:numPr>
          <w:ilvl w:val="0"/>
          <w:numId w:val="9"/>
        </w:numPr>
        <w:tabs>
          <w:tab w:val="clear" w:pos="4677"/>
          <w:tab w:val="clear" w:pos="9355"/>
        </w:tabs>
      </w:pPr>
      <w:r>
        <w:t>Мальчик (девочка)  вымыл(а) дома пол.</w:t>
      </w:r>
    </w:p>
    <w:p w:rsidR="00DC30FB" w:rsidRDefault="00DC30FB" w:rsidP="00EE0E45">
      <w:pPr>
        <w:pStyle w:val="Footer"/>
        <w:numPr>
          <w:ilvl w:val="0"/>
          <w:numId w:val="9"/>
        </w:numPr>
        <w:tabs>
          <w:tab w:val="clear" w:pos="4677"/>
          <w:tab w:val="clear" w:pos="9355"/>
        </w:tabs>
      </w:pPr>
      <w:r>
        <w:t>Мальчик (девочка)  разговаривал(а) на уроке во время объяснения учителя.</w:t>
      </w:r>
    </w:p>
    <w:p w:rsidR="00DC30FB" w:rsidRDefault="00DC30FB" w:rsidP="00EE0E45">
      <w:pPr>
        <w:pStyle w:val="Footer"/>
        <w:numPr>
          <w:ilvl w:val="0"/>
          <w:numId w:val="9"/>
        </w:numPr>
        <w:tabs>
          <w:tab w:val="clear" w:pos="4677"/>
          <w:tab w:val="clear" w:pos="9355"/>
        </w:tabs>
      </w:pPr>
      <w:r>
        <w:t xml:space="preserve"> Мальчик (девочка)  не угостил(а) друга (подругу) яблоком.</w:t>
      </w:r>
    </w:p>
    <w:p w:rsidR="00DC30FB" w:rsidRDefault="00DC30FB" w:rsidP="00EE0E45">
      <w:pPr>
        <w:pStyle w:val="Footer"/>
        <w:numPr>
          <w:ilvl w:val="0"/>
          <w:numId w:val="9"/>
        </w:numPr>
        <w:tabs>
          <w:tab w:val="clear" w:pos="4677"/>
          <w:tab w:val="clear" w:pos="9355"/>
        </w:tabs>
      </w:pPr>
      <w:r>
        <w:t xml:space="preserve"> Мальчик (девочка)  намусорил(а) на улице, набросал(а) на землю фантики от конфет.</w:t>
      </w:r>
    </w:p>
    <w:p w:rsidR="00DC30FB" w:rsidRDefault="00DC30FB" w:rsidP="00EE0E45">
      <w:pPr>
        <w:pStyle w:val="Footer"/>
        <w:numPr>
          <w:ilvl w:val="0"/>
          <w:numId w:val="9"/>
        </w:numPr>
        <w:tabs>
          <w:tab w:val="clear" w:pos="4677"/>
          <w:tab w:val="clear" w:pos="9355"/>
        </w:tabs>
      </w:pPr>
      <w:r>
        <w:t xml:space="preserve"> Мальчик (девочка)  взял(а) у друга (подруги) книгу и порвал(а) ее.</w:t>
      </w:r>
    </w:p>
    <w:p w:rsidR="00DC30FB" w:rsidRDefault="00DC30FB" w:rsidP="00EE0E45">
      <w:pPr>
        <w:pStyle w:val="Footer"/>
        <w:numPr>
          <w:ilvl w:val="0"/>
          <w:numId w:val="9"/>
        </w:numPr>
        <w:tabs>
          <w:tab w:val="clear" w:pos="4677"/>
          <w:tab w:val="clear" w:pos="9355"/>
        </w:tabs>
      </w:pPr>
      <w:r>
        <w:t xml:space="preserve"> Мальчик (девочка)  перешел (перешла) улицу в запрещенном месте.</w:t>
      </w:r>
    </w:p>
    <w:p w:rsidR="00DC30FB" w:rsidRDefault="00DC30FB" w:rsidP="00EE0E45">
      <w:pPr>
        <w:pStyle w:val="Footer"/>
        <w:numPr>
          <w:ilvl w:val="0"/>
          <w:numId w:val="9"/>
        </w:numPr>
        <w:tabs>
          <w:tab w:val="clear" w:pos="4677"/>
          <w:tab w:val="clear" w:pos="9355"/>
        </w:tabs>
      </w:pPr>
      <w:r>
        <w:t xml:space="preserve"> Мальчик (девочка)  не уступил(а) место в автобусе пожилому человеку.</w:t>
      </w:r>
    </w:p>
    <w:p w:rsidR="00DC30FB" w:rsidRDefault="00DC30FB" w:rsidP="00EE0E45">
      <w:pPr>
        <w:pStyle w:val="Footer"/>
        <w:numPr>
          <w:ilvl w:val="0"/>
          <w:numId w:val="9"/>
        </w:numPr>
        <w:tabs>
          <w:tab w:val="clear" w:pos="4677"/>
          <w:tab w:val="clear" w:pos="9355"/>
        </w:tabs>
      </w:pPr>
      <w:r>
        <w:t xml:space="preserve"> Мальчик (девочка)  купил(а) в магазине продукты.</w:t>
      </w:r>
    </w:p>
    <w:p w:rsidR="00DC30FB" w:rsidRDefault="00DC30FB" w:rsidP="00EE0E45">
      <w:pPr>
        <w:pStyle w:val="Footer"/>
        <w:numPr>
          <w:ilvl w:val="0"/>
          <w:numId w:val="9"/>
        </w:numPr>
        <w:tabs>
          <w:tab w:val="clear" w:pos="4677"/>
          <w:tab w:val="clear" w:pos="9355"/>
        </w:tabs>
      </w:pPr>
      <w:r>
        <w:t xml:space="preserve"> Мальчик (девочка)  не спросил(а) разрешения пойти гулять.</w:t>
      </w:r>
    </w:p>
    <w:p w:rsidR="00DC30FB" w:rsidRDefault="00DC30FB" w:rsidP="00EE0E45">
      <w:pPr>
        <w:pStyle w:val="Footer"/>
        <w:numPr>
          <w:ilvl w:val="0"/>
          <w:numId w:val="9"/>
        </w:numPr>
        <w:tabs>
          <w:tab w:val="clear" w:pos="4677"/>
          <w:tab w:val="clear" w:pos="9355"/>
        </w:tabs>
      </w:pPr>
      <w:r>
        <w:t>Мальчик (девочка) испортил(а) мамину вещь и спрятал(а) ее.</w:t>
      </w:r>
    </w:p>
    <w:p w:rsidR="00DC30FB" w:rsidRDefault="00DC30FB" w:rsidP="00EE0E45">
      <w:pPr>
        <w:pStyle w:val="Footer"/>
        <w:tabs>
          <w:tab w:val="clear" w:pos="4677"/>
          <w:tab w:val="clear" w:pos="9355"/>
        </w:tabs>
        <w:ind w:left="567"/>
      </w:pPr>
      <w:r>
        <w:t>18. Мальчик (девочка)  зашел (зашла) в комнату и включил(а) свет.</w:t>
      </w:r>
    </w:p>
    <w:p w:rsidR="00DC30FB" w:rsidRDefault="00DC30FB" w:rsidP="00EE0E45">
      <w:r>
        <w:rPr>
          <w:i/>
        </w:rPr>
        <w:t xml:space="preserve">Критерии оценки: </w:t>
      </w:r>
      <w:r>
        <w:t>соотношение сумм баллов, характеризующих степень недопустимости для ребенка  нарушения конвенциональных и моральных норм.</w:t>
      </w:r>
    </w:p>
    <w:p w:rsidR="00DC30FB" w:rsidRDefault="00DC30FB" w:rsidP="00EE0E45">
      <w:pPr>
        <w:rPr>
          <w:i/>
        </w:rPr>
      </w:pPr>
      <w:r>
        <w:rPr>
          <w:i/>
        </w:rPr>
        <w:t>Уровни:</w:t>
      </w:r>
    </w:p>
    <w:p w:rsidR="00DC30FB" w:rsidRDefault="00DC30FB" w:rsidP="00EE0E45">
      <w:pPr>
        <w:jc w:val="both"/>
      </w:pPr>
      <w:r>
        <w:t>1 – сумма баллов, характеризующих недопустимость нарушения конвенциональных норм, превышает сумму баллов, характеризующих недопустимость нарушения  моральных норм более чем на 4;</w:t>
      </w:r>
    </w:p>
    <w:p w:rsidR="00DC30FB" w:rsidRDefault="00DC30FB" w:rsidP="00EE0E45">
      <w:r>
        <w:t>2 – суммы равны (</w:t>
      </w:r>
      <w:r>
        <w:rPr>
          <w:u w:val="single"/>
        </w:rPr>
        <w:t>+</w:t>
      </w:r>
      <w:r>
        <w:t xml:space="preserve"> 4 балла);</w:t>
      </w:r>
    </w:p>
    <w:p w:rsidR="00DC30FB" w:rsidRDefault="00DC30FB" w:rsidP="00EE0E45">
      <w:pPr>
        <w:jc w:val="both"/>
      </w:pPr>
      <w:r>
        <w:t>2 - сумма баллов, характеризующих недопустимость нарушения моральных норм, превышает сумму баллов, характеризующих недопустимость нарушения  конвенциональных норм более чем на 4;</w:t>
      </w:r>
    </w:p>
    <w:p w:rsidR="00DC30FB" w:rsidRDefault="00DC30FB" w:rsidP="00EE0E45">
      <w:pPr>
        <w:autoSpaceDE w:val="0"/>
        <w:autoSpaceDN w:val="0"/>
        <w:adjustRightInd w:val="0"/>
        <w:jc w:val="center"/>
        <w:rPr>
          <w:b/>
          <w:sz w:val="32"/>
          <w:szCs w:val="32"/>
        </w:rPr>
      </w:pPr>
      <w:r>
        <w:rPr>
          <w:b/>
          <w:sz w:val="32"/>
          <w:szCs w:val="32"/>
        </w:rPr>
        <w:t>Возрастные особенности развития регулятивных</w:t>
      </w:r>
    </w:p>
    <w:p w:rsidR="00DC30FB" w:rsidRDefault="00DC30FB" w:rsidP="00EE0E45">
      <w:pPr>
        <w:autoSpaceDE w:val="0"/>
        <w:autoSpaceDN w:val="0"/>
        <w:adjustRightInd w:val="0"/>
        <w:jc w:val="center"/>
        <w:rPr>
          <w:b/>
          <w:sz w:val="32"/>
          <w:szCs w:val="32"/>
        </w:rPr>
      </w:pPr>
      <w:r>
        <w:rPr>
          <w:b/>
          <w:sz w:val="32"/>
          <w:szCs w:val="32"/>
        </w:rPr>
        <w:t>универсальных учебных действий у младших</w:t>
      </w:r>
    </w:p>
    <w:p w:rsidR="00DC30FB" w:rsidRDefault="00DC30FB" w:rsidP="00EE0E45">
      <w:pPr>
        <w:autoSpaceDE w:val="0"/>
        <w:autoSpaceDN w:val="0"/>
        <w:adjustRightInd w:val="0"/>
        <w:jc w:val="center"/>
        <w:rPr>
          <w:b/>
          <w:sz w:val="32"/>
          <w:szCs w:val="32"/>
        </w:rPr>
      </w:pPr>
      <w:r>
        <w:rPr>
          <w:b/>
          <w:sz w:val="32"/>
          <w:szCs w:val="32"/>
        </w:rPr>
        <w:t>школьников</w:t>
      </w:r>
    </w:p>
    <w:p w:rsidR="00DC30FB" w:rsidRDefault="00DC30FB" w:rsidP="00EE0E45">
      <w:pPr>
        <w:autoSpaceDE w:val="0"/>
        <w:autoSpaceDN w:val="0"/>
        <w:adjustRightInd w:val="0"/>
        <w:ind w:firstLine="708"/>
        <w:jc w:val="both"/>
        <w:rPr>
          <w:b/>
          <w:bCs/>
        </w:rPr>
      </w:pPr>
      <w:r>
        <w:t xml:space="preserve">Развитие регулятивных действий связано с формированием </w:t>
      </w:r>
      <w:r>
        <w:rPr>
          <w:i/>
          <w:iCs/>
        </w:rPr>
        <w:t>произвольности поведения</w:t>
      </w:r>
      <w:r>
        <w:t xml:space="preserve">. Психологическая готовность в сфере воли и произвольности обеспечивает целенаправленность и планомерность управления ребенком своей деятельностью и поведением. Воля находит отражение в возможности соподчинения мотивов, целеполагании и сохранении цели, способностях прилагать волевое усилие для ее достижения. Произвольность выступает как умение ребенка строить свое поведение и деятельность в соответствии с предлагаемыми образцами и правилами и осуществлять планирование, контроль и коррекцию выполняемых действий, используя соответствующие средства. Применительно к моменту поступления ребенка в школу можно выделить следующие показатели </w:t>
      </w:r>
      <w:r>
        <w:rPr>
          <w:b/>
          <w:bCs/>
        </w:rPr>
        <w:t>сформированности регулятивных универсальных учебных действий:</w:t>
      </w:r>
    </w:p>
    <w:p w:rsidR="00DC30FB" w:rsidRDefault="00DC30FB" w:rsidP="00EE0E45">
      <w:pPr>
        <w:autoSpaceDE w:val="0"/>
        <w:autoSpaceDN w:val="0"/>
        <w:adjustRightInd w:val="0"/>
        <w:jc w:val="both"/>
      </w:pPr>
      <w:r>
        <w:t>— умение осуществлять действие по образцу и заданному правилу;</w:t>
      </w:r>
    </w:p>
    <w:p w:rsidR="00DC30FB" w:rsidRDefault="00DC30FB" w:rsidP="00EE0E45">
      <w:pPr>
        <w:autoSpaceDE w:val="0"/>
        <w:autoSpaceDN w:val="0"/>
        <w:adjustRightInd w:val="0"/>
        <w:jc w:val="both"/>
      </w:pPr>
      <w:r>
        <w:t>— умение сохранять заданную цель;</w:t>
      </w:r>
    </w:p>
    <w:p w:rsidR="00DC30FB" w:rsidRDefault="00DC30FB" w:rsidP="00EE0E45">
      <w:pPr>
        <w:autoSpaceDE w:val="0"/>
        <w:autoSpaceDN w:val="0"/>
        <w:adjustRightInd w:val="0"/>
        <w:jc w:val="both"/>
      </w:pPr>
      <w:r>
        <w:t>— умение видеть указанную ошибку и исправлять ее по указанию взрослого;</w:t>
      </w:r>
    </w:p>
    <w:p w:rsidR="00DC30FB" w:rsidRDefault="00DC30FB" w:rsidP="00EE0E45">
      <w:pPr>
        <w:autoSpaceDE w:val="0"/>
        <w:autoSpaceDN w:val="0"/>
        <w:adjustRightInd w:val="0"/>
        <w:jc w:val="both"/>
      </w:pPr>
      <w:r>
        <w:t>— умение контролировать свою деятельность по результату;</w:t>
      </w:r>
    </w:p>
    <w:p w:rsidR="00DC30FB" w:rsidRDefault="00DC30FB" w:rsidP="00EE0E45">
      <w:pPr>
        <w:autoSpaceDE w:val="0"/>
        <w:autoSpaceDN w:val="0"/>
        <w:adjustRightInd w:val="0"/>
        <w:jc w:val="both"/>
      </w:pPr>
      <w:r>
        <w:t>— умение адекватно понимать оценку взрослого и сверстника.</w:t>
      </w:r>
    </w:p>
    <w:p w:rsidR="00DC30FB" w:rsidRDefault="00DC30FB" w:rsidP="00EE0E45">
      <w:pPr>
        <w:autoSpaceDE w:val="0"/>
        <w:autoSpaceDN w:val="0"/>
        <w:adjustRightInd w:val="0"/>
        <w:ind w:firstLine="708"/>
        <w:jc w:val="both"/>
      </w:pPr>
      <w:r>
        <w:t xml:space="preserve">Показателями развития регулятивных универсальных учебных действий могут служить </w:t>
      </w:r>
      <w:r>
        <w:rPr>
          <w:b/>
          <w:bCs/>
        </w:rPr>
        <w:t>параметры структурно-функционального анализа деятельности</w:t>
      </w:r>
      <w:r>
        <w:t xml:space="preserve">, включая </w:t>
      </w:r>
      <w:r>
        <w:rPr>
          <w:i/>
          <w:iCs/>
        </w:rPr>
        <w:t>ориентировочную</w:t>
      </w:r>
      <w:r>
        <w:t xml:space="preserve">, </w:t>
      </w:r>
      <w:r>
        <w:rPr>
          <w:i/>
          <w:iCs/>
        </w:rPr>
        <w:t xml:space="preserve">контрольную </w:t>
      </w:r>
      <w:r>
        <w:t xml:space="preserve">и </w:t>
      </w:r>
      <w:r>
        <w:rPr>
          <w:i/>
          <w:iCs/>
        </w:rPr>
        <w:t xml:space="preserve">исполнительную </w:t>
      </w:r>
      <w:r>
        <w:t xml:space="preserve">части действия (П.Я. Гальперин, 2002). Критериями оценки </w:t>
      </w:r>
      <w:r>
        <w:rPr>
          <w:b/>
          <w:bCs/>
        </w:rPr>
        <w:t xml:space="preserve">ориентировочной части </w:t>
      </w:r>
      <w:r>
        <w:t>являются:</w:t>
      </w:r>
    </w:p>
    <w:p w:rsidR="00DC30FB" w:rsidRDefault="00DC30FB" w:rsidP="00EE0E45">
      <w:pPr>
        <w:numPr>
          <w:ilvl w:val="0"/>
          <w:numId w:val="45"/>
        </w:numPr>
        <w:autoSpaceDE w:val="0"/>
        <w:autoSpaceDN w:val="0"/>
        <w:adjustRightInd w:val="0"/>
        <w:jc w:val="both"/>
      </w:pPr>
      <w:r>
        <w:rPr>
          <w:i/>
          <w:iCs/>
        </w:rPr>
        <w:t xml:space="preserve">наличие ориентировки </w:t>
      </w:r>
      <w:r>
        <w:t xml:space="preserve">(анализирует ли ребенок образец, получаемый продукт, соотносит ли его с образцом); </w:t>
      </w:r>
    </w:p>
    <w:p w:rsidR="00DC30FB" w:rsidRDefault="00DC30FB" w:rsidP="00EE0E45">
      <w:pPr>
        <w:numPr>
          <w:ilvl w:val="0"/>
          <w:numId w:val="45"/>
        </w:numPr>
        <w:autoSpaceDE w:val="0"/>
        <w:autoSpaceDN w:val="0"/>
        <w:adjustRightInd w:val="0"/>
        <w:jc w:val="both"/>
      </w:pPr>
      <w:r>
        <w:rPr>
          <w:i/>
          <w:iCs/>
        </w:rPr>
        <w:t xml:space="preserve">характер ориентировки </w:t>
      </w:r>
      <w:r>
        <w:t xml:space="preserve">(свернутый — развернутый, хаотический — организованный); </w:t>
      </w:r>
    </w:p>
    <w:p w:rsidR="00DC30FB" w:rsidRDefault="00DC30FB" w:rsidP="00EE0E45">
      <w:pPr>
        <w:numPr>
          <w:ilvl w:val="0"/>
          <w:numId w:val="45"/>
        </w:numPr>
        <w:autoSpaceDE w:val="0"/>
        <w:autoSpaceDN w:val="0"/>
        <w:adjustRightInd w:val="0"/>
        <w:jc w:val="both"/>
      </w:pPr>
      <w:r>
        <w:rPr>
          <w:i/>
          <w:iCs/>
        </w:rPr>
        <w:t xml:space="preserve">размер шага ориентировки </w:t>
      </w:r>
      <w:r>
        <w:t>(мелкий — пооперационный — блоками; есть ли предвосхищение будущего промежуточного результата и на сколько шагов вперед; есть ли предвосхищение конечного результата);</w:t>
      </w:r>
    </w:p>
    <w:p w:rsidR="00DC30FB" w:rsidRDefault="00DC30FB" w:rsidP="00EE0E45">
      <w:pPr>
        <w:numPr>
          <w:ilvl w:val="0"/>
          <w:numId w:val="45"/>
        </w:numPr>
        <w:autoSpaceDE w:val="0"/>
        <w:autoSpaceDN w:val="0"/>
        <w:adjustRightInd w:val="0"/>
        <w:jc w:val="both"/>
      </w:pPr>
      <w:r>
        <w:rPr>
          <w:i/>
          <w:iCs/>
        </w:rPr>
        <w:t xml:space="preserve">характер сотрудничества ( </w:t>
      </w:r>
      <w:r>
        <w:rPr>
          <w:iCs/>
        </w:rPr>
        <w:t xml:space="preserve">со - регуляция действия в сотрудничестве со </w:t>
      </w:r>
      <w:r>
        <w:t>взрослым или самостоятельная ориентировка и планирование действия).</w:t>
      </w:r>
    </w:p>
    <w:p w:rsidR="00DC30FB" w:rsidRDefault="00DC30FB" w:rsidP="00EE0E45">
      <w:pPr>
        <w:autoSpaceDE w:val="0"/>
        <w:autoSpaceDN w:val="0"/>
        <w:adjustRightInd w:val="0"/>
        <w:ind w:firstLine="708"/>
        <w:jc w:val="both"/>
        <w:rPr>
          <w:b/>
          <w:bCs/>
        </w:rPr>
      </w:pPr>
      <w:r>
        <w:t xml:space="preserve">Критерии оценки </w:t>
      </w:r>
      <w:r>
        <w:rPr>
          <w:b/>
          <w:bCs/>
        </w:rPr>
        <w:t>исполнительной части:</w:t>
      </w:r>
    </w:p>
    <w:p w:rsidR="00DC30FB" w:rsidRDefault="00DC30FB" w:rsidP="00EE0E45">
      <w:pPr>
        <w:numPr>
          <w:ilvl w:val="0"/>
          <w:numId w:val="46"/>
        </w:numPr>
        <w:autoSpaceDE w:val="0"/>
        <w:autoSpaceDN w:val="0"/>
        <w:adjustRightInd w:val="0"/>
        <w:jc w:val="both"/>
      </w:pPr>
      <w:r>
        <w:rPr>
          <w:i/>
          <w:iCs/>
        </w:rPr>
        <w:t xml:space="preserve">степень произвольности </w:t>
      </w:r>
      <w:r>
        <w:t xml:space="preserve">(хаотичные пробы, ошибки без учета и анализа результата и соотнесения с условиями выполнения действия или произвольное выполнение действия в соответствии с планом); </w:t>
      </w:r>
    </w:p>
    <w:p w:rsidR="00DC30FB" w:rsidRDefault="00DC30FB" w:rsidP="00EE0E45">
      <w:pPr>
        <w:numPr>
          <w:ilvl w:val="0"/>
          <w:numId w:val="46"/>
        </w:numPr>
        <w:autoSpaceDE w:val="0"/>
        <w:autoSpaceDN w:val="0"/>
        <w:adjustRightInd w:val="0"/>
        <w:jc w:val="both"/>
      </w:pPr>
      <w:r>
        <w:rPr>
          <w:i/>
          <w:iCs/>
        </w:rPr>
        <w:t xml:space="preserve">характер сотрудничества </w:t>
      </w:r>
      <w:r>
        <w:t>(тесно совместное — разделенное — самостоятельное выполнение действия).</w:t>
      </w:r>
    </w:p>
    <w:p w:rsidR="00DC30FB" w:rsidRDefault="00DC30FB" w:rsidP="00EE0E45">
      <w:pPr>
        <w:autoSpaceDE w:val="0"/>
        <w:autoSpaceDN w:val="0"/>
        <w:adjustRightInd w:val="0"/>
        <w:ind w:firstLine="708"/>
        <w:jc w:val="both"/>
        <w:rPr>
          <w:b/>
          <w:bCs/>
        </w:rPr>
      </w:pPr>
      <w:r>
        <w:t xml:space="preserve">Критерии </w:t>
      </w:r>
      <w:r>
        <w:rPr>
          <w:b/>
          <w:bCs/>
        </w:rPr>
        <w:t xml:space="preserve">контрольной части: </w:t>
      </w:r>
    </w:p>
    <w:p w:rsidR="00DC30FB" w:rsidRDefault="00DC30FB" w:rsidP="00EE0E45">
      <w:pPr>
        <w:numPr>
          <w:ilvl w:val="0"/>
          <w:numId w:val="47"/>
        </w:numPr>
        <w:autoSpaceDE w:val="0"/>
        <w:autoSpaceDN w:val="0"/>
        <w:adjustRightInd w:val="0"/>
        <w:jc w:val="both"/>
        <w:rPr>
          <w:b/>
          <w:bCs/>
        </w:rPr>
      </w:pPr>
      <w:r>
        <w:rPr>
          <w:i/>
          <w:iCs/>
        </w:rPr>
        <w:t xml:space="preserve">степень произвольности контроля </w:t>
      </w:r>
      <w:r>
        <w:t>(хаотичный — в соответствии с планом контроля, наличие средств контроля и характер их использования);</w:t>
      </w:r>
    </w:p>
    <w:p w:rsidR="00DC30FB" w:rsidRDefault="00DC30FB" w:rsidP="00EE0E45">
      <w:pPr>
        <w:numPr>
          <w:ilvl w:val="0"/>
          <w:numId w:val="47"/>
        </w:numPr>
        <w:autoSpaceDE w:val="0"/>
        <w:autoSpaceDN w:val="0"/>
        <w:adjustRightInd w:val="0"/>
        <w:jc w:val="both"/>
        <w:rPr>
          <w:b/>
          <w:bCs/>
        </w:rPr>
      </w:pPr>
      <w:r>
        <w:rPr>
          <w:i/>
          <w:iCs/>
        </w:rPr>
        <w:t xml:space="preserve">характер контроля </w:t>
      </w:r>
      <w:r>
        <w:t xml:space="preserve">(свернутый — развернутый, констатирующий — предвосхищающий); </w:t>
      </w:r>
    </w:p>
    <w:p w:rsidR="00DC30FB" w:rsidRDefault="00DC30FB" w:rsidP="00EE0E45">
      <w:pPr>
        <w:numPr>
          <w:ilvl w:val="0"/>
          <w:numId w:val="47"/>
        </w:numPr>
        <w:autoSpaceDE w:val="0"/>
        <w:autoSpaceDN w:val="0"/>
        <w:adjustRightInd w:val="0"/>
        <w:jc w:val="both"/>
        <w:rPr>
          <w:b/>
          <w:bCs/>
        </w:rPr>
      </w:pPr>
      <w:r>
        <w:rPr>
          <w:i/>
          <w:iCs/>
        </w:rPr>
        <w:t xml:space="preserve">характер сотрудничества </w:t>
      </w:r>
      <w:r>
        <w:t xml:space="preserve">(тесно совместное — разделенное — самостоятельное выполнение действия). </w:t>
      </w:r>
    </w:p>
    <w:p w:rsidR="00DC30FB" w:rsidRDefault="00DC30FB" w:rsidP="00EE0E45">
      <w:pPr>
        <w:autoSpaceDE w:val="0"/>
        <w:autoSpaceDN w:val="0"/>
        <w:adjustRightInd w:val="0"/>
        <w:ind w:firstLine="360"/>
        <w:jc w:val="both"/>
        <w:rPr>
          <w:b/>
          <w:bCs/>
        </w:rPr>
      </w:pPr>
      <w:r>
        <w:t xml:space="preserve">Структурный анализ деятельности позволяет выделить следующие </w:t>
      </w:r>
      <w:r>
        <w:rPr>
          <w:b/>
          <w:bCs/>
        </w:rPr>
        <w:t>критерии оценки сформированности регулятивных универсальных учебных действий:</w:t>
      </w:r>
    </w:p>
    <w:p w:rsidR="00DC30FB" w:rsidRDefault="00DC30FB" w:rsidP="00EE0E45">
      <w:pPr>
        <w:autoSpaceDE w:val="0"/>
        <w:autoSpaceDN w:val="0"/>
        <w:adjustRightInd w:val="0"/>
      </w:pPr>
      <w:r>
        <w:t>— принятие задачи (адекватность принятия задачи как цели, данной в определенных условиях, сохранение задачи и отношение к ней);</w:t>
      </w:r>
    </w:p>
    <w:p w:rsidR="00DC30FB" w:rsidRDefault="00DC30FB" w:rsidP="00EE0E45">
      <w:pPr>
        <w:autoSpaceDE w:val="0"/>
        <w:autoSpaceDN w:val="0"/>
        <w:adjustRightInd w:val="0"/>
      </w:pPr>
      <w:r>
        <w:t>— план выполнения, регламентирующий пооперациональное выполнение действия в соотнесении с определенными условиями;</w:t>
      </w:r>
    </w:p>
    <w:p w:rsidR="00DC30FB" w:rsidRDefault="00DC30FB" w:rsidP="00EE0E45">
      <w:pPr>
        <w:autoSpaceDE w:val="0"/>
        <w:autoSpaceDN w:val="0"/>
        <w:adjustRightInd w:val="0"/>
        <w:jc w:val="both"/>
      </w:pPr>
      <w:r>
        <w:t>— контроль и коррекция (ориентировка, направленная на сопоставление плана и реального процесса, обнаружение ошибок и отклонений, внесение соответствующих исправлений);</w:t>
      </w:r>
    </w:p>
    <w:p w:rsidR="00DC30FB" w:rsidRDefault="00DC30FB" w:rsidP="00EE0E45">
      <w:pPr>
        <w:autoSpaceDE w:val="0"/>
        <w:autoSpaceDN w:val="0"/>
        <w:adjustRightInd w:val="0"/>
        <w:jc w:val="both"/>
      </w:pPr>
      <w:r>
        <w:t>— оценка (констатация достижения поставленной цели или меры приближения к ней и причин неудачи, отношение к успеху и неудаче);</w:t>
      </w:r>
    </w:p>
    <w:p w:rsidR="00DC30FB" w:rsidRDefault="00DC30FB" w:rsidP="00EE0E45">
      <w:pPr>
        <w:autoSpaceDE w:val="0"/>
        <w:autoSpaceDN w:val="0"/>
        <w:adjustRightInd w:val="0"/>
        <w:jc w:val="both"/>
      </w:pPr>
      <w:r>
        <w:t>— мера разделенности действия (совместное или разделенное);</w:t>
      </w:r>
    </w:p>
    <w:p w:rsidR="00DC30FB" w:rsidRDefault="00DC30FB" w:rsidP="00EE0E45">
      <w:pPr>
        <w:autoSpaceDE w:val="0"/>
        <w:autoSpaceDN w:val="0"/>
        <w:adjustRightInd w:val="0"/>
        <w:jc w:val="both"/>
      </w:pPr>
      <w:r>
        <w:t>— темп и ритм выполнения и индивидуальные особенности.</w:t>
      </w:r>
    </w:p>
    <w:p w:rsidR="00DC30FB" w:rsidRDefault="00DC30FB" w:rsidP="00EE0E45">
      <w:pPr>
        <w:autoSpaceDE w:val="0"/>
        <w:autoSpaceDN w:val="0"/>
        <w:adjustRightInd w:val="0"/>
        <w:ind w:firstLine="708"/>
        <w:jc w:val="both"/>
      </w:pPr>
      <w:r>
        <w:t xml:space="preserve">Перечисленные функциональные и структурные компоненты деятельности, а также вид помощи, необходимой учащемуся для успешного выполнения действия, являются показателями сформированности общей структуры регуляции деятельности (Н.Г. Салмина, О.Г. Филимонова, 2006). Начальное образование предполагает развитие способности учащегося к саморегуляции и принятие ответственности за свои поступки. В начальной школе можно выделить следующие </w:t>
      </w:r>
      <w:r>
        <w:rPr>
          <w:b/>
          <w:bCs/>
        </w:rPr>
        <w:t>регулятивные учебные действия</w:t>
      </w:r>
      <w:r>
        <w:t>, которые отражают содержание ведущей деятельности детей младшего школьного возраста:</w:t>
      </w:r>
    </w:p>
    <w:p w:rsidR="00DC30FB" w:rsidRDefault="00DC30FB" w:rsidP="00EE0E45">
      <w:pPr>
        <w:autoSpaceDE w:val="0"/>
        <w:autoSpaceDN w:val="0"/>
        <w:adjustRightInd w:val="0"/>
        <w:jc w:val="both"/>
      </w:pPr>
      <w:r>
        <w:t xml:space="preserve">1. </w:t>
      </w:r>
      <w:r>
        <w:rPr>
          <w:b/>
          <w:bCs/>
        </w:rPr>
        <w:t>Умение учиться и способность к организации своей деятельности (планирование, контроль, оценка</w:t>
      </w:r>
      <w:r>
        <w:t>):</w:t>
      </w:r>
    </w:p>
    <w:p w:rsidR="00DC30FB" w:rsidRDefault="00DC30FB" w:rsidP="00EE0E45">
      <w:pPr>
        <w:autoSpaceDE w:val="0"/>
        <w:autoSpaceDN w:val="0"/>
        <w:adjustRightInd w:val="0"/>
        <w:jc w:val="both"/>
      </w:pPr>
      <w:r>
        <w:t>— способность принимать, сохранять цели и следовать им в учебной деятельности;</w:t>
      </w:r>
    </w:p>
    <w:p w:rsidR="00DC30FB" w:rsidRDefault="00DC30FB" w:rsidP="00EE0E45">
      <w:pPr>
        <w:autoSpaceDE w:val="0"/>
        <w:autoSpaceDN w:val="0"/>
        <w:adjustRightInd w:val="0"/>
        <w:jc w:val="both"/>
      </w:pPr>
      <w:r>
        <w:t>— умение действовать по плану и планировать свою деятельность;</w:t>
      </w:r>
    </w:p>
    <w:p w:rsidR="00DC30FB" w:rsidRDefault="00DC30FB" w:rsidP="00EE0E45">
      <w:pPr>
        <w:autoSpaceDE w:val="0"/>
        <w:autoSpaceDN w:val="0"/>
        <w:adjustRightInd w:val="0"/>
        <w:jc w:val="both"/>
      </w:pPr>
      <w:r>
        <w:t>— преодоление импульсивности, непроизвольности;</w:t>
      </w:r>
    </w:p>
    <w:p w:rsidR="00DC30FB" w:rsidRDefault="00DC30FB" w:rsidP="00EE0E45">
      <w:pPr>
        <w:autoSpaceDE w:val="0"/>
        <w:autoSpaceDN w:val="0"/>
        <w:adjustRightInd w:val="0"/>
        <w:jc w:val="both"/>
      </w:pPr>
      <w:r>
        <w:t>— умение контролировать процесс и результаты своей деятельности, включая осуществление предвосхищающего контроля в сотрудничестве с учителем и сверстниками;</w:t>
      </w:r>
    </w:p>
    <w:p w:rsidR="00DC30FB" w:rsidRDefault="00DC30FB" w:rsidP="00EE0E45">
      <w:pPr>
        <w:autoSpaceDE w:val="0"/>
        <w:autoSpaceDN w:val="0"/>
        <w:adjustRightInd w:val="0"/>
        <w:jc w:val="both"/>
      </w:pPr>
      <w:r>
        <w:t>— умение адекватно воспринимать оценки и отметки;</w:t>
      </w:r>
    </w:p>
    <w:p w:rsidR="00DC30FB" w:rsidRDefault="00DC30FB" w:rsidP="00EE0E45">
      <w:pPr>
        <w:autoSpaceDE w:val="0"/>
        <w:autoSpaceDN w:val="0"/>
        <w:adjustRightInd w:val="0"/>
        <w:jc w:val="both"/>
      </w:pPr>
      <w:r>
        <w:t>— умение различать объективную трудность задачи и субъективную сложность;</w:t>
      </w:r>
    </w:p>
    <w:p w:rsidR="00DC30FB" w:rsidRDefault="00DC30FB" w:rsidP="00EE0E45">
      <w:pPr>
        <w:autoSpaceDE w:val="0"/>
        <w:autoSpaceDN w:val="0"/>
        <w:adjustRightInd w:val="0"/>
        <w:jc w:val="both"/>
      </w:pPr>
      <w:r>
        <w:t>— умение взаимодействовать со взрослыми и со сверстниками в учебной деятельности.</w:t>
      </w:r>
    </w:p>
    <w:p w:rsidR="00DC30FB" w:rsidRDefault="00DC30FB" w:rsidP="00EE0E45">
      <w:pPr>
        <w:autoSpaceDE w:val="0"/>
        <w:autoSpaceDN w:val="0"/>
        <w:adjustRightInd w:val="0"/>
        <w:jc w:val="both"/>
      </w:pPr>
      <w:r>
        <w:t xml:space="preserve">2. </w:t>
      </w:r>
      <w:r>
        <w:rPr>
          <w:b/>
          <w:bCs/>
        </w:rPr>
        <w:t>Формирование целеустремленности и настойчивости в достижении целей, жизненного оптимизма, готовности к преодолению трудностей:</w:t>
      </w:r>
    </w:p>
    <w:p w:rsidR="00DC30FB" w:rsidRDefault="00DC30FB" w:rsidP="00EE0E45">
      <w:pPr>
        <w:autoSpaceDE w:val="0"/>
        <w:autoSpaceDN w:val="0"/>
        <w:adjustRightInd w:val="0"/>
        <w:jc w:val="both"/>
      </w:pPr>
      <w:r>
        <w:t>— целеустремленность и настойчивость в достижении целей;</w:t>
      </w:r>
    </w:p>
    <w:p w:rsidR="00DC30FB" w:rsidRDefault="00DC30FB" w:rsidP="00EE0E45">
      <w:pPr>
        <w:autoSpaceDE w:val="0"/>
        <w:autoSpaceDN w:val="0"/>
        <w:adjustRightInd w:val="0"/>
        <w:jc w:val="both"/>
      </w:pPr>
      <w:r>
        <w:t>— готовность к преодолению трудностей, формирование установки на поиск способов разрешения трудностей (стратегия совладания);</w:t>
      </w:r>
    </w:p>
    <w:p w:rsidR="00DC30FB" w:rsidRDefault="00DC30FB" w:rsidP="00EE0E45">
      <w:pPr>
        <w:autoSpaceDE w:val="0"/>
        <w:autoSpaceDN w:val="0"/>
        <w:adjustRightInd w:val="0"/>
        <w:jc w:val="both"/>
      </w:pPr>
      <w:r>
        <w:t>— формирование основ оптимистического восприятия мира.</w:t>
      </w:r>
    </w:p>
    <w:p w:rsidR="00DC30FB" w:rsidRDefault="00DC30FB" w:rsidP="00EE0E45">
      <w:pPr>
        <w:autoSpaceDE w:val="0"/>
        <w:autoSpaceDN w:val="0"/>
        <w:adjustRightInd w:val="0"/>
        <w:ind w:firstLine="708"/>
        <w:jc w:val="both"/>
      </w:pPr>
      <w:r>
        <w:rPr>
          <w:b/>
          <w:bCs/>
        </w:rPr>
        <w:t xml:space="preserve">Критериями сформированности </w:t>
      </w:r>
      <w:r>
        <w:t xml:space="preserve">у учащегося </w:t>
      </w:r>
      <w:r>
        <w:rPr>
          <w:b/>
          <w:bCs/>
        </w:rPr>
        <w:t xml:space="preserve">произвольной регуляции </w:t>
      </w:r>
      <w:r>
        <w:t xml:space="preserve">своего поведения и деятельности выступают следующие умения: выбирать средства для организации своего поведения; помнить и удерживать правило, инструкцию во времени; планировать, контролировать и выполнять действие по заданному образцу и правилу; предвосхищать результаты своих действий и возможные ошибки; начинать выполнение действия и заканчивать его в требуемый временной момент; тормозить реакции, не имеющие отношения к цели. В учебной деятельности выделяют следующие </w:t>
      </w:r>
      <w:r>
        <w:rPr>
          <w:b/>
          <w:bCs/>
        </w:rPr>
        <w:t xml:space="preserve">уровни сформированности учебных действий </w:t>
      </w:r>
      <w:r>
        <w:t>(Г.В. Репкина, Е.В. Заика, 1993):</w:t>
      </w:r>
    </w:p>
    <w:p w:rsidR="00DC30FB" w:rsidRDefault="00DC30FB" w:rsidP="00EE0E45">
      <w:pPr>
        <w:autoSpaceDE w:val="0"/>
        <w:autoSpaceDN w:val="0"/>
        <w:adjustRightInd w:val="0"/>
        <w:jc w:val="both"/>
      </w:pPr>
      <w:r>
        <w:t>1. Отсутствие учебных действий как целостных «единиц» деятельности. Поведенческими индикаторами здесь являются выполнение учеником лишь отдельных операций, отсутствие планирования и контроля; копирование действий учителя, подмена учебной задачи задачей буквального заучивания и</w:t>
      </w:r>
    </w:p>
    <w:p w:rsidR="00DC30FB" w:rsidRDefault="00DC30FB" w:rsidP="00EE0E45">
      <w:pPr>
        <w:autoSpaceDE w:val="0"/>
        <w:autoSpaceDN w:val="0"/>
        <w:adjustRightInd w:val="0"/>
        <w:jc w:val="both"/>
      </w:pPr>
      <w:r>
        <w:t>воспроизведения.</w:t>
      </w:r>
    </w:p>
    <w:p w:rsidR="00DC30FB" w:rsidRDefault="00DC30FB" w:rsidP="00EE0E45">
      <w:pPr>
        <w:autoSpaceDE w:val="0"/>
        <w:autoSpaceDN w:val="0"/>
        <w:adjustRightInd w:val="0"/>
        <w:jc w:val="both"/>
      </w:pPr>
      <w:r>
        <w:t>2. Выполнение учебных действий в сотрудничестве с учителем. Ученику необходимы разъяснения для установления связи отдельных операций и условий задачи, самостоятельное выполнение действий возможно только по уже усвоенному алгоритму.</w:t>
      </w:r>
    </w:p>
    <w:p w:rsidR="00DC30FB" w:rsidRDefault="00DC30FB" w:rsidP="00EE0E45">
      <w:pPr>
        <w:autoSpaceDE w:val="0"/>
        <w:autoSpaceDN w:val="0"/>
        <w:adjustRightInd w:val="0"/>
        <w:jc w:val="both"/>
      </w:pPr>
      <w:r>
        <w:t>3. Неадекватный перенос учебных действий на новые виды задач.</w:t>
      </w:r>
    </w:p>
    <w:p w:rsidR="00DC30FB" w:rsidRDefault="00DC30FB" w:rsidP="00EE0E45">
      <w:pPr>
        <w:autoSpaceDE w:val="0"/>
        <w:autoSpaceDN w:val="0"/>
        <w:adjustRightInd w:val="0"/>
        <w:jc w:val="both"/>
      </w:pPr>
      <w:r>
        <w:t>4. Адекватный перенос учебных действий в сотрудничестве с учителем.</w:t>
      </w:r>
    </w:p>
    <w:p w:rsidR="00DC30FB" w:rsidRDefault="00DC30FB" w:rsidP="00EE0E45">
      <w:pPr>
        <w:autoSpaceDE w:val="0"/>
        <w:autoSpaceDN w:val="0"/>
        <w:adjustRightInd w:val="0"/>
        <w:ind w:firstLine="708"/>
        <w:jc w:val="both"/>
      </w:pPr>
      <w:r>
        <w:t>Выделенный 4-й уровень вполне достижим к завершению начального образования. Что же касается 5-го и 6-го уровней (5-й — самостоятельное построение учебных целей и 6-й — обобщение учебных действий на основе выявления общих принципов построения новых способов действий и выведение нового способа для каждой конкретной задачи), то их формирование возможно на этапе обучения в средней школе. Другими существенными показателями сформированности учебной деятельности в начальной школе являются:</w:t>
      </w:r>
    </w:p>
    <w:p w:rsidR="00DC30FB" w:rsidRDefault="00DC30FB" w:rsidP="00EE0E45">
      <w:pPr>
        <w:autoSpaceDE w:val="0"/>
        <w:autoSpaceDN w:val="0"/>
        <w:adjustRightInd w:val="0"/>
        <w:jc w:val="both"/>
      </w:pPr>
      <w:r>
        <w:t>— понимание и принятие учащимся учебной задачи, поставленной учителем;</w:t>
      </w:r>
    </w:p>
    <w:p w:rsidR="00DC30FB" w:rsidRDefault="00DC30FB" w:rsidP="00EE0E45">
      <w:pPr>
        <w:autoSpaceDE w:val="0"/>
        <w:autoSpaceDN w:val="0"/>
        <w:adjustRightInd w:val="0"/>
        <w:jc w:val="both"/>
      </w:pPr>
      <w:r>
        <w:t>— умение учитывать выделенные учителем ориентиры действия и построение ориентировочной основы в новом учебном материале в учебном сотрудничестве с учителем;</w:t>
      </w:r>
    </w:p>
    <w:p w:rsidR="00DC30FB" w:rsidRDefault="00DC30FB" w:rsidP="00EE0E45">
      <w:pPr>
        <w:autoSpaceDE w:val="0"/>
        <w:autoSpaceDN w:val="0"/>
        <w:adjustRightInd w:val="0"/>
        <w:jc w:val="both"/>
      </w:pPr>
      <w:r>
        <w:t>— форма выполнения учебных действий — материальная/ материализованная; речевая, умственная;</w:t>
      </w:r>
    </w:p>
    <w:p w:rsidR="00DC30FB" w:rsidRDefault="00DC30FB" w:rsidP="00EE0E45">
      <w:pPr>
        <w:autoSpaceDE w:val="0"/>
        <w:autoSpaceDN w:val="0"/>
        <w:adjustRightInd w:val="0"/>
        <w:jc w:val="both"/>
      </w:pPr>
      <w:r>
        <w:t>— степень развернутости (в полном составе операций или свернуто);</w:t>
      </w:r>
    </w:p>
    <w:p w:rsidR="00DC30FB" w:rsidRDefault="00DC30FB" w:rsidP="00EE0E45">
      <w:pPr>
        <w:autoSpaceDE w:val="0"/>
        <w:autoSpaceDN w:val="0"/>
        <w:adjustRightInd w:val="0"/>
        <w:jc w:val="both"/>
      </w:pPr>
      <w:r>
        <w:t>— самостоятельное выполнение или в сотрудничестве;</w:t>
      </w:r>
    </w:p>
    <w:p w:rsidR="00DC30FB" w:rsidRDefault="00DC30FB" w:rsidP="00EE0E45">
      <w:pPr>
        <w:autoSpaceDE w:val="0"/>
        <w:autoSpaceDN w:val="0"/>
        <w:adjustRightInd w:val="0"/>
        <w:jc w:val="both"/>
      </w:pPr>
      <w:r>
        <w:t>— различение способа и результата действий;</w:t>
      </w:r>
    </w:p>
    <w:p w:rsidR="00DC30FB" w:rsidRDefault="00DC30FB" w:rsidP="00EE0E45">
      <w:pPr>
        <w:autoSpaceDE w:val="0"/>
        <w:autoSpaceDN w:val="0"/>
        <w:adjustRightInd w:val="0"/>
        <w:jc w:val="both"/>
      </w:pPr>
      <w:r>
        <w:t>— умение осуществлять итоговый и пошаговый контроль;</w:t>
      </w:r>
    </w:p>
    <w:p w:rsidR="00DC30FB" w:rsidRDefault="00DC30FB" w:rsidP="00EE0E45">
      <w:pPr>
        <w:autoSpaceDE w:val="0"/>
        <w:autoSpaceDN w:val="0"/>
        <w:adjustRightInd w:val="0"/>
        <w:jc w:val="both"/>
      </w:pPr>
      <w:r>
        <w:t>— умение планировать работу до ее начала (планирующий самоконтроль);</w:t>
      </w:r>
    </w:p>
    <w:p w:rsidR="00DC30FB" w:rsidRDefault="00DC30FB" w:rsidP="00EE0E45">
      <w:pPr>
        <w:autoSpaceDE w:val="0"/>
        <w:autoSpaceDN w:val="0"/>
        <w:adjustRightInd w:val="0"/>
        <w:jc w:val="both"/>
      </w:pPr>
      <w:r>
        <w:t>— адекватность и дифференцированность самооценки;</w:t>
      </w:r>
    </w:p>
    <w:p w:rsidR="00DC30FB" w:rsidRDefault="00DC30FB" w:rsidP="00EE0E45">
      <w:pPr>
        <w:autoSpaceDE w:val="0"/>
        <w:autoSpaceDN w:val="0"/>
        <w:adjustRightInd w:val="0"/>
        <w:jc w:val="both"/>
      </w:pPr>
      <w:r>
        <w:t>— умение оценивать значимость и смысл учебной деятельности для себя самого, расход времени и сил, вклад личных усилий, понимание причины ее успеха/неуспеха (А. К. Маркова, 1990). Предложенная диагностическая система объединяет характеристики собственно учебной деятельности, личностных и</w:t>
      </w:r>
    </w:p>
    <w:p w:rsidR="00DC30FB" w:rsidRDefault="00DC30FB" w:rsidP="00EE0E45">
      <w:pPr>
        <w:autoSpaceDE w:val="0"/>
        <w:autoSpaceDN w:val="0"/>
        <w:adjustRightInd w:val="0"/>
        <w:jc w:val="both"/>
      </w:pPr>
      <w:r>
        <w:t>регулятивных универсальных действий и свойств действия, что позволяет рассматривать ее как основу разработки критериев и методов оценки сформированности универсальных учебных действий.</w:t>
      </w:r>
    </w:p>
    <w:p w:rsidR="00DC30FB" w:rsidRDefault="00DC30FB" w:rsidP="00EE0E45">
      <w:pPr>
        <w:autoSpaceDE w:val="0"/>
        <w:autoSpaceDN w:val="0"/>
        <w:adjustRightInd w:val="0"/>
        <w:jc w:val="both"/>
      </w:pPr>
    </w:p>
    <w:p w:rsidR="00DC30FB" w:rsidRDefault="00DC30FB" w:rsidP="00EE0E45">
      <w:pPr>
        <w:autoSpaceDE w:val="0"/>
        <w:autoSpaceDN w:val="0"/>
        <w:adjustRightInd w:val="0"/>
        <w:jc w:val="both"/>
        <w:rPr>
          <w:color w:val="FF0000"/>
        </w:rPr>
        <w:sectPr w:rsidR="00DC30FB">
          <w:pgSz w:w="11906" w:h="16838"/>
          <w:pgMar w:top="1134" w:right="924" w:bottom="1134" w:left="1259" w:header="709" w:footer="709" w:gutter="0"/>
          <w:cols w:space="708"/>
          <w:docGrid w:linePitch="360"/>
        </w:sectPr>
      </w:pPr>
    </w:p>
    <w:p w:rsidR="00DC30FB" w:rsidRDefault="00DC30FB" w:rsidP="00EE0E45">
      <w:pPr>
        <w:rPr>
          <w:sz w:val="20"/>
        </w:rPr>
      </w:pPr>
    </w:p>
    <w:p w:rsidR="00DC30FB" w:rsidRDefault="00DC30FB" w:rsidP="00EE0E45">
      <w:pPr>
        <w:rPr>
          <w:sz w:val="20"/>
        </w:rPr>
      </w:pPr>
    </w:p>
    <w:p w:rsidR="00DC30FB" w:rsidRDefault="00DC30FB" w:rsidP="00EE0E45">
      <w:pPr>
        <w:rPr>
          <w:sz w:val="20"/>
        </w:rPr>
      </w:pPr>
    </w:p>
    <w:p w:rsidR="00DC30FB" w:rsidRDefault="00DC30FB" w:rsidP="00EE0E45">
      <w:pPr>
        <w:rPr>
          <w:b/>
          <w:sz w:val="20"/>
        </w:rPr>
      </w:pPr>
      <w:r>
        <w:rPr>
          <w:b/>
          <w:sz w:val="20"/>
        </w:rPr>
        <w:t>ТЕХНОЛОГИЧЕСКАЯ КАРТА   ФОРМИРОВАНИЯ РЕГУЛЯТИВНЫХ УУД.</w:t>
      </w:r>
    </w:p>
    <w:p w:rsidR="00DC30FB" w:rsidRDefault="00DC30FB" w:rsidP="00EE0E45">
      <w:pPr>
        <w:rPr>
          <w:b/>
          <w:sz w:val="20"/>
        </w:rPr>
      </w:pPr>
    </w:p>
    <w:p w:rsidR="00DC30FB" w:rsidRDefault="00DC30FB" w:rsidP="00EE0E45">
      <w:pPr>
        <w:rPr>
          <w:sz w:val="2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48"/>
        <w:gridCol w:w="1800"/>
        <w:gridCol w:w="482"/>
        <w:gridCol w:w="2273"/>
        <w:gridCol w:w="2273"/>
        <w:gridCol w:w="2274"/>
        <w:gridCol w:w="1980"/>
        <w:gridCol w:w="1980"/>
      </w:tblGrid>
      <w:tr w:rsidR="00DC30FB" w:rsidTr="00677F7E">
        <w:trPr>
          <w:cantSplit/>
          <w:trHeight w:val="450"/>
        </w:trPr>
        <w:tc>
          <w:tcPr>
            <w:tcW w:w="1548" w:type="dxa"/>
            <w:vMerge w:val="restart"/>
          </w:tcPr>
          <w:p w:rsidR="00DC30FB" w:rsidRDefault="00DC30FB" w:rsidP="00EE0E45">
            <w:pPr>
              <w:rPr>
                <w:sz w:val="20"/>
              </w:rPr>
            </w:pPr>
            <w:r>
              <w:rPr>
                <w:sz w:val="20"/>
              </w:rPr>
              <w:t>Вид УУД</w:t>
            </w:r>
          </w:p>
        </w:tc>
        <w:tc>
          <w:tcPr>
            <w:tcW w:w="1800" w:type="dxa"/>
            <w:vMerge w:val="restart"/>
          </w:tcPr>
          <w:p w:rsidR="00DC30FB" w:rsidRDefault="00DC30FB" w:rsidP="00EE0E45">
            <w:pPr>
              <w:rPr>
                <w:sz w:val="20"/>
              </w:rPr>
            </w:pPr>
            <w:r>
              <w:rPr>
                <w:sz w:val="20"/>
              </w:rPr>
              <w:t>Нормативные показатели</w:t>
            </w:r>
          </w:p>
        </w:tc>
        <w:tc>
          <w:tcPr>
            <w:tcW w:w="482" w:type="dxa"/>
            <w:vMerge w:val="restart"/>
            <w:textDirection w:val="btLr"/>
          </w:tcPr>
          <w:p w:rsidR="00DC30FB" w:rsidRDefault="00DC30FB" w:rsidP="00EE0E45">
            <w:pPr>
              <w:rPr>
                <w:sz w:val="20"/>
              </w:rPr>
            </w:pPr>
            <w:r>
              <w:rPr>
                <w:sz w:val="20"/>
              </w:rPr>
              <w:t xml:space="preserve">Класс </w:t>
            </w:r>
          </w:p>
        </w:tc>
        <w:tc>
          <w:tcPr>
            <w:tcW w:w="6820" w:type="dxa"/>
            <w:gridSpan w:val="3"/>
          </w:tcPr>
          <w:p w:rsidR="00DC30FB" w:rsidRDefault="00DC30FB" w:rsidP="00EE0E45">
            <w:pPr>
              <w:rPr>
                <w:sz w:val="20"/>
              </w:rPr>
            </w:pPr>
            <w:r>
              <w:rPr>
                <w:sz w:val="20"/>
              </w:rPr>
              <w:t>Уровни сформированности  и рекомендации</w:t>
            </w:r>
          </w:p>
        </w:tc>
        <w:tc>
          <w:tcPr>
            <w:tcW w:w="3960" w:type="dxa"/>
            <w:gridSpan w:val="2"/>
          </w:tcPr>
          <w:p w:rsidR="00DC30FB" w:rsidRDefault="00DC30FB" w:rsidP="00EE0E45">
            <w:pPr>
              <w:rPr>
                <w:sz w:val="20"/>
              </w:rPr>
            </w:pPr>
            <w:r>
              <w:rPr>
                <w:sz w:val="20"/>
              </w:rPr>
              <w:t xml:space="preserve">Диагностика </w:t>
            </w:r>
          </w:p>
        </w:tc>
      </w:tr>
      <w:tr w:rsidR="00DC30FB" w:rsidTr="00677F7E">
        <w:trPr>
          <w:cantSplit/>
          <w:trHeight w:val="521"/>
        </w:trPr>
        <w:tc>
          <w:tcPr>
            <w:tcW w:w="1548" w:type="dxa"/>
            <w:vMerge/>
          </w:tcPr>
          <w:p w:rsidR="00DC30FB" w:rsidRDefault="00DC30FB" w:rsidP="00EE0E45">
            <w:pPr>
              <w:rPr>
                <w:sz w:val="20"/>
              </w:rPr>
            </w:pPr>
          </w:p>
        </w:tc>
        <w:tc>
          <w:tcPr>
            <w:tcW w:w="1800" w:type="dxa"/>
            <w:vMerge/>
          </w:tcPr>
          <w:p w:rsidR="00DC30FB" w:rsidRDefault="00DC30FB" w:rsidP="00EE0E45">
            <w:pPr>
              <w:rPr>
                <w:sz w:val="20"/>
              </w:rPr>
            </w:pPr>
          </w:p>
        </w:tc>
        <w:tc>
          <w:tcPr>
            <w:tcW w:w="482" w:type="dxa"/>
            <w:vMerge/>
          </w:tcPr>
          <w:p w:rsidR="00DC30FB" w:rsidRDefault="00DC30FB" w:rsidP="00EE0E45">
            <w:pPr>
              <w:rPr>
                <w:sz w:val="20"/>
              </w:rPr>
            </w:pPr>
          </w:p>
        </w:tc>
        <w:tc>
          <w:tcPr>
            <w:tcW w:w="2273" w:type="dxa"/>
          </w:tcPr>
          <w:p w:rsidR="00DC30FB" w:rsidRDefault="00DC30FB" w:rsidP="00EE0E45">
            <w:pPr>
              <w:rPr>
                <w:sz w:val="20"/>
              </w:rPr>
            </w:pPr>
            <w:r>
              <w:rPr>
                <w:sz w:val="20"/>
              </w:rPr>
              <w:t>низкий</w:t>
            </w:r>
          </w:p>
        </w:tc>
        <w:tc>
          <w:tcPr>
            <w:tcW w:w="2273" w:type="dxa"/>
          </w:tcPr>
          <w:p w:rsidR="00DC30FB" w:rsidRDefault="00DC30FB" w:rsidP="00EE0E45">
            <w:pPr>
              <w:rPr>
                <w:sz w:val="20"/>
              </w:rPr>
            </w:pPr>
            <w:r>
              <w:rPr>
                <w:sz w:val="20"/>
              </w:rPr>
              <w:t>средний</w:t>
            </w:r>
          </w:p>
        </w:tc>
        <w:tc>
          <w:tcPr>
            <w:tcW w:w="2274" w:type="dxa"/>
          </w:tcPr>
          <w:p w:rsidR="00DC30FB" w:rsidRDefault="00DC30FB" w:rsidP="00EE0E45">
            <w:pPr>
              <w:rPr>
                <w:sz w:val="20"/>
              </w:rPr>
            </w:pPr>
            <w:r>
              <w:rPr>
                <w:sz w:val="20"/>
              </w:rPr>
              <w:t>высокий</w:t>
            </w:r>
          </w:p>
        </w:tc>
        <w:tc>
          <w:tcPr>
            <w:tcW w:w="1980" w:type="dxa"/>
          </w:tcPr>
          <w:p w:rsidR="00DC30FB" w:rsidRDefault="00DC30FB" w:rsidP="00EE0E45">
            <w:pPr>
              <w:rPr>
                <w:sz w:val="20"/>
              </w:rPr>
            </w:pPr>
            <w:r>
              <w:rPr>
                <w:sz w:val="20"/>
              </w:rPr>
              <w:t>учитель</w:t>
            </w:r>
          </w:p>
        </w:tc>
        <w:tc>
          <w:tcPr>
            <w:tcW w:w="1980" w:type="dxa"/>
          </w:tcPr>
          <w:p w:rsidR="00DC30FB" w:rsidRDefault="00DC30FB" w:rsidP="00EE0E45">
            <w:pPr>
              <w:rPr>
                <w:sz w:val="20"/>
              </w:rPr>
            </w:pPr>
            <w:r>
              <w:rPr>
                <w:sz w:val="20"/>
              </w:rPr>
              <w:t>психолог</w:t>
            </w:r>
          </w:p>
        </w:tc>
      </w:tr>
      <w:tr w:rsidR="00DC30FB" w:rsidTr="00677F7E">
        <w:trPr>
          <w:cantSplit/>
          <w:trHeight w:val="3045"/>
        </w:trPr>
        <w:tc>
          <w:tcPr>
            <w:tcW w:w="1548" w:type="dxa"/>
            <w:vMerge w:val="restart"/>
            <w:textDirection w:val="btLr"/>
          </w:tcPr>
          <w:p w:rsidR="00DC30FB" w:rsidRDefault="00DC30FB" w:rsidP="00EE0E45">
            <w:pPr>
              <w:ind w:left="113" w:right="113"/>
              <w:jc w:val="center"/>
              <w:rPr>
                <w:b/>
                <w:bCs/>
                <w:sz w:val="20"/>
                <w:szCs w:val="20"/>
              </w:rPr>
            </w:pPr>
            <w:r>
              <w:rPr>
                <w:b/>
                <w:sz w:val="20"/>
                <w:szCs w:val="20"/>
              </w:rPr>
              <w:t xml:space="preserve">целеполагание - </w:t>
            </w:r>
            <w:r>
              <w:rPr>
                <w:b/>
                <w:bCs/>
                <w:sz w:val="20"/>
                <w:szCs w:val="20"/>
              </w:rPr>
              <w:t>постановка  учебной задачи на основе</w:t>
            </w:r>
          </w:p>
          <w:p w:rsidR="00DC30FB" w:rsidRDefault="00DC30FB" w:rsidP="00EE0E45">
            <w:pPr>
              <w:ind w:left="113" w:right="113"/>
              <w:jc w:val="center"/>
              <w:rPr>
                <w:b/>
                <w:bCs/>
                <w:sz w:val="20"/>
                <w:szCs w:val="20"/>
              </w:rPr>
            </w:pPr>
            <w:r>
              <w:rPr>
                <w:b/>
                <w:bCs/>
                <w:sz w:val="20"/>
                <w:szCs w:val="20"/>
              </w:rPr>
              <w:t>соотнесения того, что уже известно и</w:t>
            </w:r>
          </w:p>
          <w:p w:rsidR="00DC30FB" w:rsidRDefault="00DC30FB" w:rsidP="00EE0E45">
            <w:pPr>
              <w:ind w:left="113" w:right="113"/>
              <w:jc w:val="center"/>
              <w:rPr>
                <w:b/>
                <w:bCs/>
                <w:sz w:val="20"/>
                <w:szCs w:val="20"/>
              </w:rPr>
            </w:pPr>
            <w:r>
              <w:rPr>
                <w:b/>
                <w:bCs/>
                <w:sz w:val="20"/>
                <w:szCs w:val="20"/>
              </w:rPr>
              <w:t>усвоено учащимися, и того, что ещё</w:t>
            </w:r>
          </w:p>
          <w:p w:rsidR="00DC30FB" w:rsidRDefault="00DC30FB" w:rsidP="00EE0E45">
            <w:pPr>
              <w:ind w:left="113" w:right="113"/>
              <w:jc w:val="center"/>
              <w:rPr>
                <w:b/>
                <w:bCs/>
                <w:sz w:val="20"/>
                <w:szCs w:val="20"/>
              </w:rPr>
            </w:pPr>
            <w:r>
              <w:rPr>
                <w:b/>
                <w:bCs/>
                <w:sz w:val="20"/>
                <w:szCs w:val="20"/>
              </w:rPr>
              <w:t>неизвестно</w:t>
            </w:r>
          </w:p>
          <w:p w:rsidR="00DC30FB" w:rsidRDefault="00DC30FB" w:rsidP="00EE0E45">
            <w:pPr>
              <w:ind w:left="113" w:right="113"/>
              <w:rPr>
                <w:sz w:val="20"/>
              </w:rPr>
            </w:pPr>
          </w:p>
        </w:tc>
        <w:tc>
          <w:tcPr>
            <w:tcW w:w="1800" w:type="dxa"/>
            <w:vMerge w:val="restart"/>
          </w:tcPr>
          <w:p w:rsidR="00DC30FB" w:rsidRDefault="00DC30FB" w:rsidP="00EE0E45">
            <w:pPr>
              <w:rPr>
                <w:sz w:val="20"/>
              </w:rPr>
            </w:pPr>
            <w:r>
              <w:rPr>
                <w:b/>
                <w:sz w:val="20"/>
                <w:szCs w:val="20"/>
              </w:rPr>
              <w:t>Определять цель учебной деятельности с помощью учителя и самостоятельно</w:t>
            </w:r>
            <w:r>
              <w:rPr>
                <w:sz w:val="20"/>
              </w:rPr>
              <w:t xml:space="preserve">. </w:t>
            </w: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szCs w:val="20"/>
              </w:rPr>
            </w:pPr>
            <w:r>
              <w:rPr>
                <w:b/>
                <w:sz w:val="20"/>
                <w:szCs w:val="20"/>
              </w:rPr>
              <w:t>Формулировать  и удерживать учебную задачу</w:t>
            </w:r>
          </w:p>
        </w:tc>
        <w:tc>
          <w:tcPr>
            <w:tcW w:w="482" w:type="dxa"/>
          </w:tcPr>
          <w:p w:rsidR="00DC30FB" w:rsidRDefault="00DC30FB" w:rsidP="00EE0E45">
            <w:pPr>
              <w:rPr>
                <w:b/>
                <w:sz w:val="20"/>
              </w:rPr>
            </w:pPr>
            <w:r>
              <w:rPr>
                <w:b/>
                <w:sz w:val="20"/>
              </w:rPr>
              <w:t>1</w:t>
            </w:r>
          </w:p>
        </w:tc>
        <w:tc>
          <w:tcPr>
            <w:tcW w:w="2273" w:type="dxa"/>
          </w:tcPr>
          <w:p w:rsidR="00DC30FB" w:rsidRDefault="00DC30FB" w:rsidP="00EE0E45">
            <w:pPr>
              <w:rPr>
                <w:sz w:val="20"/>
              </w:rPr>
            </w:pPr>
            <w:r>
              <w:rPr>
                <w:sz w:val="20"/>
              </w:rPr>
              <w:t>-Включаясь в работу, быстро отвлекается или ведет себя хаотично.</w:t>
            </w:r>
          </w:p>
          <w:p w:rsidR="00DC30FB" w:rsidRDefault="00DC30FB" w:rsidP="00EE0E45">
            <w:pPr>
              <w:rPr>
                <w:bCs/>
                <w:sz w:val="20"/>
              </w:rPr>
            </w:pPr>
            <w:r>
              <w:rPr>
                <w:bCs/>
                <w:sz w:val="20"/>
              </w:rPr>
              <w:t>-Нуждается в пошаговом контроле со стороны учителя.</w:t>
            </w:r>
          </w:p>
          <w:p w:rsidR="00DC30FB" w:rsidRDefault="00DC30FB" w:rsidP="00EE0E45">
            <w:pPr>
              <w:rPr>
                <w:bCs/>
                <w:sz w:val="20"/>
              </w:rPr>
            </w:pPr>
            <w:r>
              <w:rPr>
                <w:bCs/>
                <w:sz w:val="20"/>
              </w:rPr>
              <w:t>-Не может ответить на вопросы  о том, что он собирается делать или  что сделал.</w:t>
            </w:r>
          </w:p>
          <w:p w:rsidR="00DC30FB" w:rsidRDefault="00DC30FB" w:rsidP="00EE0E45">
            <w:pPr>
              <w:rPr>
                <w:b/>
                <w:sz w:val="20"/>
              </w:rPr>
            </w:pPr>
            <w:r>
              <w:rPr>
                <w:b/>
                <w:sz w:val="20"/>
              </w:rPr>
              <w:t>Рекомендации:</w:t>
            </w:r>
            <w:r>
              <w:rPr>
                <w:sz w:val="20"/>
              </w:rPr>
              <w:t xml:space="preserve">  консультация специалистов, коррекционные занятии, пошаговый контроль со стороны учителя, а также постоянное обращение ребенка к алгоритму выполнения  учебного действия.</w:t>
            </w:r>
          </w:p>
        </w:tc>
        <w:tc>
          <w:tcPr>
            <w:tcW w:w="2273" w:type="dxa"/>
          </w:tcPr>
          <w:p w:rsidR="00DC30FB" w:rsidRDefault="00DC30FB" w:rsidP="00EE0E45">
            <w:pPr>
              <w:rPr>
                <w:sz w:val="20"/>
              </w:rPr>
            </w:pPr>
            <w:r>
              <w:rPr>
                <w:b/>
                <w:sz w:val="20"/>
              </w:rPr>
              <w:t>-</w:t>
            </w:r>
            <w:r>
              <w:rPr>
                <w:sz w:val="20"/>
              </w:rPr>
              <w:t>Предъявляемое требование осознается лишь частично.</w:t>
            </w:r>
          </w:p>
          <w:p w:rsidR="00DC30FB" w:rsidRPr="00E929A7" w:rsidRDefault="00DC30FB" w:rsidP="00EE0E45">
            <w:pPr>
              <w:rPr>
                <w:sz w:val="20"/>
                <w:szCs w:val="20"/>
              </w:rPr>
            </w:pPr>
            <w:r>
              <w:rPr>
                <w:sz w:val="20"/>
              </w:rPr>
              <w:t>-</w:t>
            </w:r>
            <w:r>
              <w:rPr>
                <w:sz w:val="20"/>
                <w:szCs w:val="20"/>
              </w:rPr>
              <w:t>Охотно осуществляет решение познавательной задачи, не изменяя ее и не выходя за ее требования.</w:t>
            </w:r>
          </w:p>
          <w:p w:rsidR="00DC30FB" w:rsidRDefault="00DC30FB" w:rsidP="00EE0E45">
            <w:pPr>
              <w:rPr>
                <w:sz w:val="20"/>
              </w:rPr>
            </w:pPr>
            <w:r>
              <w:rPr>
                <w:sz w:val="20"/>
                <w:szCs w:val="20"/>
              </w:rPr>
              <w:t>-Невозможность решить новую практическую задачу объясняет отсутствие адекватных спос</w:t>
            </w:r>
            <w:r>
              <w:rPr>
                <w:sz w:val="20"/>
              </w:rPr>
              <w:t>обов решения</w:t>
            </w:r>
          </w:p>
          <w:p w:rsidR="00DC30FB" w:rsidRDefault="00DC30FB" w:rsidP="00EE0E45">
            <w:pPr>
              <w:rPr>
                <w:b/>
                <w:sz w:val="20"/>
              </w:rPr>
            </w:pPr>
            <w:r>
              <w:rPr>
                <w:b/>
                <w:sz w:val="20"/>
              </w:rPr>
              <w:t>Рекомендации:</w:t>
            </w:r>
          </w:p>
          <w:p w:rsidR="00DC30FB" w:rsidRDefault="00DC30FB" w:rsidP="00EE0E45">
            <w:pPr>
              <w:rPr>
                <w:sz w:val="20"/>
              </w:rPr>
            </w:pPr>
            <w:r>
              <w:rPr>
                <w:sz w:val="20"/>
              </w:rPr>
              <w:t>- поддержка и развитие сформированного уровня целеполагания;</w:t>
            </w:r>
          </w:p>
          <w:p w:rsidR="00DC30FB" w:rsidRDefault="00DC30FB" w:rsidP="00EE0E45">
            <w:pPr>
              <w:rPr>
                <w:sz w:val="20"/>
              </w:rPr>
            </w:pPr>
            <w:r>
              <w:rPr>
                <w:sz w:val="20"/>
              </w:rPr>
              <w:t>-необходимо ситуативное обращение ребенка к алгоритму выполнения учебного действия.</w:t>
            </w:r>
          </w:p>
        </w:tc>
        <w:tc>
          <w:tcPr>
            <w:tcW w:w="2274" w:type="dxa"/>
          </w:tcPr>
          <w:p w:rsidR="00DC30FB" w:rsidRDefault="00DC30FB" w:rsidP="00EE0E45">
            <w:pPr>
              <w:rPr>
                <w:bCs/>
                <w:sz w:val="20"/>
              </w:rPr>
            </w:pPr>
            <w:r>
              <w:rPr>
                <w:b/>
                <w:bCs/>
                <w:sz w:val="20"/>
              </w:rPr>
              <w:t>-</w:t>
            </w:r>
            <w:r>
              <w:rPr>
                <w:bCs/>
                <w:sz w:val="20"/>
              </w:rPr>
              <w:t>Осознает, что надо делать в процессе решения практической задачи регулирует весь процесс выполнения.</w:t>
            </w:r>
          </w:p>
          <w:p w:rsidR="00DC30FB" w:rsidRDefault="00DC30FB" w:rsidP="00EE0E45">
            <w:pPr>
              <w:rPr>
                <w:sz w:val="20"/>
                <w:szCs w:val="20"/>
              </w:rPr>
            </w:pPr>
            <w:r>
              <w:rPr>
                <w:sz w:val="20"/>
              </w:rPr>
              <w:t>-</w:t>
            </w:r>
            <w:r>
              <w:rPr>
                <w:sz w:val="20"/>
                <w:szCs w:val="20"/>
              </w:rPr>
              <w:t>Определяет цель выполнения заданий на уроке, во внеурочной деятельности, в жизненных ситуациях под руководством учителя.</w:t>
            </w:r>
          </w:p>
          <w:p w:rsidR="00DC30FB" w:rsidRDefault="00DC30FB" w:rsidP="00EE0E45">
            <w:pPr>
              <w:rPr>
                <w:b/>
                <w:bCs/>
                <w:sz w:val="20"/>
              </w:rPr>
            </w:pPr>
          </w:p>
          <w:p w:rsidR="00DC30FB" w:rsidRDefault="00DC30FB" w:rsidP="00EE0E45">
            <w:pPr>
              <w:rPr>
                <w:b/>
                <w:sz w:val="20"/>
              </w:rPr>
            </w:pPr>
            <w:r>
              <w:rPr>
                <w:b/>
                <w:sz w:val="20"/>
              </w:rPr>
              <w:t xml:space="preserve">Рекомендации: </w:t>
            </w:r>
          </w:p>
          <w:p w:rsidR="00DC30FB" w:rsidRDefault="00DC30FB" w:rsidP="00EE0E45">
            <w:pPr>
              <w:rPr>
                <w:sz w:val="20"/>
              </w:rPr>
            </w:pPr>
            <w:r>
              <w:rPr>
                <w:sz w:val="20"/>
              </w:rPr>
              <w:t xml:space="preserve">поддержка и развитие сформированного уровня целеполагания </w:t>
            </w:r>
          </w:p>
        </w:tc>
        <w:tc>
          <w:tcPr>
            <w:tcW w:w="1980" w:type="dxa"/>
            <w:vMerge w:val="restart"/>
          </w:tcPr>
          <w:p w:rsidR="00DC30FB" w:rsidRDefault="00DC30FB" w:rsidP="00EE0E45">
            <w:pPr>
              <w:rPr>
                <w:bCs/>
                <w:sz w:val="20"/>
                <w:szCs w:val="28"/>
              </w:rPr>
            </w:pPr>
          </w:p>
          <w:p w:rsidR="00DC30FB" w:rsidRDefault="00DC30FB" w:rsidP="00EE0E45">
            <w:pPr>
              <w:rPr>
                <w:sz w:val="20"/>
              </w:rPr>
            </w:pPr>
            <w:r>
              <w:rPr>
                <w:sz w:val="20"/>
              </w:rPr>
              <w:t>Наблюдение</w:t>
            </w:r>
          </w:p>
          <w:p w:rsidR="00DC30FB" w:rsidRDefault="00DC30FB" w:rsidP="00EE0E45">
            <w:pPr>
              <w:rPr>
                <w:sz w:val="20"/>
              </w:rPr>
            </w:pPr>
            <w:r>
              <w:rPr>
                <w:sz w:val="20"/>
              </w:rPr>
              <w:t>(заполнение карты наблюдений)</w:t>
            </w:r>
          </w:p>
        </w:tc>
        <w:tc>
          <w:tcPr>
            <w:tcW w:w="1980" w:type="dxa"/>
            <w:vMerge w:val="restart"/>
          </w:tcPr>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tc>
      </w:tr>
      <w:tr w:rsidR="00DC30FB" w:rsidTr="00677F7E">
        <w:trPr>
          <w:cantSplit/>
          <w:trHeight w:val="385"/>
        </w:trPr>
        <w:tc>
          <w:tcPr>
            <w:tcW w:w="1548" w:type="dxa"/>
            <w:vMerge/>
          </w:tcPr>
          <w:p w:rsidR="00DC30FB" w:rsidRDefault="00DC30FB" w:rsidP="00EE0E45">
            <w:pPr>
              <w:rPr>
                <w:sz w:val="20"/>
                <w:szCs w:val="20"/>
              </w:rPr>
            </w:pPr>
          </w:p>
        </w:tc>
        <w:tc>
          <w:tcPr>
            <w:tcW w:w="1800" w:type="dxa"/>
            <w:vMerge/>
          </w:tcPr>
          <w:p w:rsidR="00DC30FB" w:rsidRDefault="00DC30FB" w:rsidP="00EE0E45">
            <w:pPr>
              <w:rPr>
                <w:b/>
                <w:sz w:val="20"/>
              </w:rPr>
            </w:pPr>
          </w:p>
        </w:tc>
        <w:tc>
          <w:tcPr>
            <w:tcW w:w="482" w:type="dxa"/>
          </w:tcPr>
          <w:p w:rsidR="00DC30FB" w:rsidRDefault="00DC30FB" w:rsidP="00EE0E45">
            <w:pPr>
              <w:rPr>
                <w:b/>
                <w:sz w:val="20"/>
              </w:rPr>
            </w:pPr>
            <w:r>
              <w:rPr>
                <w:b/>
                <w:sz w:val="20"/>
              </w:rPr>
              <w:t>2</w:t>
            </w:r>
          </w:p>
        </w:tc>
        <w:tc>
          <w:tcPr>
            <w:tcW w:w="2273" w:type="dxa"/>
          </w:tcPr>
          <w:p w:rsidR="00DC30FB" w:rsidRDefault="00DC30FB" w:rsidP="00EE0E45">
            <w:pPr>
              <w:rPr>
                <w:bCs/>
                <w:sz w:val="20"/>
              </w:rPr>
            </w:pPr>
            <w:r>
              <w:rPr>
                <w:bCs/>
                <w:sz w:val="20"/>
              </w:rPr>
              <w:t>-Включаясь в работу, быстро отвлекается или ведет себя хаотично.</w:t>
            </w:r>
          </w:p>
          <w:p w:rsidR="00DC30FB" w:rsidRDefault="00DC30FB" w:rsidP="00EE0E45">
            <w:pPr>
              <w:rPr>
                <w:bCs/>
                <w:sz w:val="20"/>
              </w:rPr>
            </w:pPr>
            <w:r>
              <w:rPr>
                <w:bCs/>
                <w:sz w:val="20"/>
              </w:rPr>
              <w:t>-Может принимать лишь простейшие цели.</w:t>
            </w:r>
          </w:p>
          <w:p w:rsidR="00DC30FB" w:rsidRDefault="00DC30FB" w:rsidP="00EE0E45">
            <w:pPr>
              <w:rPr>
                <w:b/>
                <w:sz w:val="20"/>
              </w:rPr>
            </w:pPr>
            <w:r>
              <w:rPr>
                <w:b/>
                <w:sz w:val="20"/>
              </w:rPr>
              <w:t>Рекомендации:</w:t>
            </w:r>
          </w:p>
          <w:p w:rsidR="00DC30FB" w:rsidRDefault="00DC30FB" w:rsidP="00EE0E45">
            <w:pPr>
              <w:rPr>
                <w:bCs/>
                <w:sz w:val="20"/>
              </w:rPr>
            </w:pPr>
            <w:r>
              <w:rPr>
                <w:bCs/>
                <w:sz w:val="20"/>
              </w:rPr>
              <w:t>консультация специалистов, коррекционные занятия, пошаговый контроль со стороны учителя, а также постоянное обращение ребенка к алгоритму выполнения  учебного действия.</w:t>
            </w:r>
          </w:p>
        </w:tc>
        <w:tc>
          <w:tcPr>
            <w:tcW w:w="2273" w:type="dxa"/>
          </w:tcPr>
          <w:p w:rsidR="00DC30FB" w:rsidRDefault="00DC30FB" w:rsidP="00EE0E45">
            <w:pPr>
              <w:rPr>
                <w:bCs/>
                <w:sz w:val="20"/>
              </w:rPr>
            </w:pPr>
            <w:r>
              <w:rPr>
                <w:bCs/>
                <w:sz w:val="20"/>
              </w:rPr>
              <w:t>-</w:t>
            </w:r>
            <w:r>
              <w:rPr>
                <w:bCs/>
                <w:sz w:val="20"/>
                <w:szCs w:val="20"/>
              </w:rPr>
              <w:t xml:space="preserve"> Определяет цель учебной деятельности с помощью учителя и самостоятельно.</w:t>
            </w:r>
          </w:p>
          <w:p w:rsidR="00DC30FB" w:rsidRDefault="00DC30FB" w:rsidP="00EE0E45">
            <w:pPr>
              <w:rPr>
                <w:bCs/>
                <w:sz w:val="20"/>
                <w:szCs w:val="20"/>
              </w:rPr>
            </w:pPr>
            <w:r>
              <w:rPr>
                <w:bCs/>
                <w:sz w:val="20"/>
                <w:szCs w:val="20"/>
              </w:rPr>
              <w:t>-Охотно осуществляет решение познавательной задачи.</w:t>
            </w:r>
          </w:p>
          <w:p w:rsidR="00DC30FB" w:rsidRDefault="00DC30FB" w:rsidP="00EE0E45">
            <w:pPr>
              <w:rPr>
                <w:bCs/>
                <w:sz w:val="20"/>
              </w:rPr>
            </w:pPr>
            <w:r>
              <w:rPr>
                <w:bCs/>
                <w:sz w:val="20"/>
                <w:szCs w:val="20"/>
              </w:rPr>
              <w:t>-Четко может дать отчет о своих действиях после принятого решения</w:t>
            </w:r>
          </w:p>
          <w:p w:rsidR="00DC30FB" w:rsidRDefault="00DC30FB" w:rsidP="00EE0E45">
            <w:pPr>
              <w:rPr>
                <w:bCs/>
                <w:sz w:val="20"/>
              </w:rPr>
            </w:pPr>
            <w:r>
              <w:rPr>
                <w:b/>
                <w:sz w:val="20"/>
              </w:rPr>
              <w:t>Рекомендации</w:t>
            </w:r>
            <w:r>
              <w:rPr>
                <w:bCs/>
                <w:sz w:val="20"/>
              </w:rPr>
              <w:t>:</w:t>
            </w:r>
          </w:p>
          <w:p w:rsidR="00DC30FB" w:rsidRDefault="00DC30FB" w:rsidP="00EE0E45">
            <w:pPr>
              <w:rPr>
                <w:bCs/>
                <w:sz w:val="20"/>
              </w:rPr>
            </w:pPr>
            <w:r>
              <w:rPr>
                <w:bCs/>
                <w:sz w:val="20"/>
              </w:rPr>
              <w:t>- поддержка и развитие сформированного уровня целеполагания;</w:t>
            </w:r>
          </w:p>
          <w:p w:rsidR="00DC30FB" w:rsidRDefault="00DC30FB" w:rsidP="00EE0E45">
            <w:pPr>
              <w:rPr>
                <w:bCs/>
                <w:sz w:val="20"/>
              </w:rPr>
            </w:pPr>
            <w:r>
              <w:rPr>
                <w:bCs/>
                <w:sz w:val="20"/>
              </w:rPr>
              <w:t xml:space="preserve">-необходимо ситуативное обращение ребенка к алгоритму выполнения учебного действия.   </w:t>
            </w:r>
          </w:p>
          <w:p w:rsidR="00DC30FB" w:rsidRDefault="00DC30FB" w:rsidP="00EE0E45">
            <w:pPr>
              <w:rPr>
                <w:bCs/>
                <w:sz w:val="20"/>
              </w:rPr>
            </w:pPr>
            <w:r>
              <w:rPr>
                <w:bCs/>
                <w:sz w:val="20"/>
              </w:rPr>
              <w:t>Развитие понятийного мышления.</w:t>
            </w:r>
          </w:p>
        </w:tc>
        <w:tc>
          <w:tcPr>
            <w:tcW w:w="2274" w:type="dxa"/>
          </w:tcPr>
          <w:p w:rsidR="00DC30FB" w:rsidRDefault="00DC30FB" w:rsidP="00EE0E45">
            <w:pPr>
              <w:rPr>
                <w:bCs/>
                <w:sz w:val="20"/>
              </w:rPr>
            </w:pPr>
            <w:r>
              <w:rPr>
                <w:bCs/>
                <w:sz w:val="20"/>
                <w:szCs w:val="20"/>
              </w:rPr>
              <w:t>- Определяет цель учебной деятельности с помощью учителя и самостоятельно.</w:t>
            </w:r>
          </w:p>
          <w:p w:rsidR="00DC30FB" w:rsidRDefault="00DC30FB" w:rsidP="00EE0E45">
            <w:pPr>
              <w:rPr>
                <w:bCs/>
                <w:sz w:val="20"/>
              </w:rPr>
            </w:pPr>
            <w:r>
              <w:rPr>
                <w:bCs/>
                <w:sz w:val="20"/>
              </w:rPr>
              <w:t>-Принятая познавательная цель сохраняется при выполнении учебных действий и регулирует весь процесс выполнения.</w:t>
            </w:r>
          </w:p>
          <w:p w:rsidR="00DC30FB" w:rsidRDefault="00DC30FB" w:rsidP="00EE0E45">
            <w:pPr>
              <w:rPr>
                <w:bCs/>
                <w:sz w:val="20"/>
                <w:szCs w:val="20"/>
              </w:rPr>
            </w:pPr>
            <w:r>
              <w:rPr>
                <w:bCs/>
                <w:sz w:val="20"/>
                <w:szCs w:val="20"/>
              </w:rPr>
              <w:t>-Четко осознает свою цель и структуру найденного способа решения новой задачи</w:t>
            </w:r>
          </w:p>
          <w:p w:rsidR="00DC30FB" w:rsidRDefault="00DC30FB" w:rsidP="00EE0E45">
            <w:pPr>
              <w:rPr>
                <w:b/>
                <w:sz w:val="20"/>
              </w:rPr>
            </w:pPr>
            <w:r>
              <w:rPr>
                <w:b/>
                <w:sz w:val="20"/>
              </w:rPr>
              <w:t>Рекомендации:</w:t>
            </w:r>
          </w:p>
          <w:p w:rsidR="00DC30FB" w:rsidRDefault="00DC30FB" w:rsidP="00EE0E45">
            <w:pPr>
              <w:rPr>
                <w:bCs/>
                <w:sz w:val="20"/>
              </w:rPr>
            </w:pPr>
            <w:r>
              <w:rPr>
                <w:bCs/>
                <w:sz w:val="20"/>
              </w:rPr>
              <w:t xml:space="preserve">поддержка и развитие сформированного уровня целеполагания </w:t>
            </w:r>
          </w:p>
        </w:tc>
        <w:tc>
          <w:tcPr>
            <w:tcW w:w="1980" w:type="dxa"/>
            <w:vMerge/>
          </w:tcPr>
          <w:p w:rsidR="00DC30FB" w:rsidRDefault="00DC30FB" w:rsidP="00EE0E45">
            <w:pPr>
              <w:rPr>
                <w:b/>
                <w:sz w:val="20"/>
              </w:rPr>
            </w:pPr>
          </w:p>
        </w:tc>
        <w:tc>
          <w:tcPr>
            <w:tcW w:w="1980" w:type="dxa"/>
            <w:vMerge/>
          </w:tcPr>
          <w:p w:rsidR="00DC30FB" w:rsidRDefault="00DC30FB" w:rsidP="00EE0E45">
            <w:pPr>
              <w:rPr>
                <w:b/>
                <w:sz w:val="20"/>
              </w:rPr>
            </w:pPr>
          </w:p>
        </w:tc>
      </w:tr>
      <w:tr w:rsidR="00DC30FB" w:rsidTr="00677F7E">
        <w:trPr>
          <w:cantSplit/>
          <w:trHeight w:val="284"/>
        </w:trPr>
        <w:tc>
          <w:tcPr>
            <w:tcW w:w="1548" w:type="dxa"/>
            <w:vMerge/>
          </w:tcPr>
          <w:p w:rsidR="00DC30FB" w:rsidRDefault="00DC30FB" w:rsidP="00EE0E45">
            <w:pPr>
              <w:rPr>
                <w:sz w:val="20"/>
                <w:szCs w:val="20"/>
              </w:rPr>
            </w:pPr>
          </w:p>
        </w:tc>
        <w:tc>
          <w:tcPr>
            <w:tcW w:w="1800" w:type="dxa"/>
            <w:vMerge/>
          </w:tcPr>
          <w:p w:rsidR="00DC30FB" w:rsidRDefault="00DC30FB" w:rsidP="00EE0E45">
            <w:pPr>
              <w:rPr>
                <w:b/>
                <w:sz w:val="20"/>
              </w:rPr>
            </w:pPr>
          </w:p>
        </w:tc>
        <w:tc>
          <w:tcPr>
            <w:tcW w:w="482" w:type="dxa"/>
          </w:tcPr>
          <w:p w:rsidR="00DC30FB" w:rsidRDefault="00DC30FB" w:rsidP="00EE0E45">
            <w:pPr>
              <w:rPr>
                <w:b/>
                <w:sz w:val="20"/>
              </w:rPr>
            </w:pPr>
            <w:r>
              <w:rPr>
                <w:b/>
                <w:sz w:val="20"/>
              </w:rPr>
              <w:t>3</w:t>
            </w:r>
          </w:p>
        </w:tc>
        <w:tc>
          <w:tcPr>
            <w:tcW w:w="2273" w:type="dxa"/>
          </w:tcPr>
          <w:p w:rsidR="00DC30FB" w:rsidRDefault="00DC30FB" w:rsidP="00EE0E45">
            <w:pPr>
              <w:rPr>
                <w:bCs/>
                <w:sz w:val="20"/>
              </w:rPr>
            </w:pPr>
            <w:r>
              <w:rPr>
                <w:bCs/>
                <w:sz w:val="20"/>
              </w:rPr>
              <w:t xml:space="preserve"> -Включаясь в работу, быстро отвлекается или ведет себя хаотично.</w:t>
            </w:r>
          </w:p>
          <w:p w:rsidR="00DC30FB" w:rsidRDefault="00DC30FB" w:rsidP="00EE0E45">
            <w:pPr>
              <w:rPr>
                <w:bCs/>
                <w:sz w:val="20"/>
              </w:rPr>
            </w:pPr>
            <w:r>
              <w:rPr>
                <w:bCs/>
                <w:sz w:val="20"/>
              </w:rPr>
              <w:t>-</w:t>
            </w:r>
            <w:r>
              <w:rPr>
                <w:bCs/>
                <w:sz w:val="20"/>
                <w:szCs w:val="20"/>
              </w:rPr>
              <w:t xml:space="preserve"> Невозможность решить новую практическую задачу объясняет отсутствие адекватных способов.</w:t>
            </w:r>
          </w:p>
          <w:p w:rsidR="00DC30FB" w:rsidRDefault="00DC30FB" w:rsidP="00EE0E45">
            <w:pPr>
              <w:rPr>
                <w:bCs/>
                <w:sz w:val="20"/>
              </w:rPr>
            </w:pPr>
            <w:r>
              <w:rPr>
                <w:b/>
                <w:sz w:val="20"/>
              </w:rPr>
              <w:t>Рекомендации:</w:t>
            </w:r>
            <w:r>
              <w:rPr>
                <w:bCs/>
                <w:sz w:val="20"/>
              </w:rPr>
              <w:t xml:space="preserve"> консультация специалистов, коррекционные занятия,   пошаговый контроль со стороны учителя, а также постоянное обращение ребенка к алгоритму выполнения  учебного действия.</w:t>
            </w:r>
          </w:p>
          <w:p w:rsidR="00DC30FB" w:rsidRDefault="00DC30FB" w:rsidP="00EE0E45">
            <w:pPr>
              <w:rPr>
                <w:bCs/>
                <w:sz w:val="20"/>
              </w:rPr>
            </w:pPr>
          </w:p>
        </w:tc>
        <w:tc>
          <w:tcPr>
            <w:tcW w:w="2273" w:type="dxa"/>
          </w:tcPr>
          <w:p w:rsidR="00DC30FB" w:rsidRDefault="00DC30FB" w:rsidP="00EE0E45">
            <w:pPr>
              <w:rPr>
                <w:bCs/>
                <w:sz w:val="20"/>
                <w:szCs w:val="20"/>
              </w:rPr>
            </w:pPr>
            <w:r>
              <w:rPr>
                <w:bCs/>
                <w:sz w:val="20"/>
                <w:szCs w:val="20"/>
              </w:rPr>
              <w:t>-Охотно осуществляет решение познавательной задачи, не изменяя ее и не выходя за ее требования.</w:t>
            </w:r>
          </w:p>
          <w:p w:rsidR="00DC30FB" w:rsidRDefault="00DC30FB" w:rsidP="00EE0E45">
            <w:pPr>
              <w:rPr>
                <w:bCs/>
                <w:sz w:val="20"/>
              </w:rPr>
            </w:pPr>
            <w:r>
              <w:rPr>
                <w:bCs/>
                <w:sz w:val="20"/>
                <w:szCs w:val="20"/>
              </w:rPr>
              <w:t>-Четко осознает свою цель и структуру найденного способа решения новой задачи.</w:t>
            </w:r>
          </w:p>
          <w:p w:rsidR="00DC30FB" w:rsidRDefault="00DC30FB" w:rsidP="00EE0E45">
            <w:pPr>
              <w:rPr>
                <w:b/>
                <w:sz w:val="20"/>
              </w:rPr>
            </w:pPr>
            <w:r>
              <w:rPr>
                <w:b/>
                <w:sz w:val="20"/>
              </w:rPr>
              <w:t>Рекомендации:</w:t>
            </w:r>
          </w:p>
          <w:p w:rsidR="00DC30FB" w:rsidRDefault="00DC30FB" w:rsidP="00EE0E45">
            <w:pPr>
              <w:rPr>
                <w:bCs/>
                <w:sz w:val="20"/>
              </w:rPr>
            </w:pPr>
            <w:r>
              <w:rPr>
                <w:bCs/>
                <w:sz w:val="20"/>
              </w:rPr>
              <w:t>- поддержка и развитие сформированного уровня целеполагания;</w:t>
            </w:r>
          </w:p>
          <w:p w:rsidR="00DC30FB" w:rsidRDefault="00DC30FB" w:rsidP="00EE0E45">
            <w:pPr>
              <w:rPr>
                <w:bCs/>
                <w:sz w:val="20"/>
              </w:rPr>
            </w:pPr>
            <w:r>
              <w:rPr>
                <w:bCs/>
                <w:sz w:val="20"/>
              </w:rPr>
              <w:t xml:space="preserve">-необходимо ситуативное обращение ребенка к алгоритму выполнения учебного действия.   </w:t>
            </w:r>
          </w:p>
          <w:p w:rsidR="00DC30FB" w:rsidRDefault="00DC30FB" w:rsidP="00EE0E45">
            <w:pPr>
              <w:rPr>
                <w:bCs/>
                <w:sz w:val="20"/>
              </w:rPr>
            </w:pPr>
            <w:r>
              <w:rPr>
                <w:bCs/>
                <w:sz w:val="20"/>
              </w:rPr>
              <w:t>Развитие понятийного мышления.</w:t>
            </w:r>
          </w:p>
        </w:tc>
        <w:tc>
          <w:tcPr>
            <w:tcW w:w="2274" w:type="dxa"/>
          </w:tcPr>
          <w:p w:rsidR="00DC30FB" w:rsidRDefault="00DC30FB" w:rsidP="00EE0E45">
            <w:pPr>
              <w:rPr>
                <w:bCs/>
                <w:sz w:val="20"/>
                <w:szCs w:val="20"/>
              </w:rPr>
            </w:pPr>
            <w:r>
              <w:rPr>
                <w:bCs/>
                <w:sz w:val="20"/>
              </w:rPr>
              <w:t>-</w:t>
            </w:r>
            <w:r>
              <w:rPr>
                <w:bCs/>
                <w:sz w:val="20"/>
                <w:szCs w:val="20"/>
              </w:rPr>
              <w:t>Столкнувшись с новой задачей, самостоятельно формулирует познавательную цель и строит действие в соответствии с ней, может выходить</w:t>
            </w:r>
          </w:p>
          <w:p w:rsidR="00DC30FB" w:rsidRDefault="00DC30FB" w:rsidP="00EE0E45">
            <w:pPr>
              <w:rPr>
                <w:bCs/>
                <w:sz w:val="20"/>
                <w:szCs w:val="20"/>
              </w:rPr>
            </w:pPr>
            <w:r>
              <w:rPr>
                <w:bCs/>
                <w:sz w:val="20"/>
                <w:szCs w:val="20"/>
              </w:rPr>
              <w:t xml:space="preserve">  за пределы требований программы.</w:t>
            </w:r>
          </w:p>
          <w:p w:rsidR="00DC30FB" w:rsidRDefault="00DC30FB" w:rsidP="00EE0E45">
            <w:pPr>
              <w:rPr>
                <w:bCs/>
                <w:sz w:val="20"/>
                <w:szCs w:val="20"/>
              </w:rPr>
            </w:pPr>
            <w:r>
              <w:rPr>
                <w:bCs/>
                <w:sz w:val="20"/>
                <w:szCs w:val="20"/>
              </w:rPr>
              <w:t xml:space="preserve">-Четко может дать отчет о своих действиях после принятого решения. </w:t>
            </w:r>
          </w:p>
          <w:p w:rsidR="00DC30FB" w:rsidRDefault="00DC30FB" w:rsidP="00EE0E45">
            <w:pPr>
              <w:rPr>
                <w:b/>
                <w:sz w:val="20"/>
              </w:rPr>
            </w:pPr>
            <w:r>
              <w:rPr>
                <w:b/>
                <w:sz w:val="20"/>
              </w:rPr>
              <w:t>Рекомендации:</w:t>
            </w:r>
          </w:p>
          <w:p w:rsidR="00DC30FB" w:rsidRDefault="00DC30FB" w:rsidP="00EE0E45">
            <w:pPr>
              <w:rPr>
                <w:bCs/>
                <w:sz w:val="20"/>
              </w:rPr>
            </w:pPr>
            <w:r>
              <w:rPr>
                <w:bCs/>
                <w:sz w:val="20"/>
              </w:rPr>
              <w:t>поддержка и развитие сформированного уровня целеполагания привлечение к проектно- исследовательской деятельности, к участию в олимпиадах, конкурсах и т. д..</w:t>
            </w:r>
          </w:p>
        </w:tc>
        <w:tc>
          <w:tcPr>
            <w:tcW w:w="1980" w:type="dxa"/>
            <w:vMerge/>
          </w:tcPr>
          <w:p w:rsidR="00DC30FB" w:rsidRDefault="00DC30FB" w:rsidP="00EE0E45">
            <w:pPr>
              <w:rPr>
                <w:b/>
                <w:sz w:val="20"/>
              </w:rPr>
            </w:pPr>
          </w:p>
        </w:tc>
        <w:tc>
          <w:tcPr>
            <w:tcW w:w="1980" w:type="dxa"/>
            <w:vMerge/>
          </w:tcPr>
          <w:p w:rsidR="00DC30FB" w:rsidRDefault="00DC30FB" w:rsidP="00EE0E45">
            <w:pPr>
              <w:rPr>
                <w:b/>
                <w:sz w:val="20"/>
              </w:rPr>
            </w:pPr>
          </w:p>
        </w:tc>
      </w:tr>
      <w:tr w:rsidR="00DC30FB" w:rsidTr="00677F7E">
        <w:trPr>
          <w:cantSplit/>
          <w:trHeight w:val="1191"/>
        </w:trPr>
        <w:tc>
          <w:tcPr>
            <w:tcW w:w="1548" w:type="dxa"/>
            <w:vMerge/>
          </w:tcPr>
          <w:p w:rsidR="00DC30FB" w:rsidRDefault="00DC30FB" w:rsidP="00EE0E45">
            <w:pPr>
              <w:rPr>
                <w:sz w:val="20"/>
                <w:szCs w:val="20"/>
              </w:rPr>
            </w:pPr>
          </w:p>
        </w:tc>
        <w:tc>
          <w:tcPr>
            <w:tcW w:w="1800" w:type="dxa"/>
            <w:vMerge/>
          </w:tcPr>
          <w:p w:rsidR="00DC30FB" w:rsidRDefault="00DC30FB" w:rsidP="00EE0E45">
            <w:pPr>
              <w:rPr>
                <w:b/>
                <w:sz w:val="20"/>
              </w:rPr>
            </w:pPr>
          </w:p>
        </w:tc>
        <w:tc>
          <w:tcPr>
            <w:tcW w:w="482" w:type="dxa"/>
          </w:tcPr>
          <w:p w:rsidR="00DC30FB" w:rsidRDefault="00DC30FB" w:rsidP="00EE0E45">
            <w:pPr>
              <w:rPr>
                <w:b/>
                <w:sz w:val="20"/>
              </w:rPr>
            </w:pPr>
            <w:r>
              <w:rPr>
                <w:b/>
                <w:sz w:val="20"/>
              </w:rPr>
              <w:t>4</w:t>
            </w:r>
          </w:p>
        </w:tc>
        <w:tc>
          <w:tcPr>
            <w:tcW w:w="2273" w:type="dxa"/>
          </w:tcPr>
          <w:p w:rsidR="00DC30FB" w:rsidRDefault="00DC30FB" w:rsidP="00EE0E45">
            <w:pPr>
              <w:rPr>
                <w:rStyle w:val="Heading4Char"/>
                <w:b w:val="0"/>
                <w:sz w:val="20"/>
                <w:szCs w:val="20"/>
                <w:lang w:val="ru-RU"/>
              </w:rPr>
            </w:pPr>
            <w:r>
              <w:rPr>
                <w:bCs/>
                <w:sz w:val="20"/>
                <w:szCs w:val="20"/>
              </w:rPr>
              <w:t xml:space="preserve">- </w:t>
            </w:r>
            <w:r>
              <w:rPr>
                <w:rStyle w:val="Heading4Char"/>
                <w:b w:val="0"/>
                <w:sz w:val="20"/>
                <w:szCs w:val="20"/>
                <w:lang w:val="ru-RU"/>
              </w:rPr>
              <w:t>Определяет цель учебной деятельности с помощью учителя</w:t>
            </w:r>
          </w:p>
          <w:p w:rsidR="00DC30FB" w:rsidRDefault="00DC30FB" w:rsidP="00EE0E45">
            <w:pPr>
              <w:rPr>
                <w:rStyle w:val="Heading4Char"/>
                <w:b w:val="0"/>
                <w:sz w:val="20"/>
                <w:szCs w:val="20"/>
                <w:lang w:val="ru-RU"/>
              </w:rPr>
            </w:pPr>
            <w:r>
              <w:rPr>
                <w:rStyle w:val="Heading4Char"/>
                <w:b w:val="0"/>
                <w:sz w:val="20"/>
                <w:szCs w:val="20"/>
                <w:lang w:val="ru-RU"/>
              </w:rPr>
              <w:t>-Включаясь в работу, быстро отвлекается.</w:t>
            </w:r>
          </w:p>
          <w:p w:rsidR="00DC30FB" w:rsidRDefault="00DC30FB" w:rsidP="00EE0E45">
            <w:pPr>
              <w:rPr>
                <w:rStyle w:val="Heading4Char"/>
                <w:b w:val="0"/>
                <w:sz w:val="20"/>
                <w:szCs w:val="18"/>
                <w:lang w:val="ru-RU"/>
              </w:rPr>
            </w:pPr>
            <w:r>
              <w:rPr>
                <w:rStyle w:val="Heading4Char"/>
                <w:b w:val="0"/>
                <w:sz w:val="20"/>
                <w:szCs w:val="20"/>
                <w:lang w:val="ru-RU"/>
              </w:rPr>
              <w:t>- Осуществляет решение познавательной задачи, не изменяя ее и не выходя за ее требования</w:t>
            </w:r>
            <w:r>
              <w:rPr>
                <w:rStyle w:val="Heading4Char"/>
                <w:b w:val="0"/>
                <w:sz w:val="20"/>
                <w:szCs w:val="18"/>
                <w:lang w:val="ru-RU"/>
              </w:rPr>
              <w:t>.</w:t>
            </w:r>
          </w:p>
          <w:p w:rsidR="00DC30FB" w:rsidRDefault="00DC30FB" w:rsidP="00EE0E45">
            <w:pPr>
              <w:rPr>
                <w:bCs/>
                <w:sz w:val="20"/>
                <w:szCs w:val="20"/>
              </w:rPr>
            </w:pPr>
            <w:r>
              <w:rPr>
                <w:bCs/>
                <w:sz w:val="20"/>
                <w:szCs w:val="20"/>
              </w:rPr>
              <w:t>- Невозможность решить новую практическую задачу объясняет отсутствие адекватных способов</w:t>
            </w:r>
          </w:p>
          <w:p w:rsidR="00DC30FB" w:rsidRDefault="00DC30FB" w:rsidP="00EE0E45">
            <w:pPr>
              <w:rPr>
                <w:b/>
                <w:sz w:val="20"/>
                <w:szCs w:val="20"/>
              </w:rPr>
            </w:pPr>
            <w:r>
              <w:rPr>
                <w:b/>
                <w:sz w:val="20"/>
                <w:szCs w:val="20"/>
              </w:rPr>
              <w:t>Рекомендации:</w:t>
            </w:r>
          </w:p>
          <w:p w:rsidR="00DC30FB" w:rsidRDefault="00DC30FB" w:rsidP="00EE0E45">
            <w:pPr>
              <w:rPr>
                <w:bCs/>
                <w:sz w:val="20"/>
                <w:szCs w:val="20"/>
              </w:rPr>
            </w:pPr>
            <w:r>
              <w:rPr>
                <w:bCs/>
                <w:sz w:val="20"/>
                <w:szCs w:val="20"/>
              </w:rPr>
              <w:t>консультация специалистов, коррекционные занятия,   пошаговый контроль со стороны учителя, а также постоянное обращение ребенка к алгоритму выполнения  учебного действия.</w:t>
            </w:r>
          </w:p>
        </w:tc>
        <w:tc>
          <w:tcPr>
            <w:tcW w:w="2273" w:type="dxa"/>
          </w:tcPr>
          <w:p w:rsidR="00DC30FB" w:rsidRDefault="00DC30FB" w:rsidP="00EE0E45">
            <w:pPr>
              <w:rPr>
                <w:bCs/>
                <w:sz w:val="20"/>
                <w:szCs w:val="20"/>
              </w:rPr>
            </w:pPr>
            <w:r>
              <w:rPr>
                <w:bCs/>
                <w:sz w:val="20"/>
                <w:szCs w:val="20"/>
              </w:rPr>
              <w:t>- Четко выполняет требование познавательной задачи.</w:t>
            </w:r>
          </w:p>
          <w:p w:rsidR="00DC30FB" w:rsidRDefault="00DC30FB" w:rsidP="00EE0E45">
            <w:pPr>
              <w:rPr>
                <w:bCs/>
                <w:sz w:val="20"/>
                <w:szCs w:val="20"/>
              </w:rPr>
            </w:pPr>
            <w:r>
              <w:rPr>
                <w:bCs/>
                <w:sz w:val="20"/>
                <w:szCs w:val="20"/>
              </w:rPr>
              <w:t>-осознает свою цель и структуру найденного способа решения новой задачи</w:t>
            </w:r>
          </w:p>
          <w:p w:rsidR="00DC30FB" w:rsidRDefault="00DC30FB" w:rsidP="00EE0E45">
            <w:pPr>
              <w:rPr>
                <w:bCs/>
                <w:sz w:val="20"/>
                <w:szCs w:val="20"/>
              </w:rPr>
            </w:pPr>
            <w:r>
              <w:rPr>
                <w:bCs/>
                <w:sz w:val="20"/>
                <w:szCs w:val="20"/>
              </w:rPr>
              <w:t xml:space="preserve">- Самостоятельно формулирует познавательные цели. </w:t>
            </w:r>
          </w:p>
          <w:p w:rsidR="00DC30FB" w:rsidRDefault="00DC30FB" w:rsidP="00EE0E45">
            <w:pPr>
              <w:rPr>
                <w:bCs/>
                <w:sz w:val="20"/>
                <w:szCs w:val="20"/>
              </w:rPr>
            </w:pPr>
            <w:r>
              <w:rPr>
                <w:bCs/>
                <w:sz w:val="20"/>
                <w:szCs w:val="20"/>
              </w:rPr>
              <w:t>-Осуществляет решение познавательной задачи, не изменяя ее и не выходя за ее требования.</w:t>
            </w:r>
          </w:p>
          <w:p w:rsidR="00DC30FB" w:rsidRDefault="00DC30FB" w:rsidP="00EE0E45">
            <w:pPr>
              <w:rPr>
                <w:b/>
                <w:sz w:val="20"/>
                <w:szCs w:val="20"/>
              </w:rPr>
            </w:pPr>
            <w:r>
              <w:rPr>
                <w:b/>
                <w:sz w:val="20"/>
                <w:szCs w:val="20"/>
              </w:rPr>
              <w:t>Рекомендации:</w:t>
            </w:r>
          </w:p>
          <w:p w:rsidR="00DC30FB" w:rsidRDefault="00DC30FB" w:rsidP="00EE0E45">
            <w:pPr>
              <w:rPr>
                <w:bCs/>
                <w:sz w:val="20"/>
                <w:szCs w:val="20"/>
              </w:rPr>
            </w:pPr>
            <w:r>
              <w:rPr>
                <w:bCs/>
                <w:sz w:val="20"/>
                <w:szCs w:val="20"/>
              </w:rPr>
              <w:t>поддержка и развитие сформированного уровня целеполагания;</w:t>
            </w:r>
          </w:p>
          <w:p w:rsidR="00DC30FB" w:rsidRDefault="00DC30FB" w:rsidP="00EE0E45">
            <w:pPr>
              <w:rPr>
                <w:bCs/>
                <w:sz w:val="20"/>
                <w:szCs w:val="20"/>
              </w:rPr>
            </w:pPr>
            <w:r>
              <w:rPr>
                <w:bCs/>
                <w:sz w:val="20"/>
                <w:szCs w:val="20"/>
              </w:rPr>
              <w:t xml:space="preserve">-необходимо ситуативное обращение ребенка к алгоритму выполнения учебного действия.   </w:t>
            </w:r>
          </w:p>
          <w:p w:rsidR="00DC30FB" w:rsidRDefault="00DC30FB" w:rsidP="00EE0E45">
            <w:pPr>
              <w:rPr>
                <w:bCs/>
                <w:sz w:val="20"/>
                <w:szCs w:val="20"/>
              </w:rPr>
            </w:pPr>
            <w:r>
              <w:rPr>
                <w:bCs/>
                <w:sz w:val="20"/>
                <w:szCs w:val="20"/>
              </w:rPr>
              <w:t>Развитие понятийного мышления.</w:t>
            </w:r>
          </w:p>
        </w:tc>
        <w:tc>
          <w:tcPr>
            <w:tcW w:w="2274" w:type="dxa"/>
          </w:tcPr>
          <w:p w:rsidR="00DC30FB" w:rsidRDefault="00DC30FB" w:rsidP="00EE0E45">
            <w:pPr>
              <w:rPr>
                <w:bCs/>
                <w:sz w:val="20"/>
              </w:rPr>
            </w:pPr>
            <w:r>
              <w:rPr>
                <w:bCs/>
                <w:sz w:val="20"/>
              </w:rPr>
              <w:t>-Выдвигает содержательные гипотезы, учебная деятельность приобретает форму активного исследования способов  действия</w:t>
            </w:r>
          </w:p>
          <w:p w:rsidR="00DC30FB" w:rsidRDefault="00DC30FB" w:rsidP="00EE0E45">
            <w:pPr>
              <w:rPr>
                <w:b/>
                <w:sz w:val="20"/>
              </w:rPr>
            </w:pPr>
            <w:r>
              <w:rPr>
                <w:b/>
                <w:sz w:val="20"/>
              </w:rPr>
              <w:t>Рекомендации:</w:t>
            </w:r>
          </w:p>
          <w:p w:rsidR="00DC30FB" w:rsidRDefault="00DC30FB" w:rsidP="00EE0E45">
            <w:pPr>
              <w:rPr>
                <w:bCs/>
                <w:sz w:val="20"/>
              </w:rPr>
            </w:pPr>
            <w:r>
              <w:rPr>
                <w:bCs/>
                <w:sz w:val="20"/>
              </w:rPr>
              <w:t>поддержка и развитие сформированного уровня целеполагания привлечение к проектно- исследовательской деятельности, к участию в олимпиадах, конкурсах и т. д..</w:t>
            </w:r>
          </w:p>
          <w:p w:rsidR="00DC30FB" w:rsidRDefault="00DC30FB" w:rsidP="00EE0E45">
            <w:pPr>
              <w:rPr>
                <w:bCs/>
                <w:sz w:val="20"/>
              </w:rPr>
            </w:pPr>
          </w:p>
        </w:tc>
        <w:tc>
          <w:tcPr>
            <w:tcW w:w="1980" w:type="dxa"/>
            <w:vMerge/>
          </w:tcPr>
          <w:p w:rsidR="00DC30FB" w:rsidRDefault="00DC30FB" w:rsidP="00EE0E45">
            <w:pPr>
              <w:rPr>
                <w:b/>
                <w:sz w:val="20"/>
              </w:rPr>
            </w:pPr>
          </w:p>
        </w:tc>
        <w:tc>
          <w:tcPr>
            <w:tcW w:w="1980" w:type="dxa"/>
            <w:vMerge/>
          </w:tcPr>
          <w:p w:rsidR="00DC30FB" w:rsidRDefault="00DC30FB" w:rsidP="00EE0E45">
            <w:pPr>
              <w:rPr>
                <w:b/>
                <w:sz w:val="20"/>
              </w:rPr>
            </w:pPr>
          </w:p>
        </w:tc>
      </w:tr>
      <w:tr w:rsidR="00DC30FB" w:rsidTr="00677F7E">
        <w:trPr>
          <w:cantSplit/>
          <w:trHeight w:val="3411"/>
        </w:trPr>
        <w:tc>
          <w:tcPr>
            <w:tcW w:w="1548" w:type="dxa"/>
            <w:vMerge w:val="restart"/>
          </w:tcPr>
          <w:p w:rsidR="00DC30FB" w:rsidRDefault="00DC30FB" w:rsidP="00EE0E45">
            <w:pPr>
              <w:rPr>
                <w:b/>
                <w:bCs/>
                <w:sz w:val="20"/>
                <w:szCs w:val="20"/>
              </w:rPr>
            </w:pPr>
            <w:r>
              <w:rPr>
                <w:sz w:val="20"/>
                <w:szCs w:val="20"/>
              </w:rPr>
              <w:t xml:space="preserve">контроль </w:t>
            </w:r>
            <w:r>
              <w:rPr>
                <w:b/>
                <w:bCs/>
                <w:sz w:val="20"/>
                <w:szCs w:val="20"/>
              </w:rPr>
              <w:t>в форме сличения способа</w:t>
            </w:r>
          </w:p>
          <w:p w:rsidR="00DC30FB" w:rsidRDefault="00DC30FB" w:rsidP="00EE0E45">
            <w:pPr>
              <w:rPr>
                <w:b/>
                <w:bCs/>
                <w:sz w:val="20"/>
                <w:szCs w:val="20"/>
              </w:rPr>
            </w:pPr>
            <w:r>
              <w:rPr>
                <w:b/>
                <w:bCs/>
                <w:sz w:val="20"/>
                <w:szCs w:val="20"/>
              </w:rPr>
              <w:t>действия и его результата с заданным</w:t>
            </w:r>
          </w:p>
          <w:p w:rsidR="00DC30FB" w:rsidRDefault="00DC30FB" w:rsidP="00EE0E45">
            <w:pPr>
              <w:rPr>
                <w:b/>
                <w:bCs/>
                <w:sz w:val="20"/>
                <w:szCs w:val="20"/>
              </w:rPr>
            </w:pPr>
            <w:r>
              <w:rPr>
                <w:b/>
                <w:bCs/>
                <w:sz w:val="20"/>
                <w:szCs w:val="20"/>
              </w:rPr>
              <w:t>эталоном с целью обнаружения</w:t>
            </w:r>
          </w:p>
          <w:p w:rsidR="00DC30FB" w:rsidRDefault="00DC30FB" w:rsidP="00EE0E45">
            <w:pPr>
              <w:rPr>
                <w:sz w:val="20"/>
                <w:szCs w:val="20"/>
              </w:rPr>
            </w:pPr>
            <w:r>
              <w:rPr>
                <w:b/>
                <w:bCs/>
                <w:sz w:val="20"/>
                <w:szCs w:val="20"/>
              </w:rPr>
              <w:t>отклонений и отличий от эталона;</w:t>
            </w:r>
          </w:p>
        </w:tc>
        <w:tc>
          <w:tcPr>
            <w:tcW w:w="1800" w:type="dxa"/>
            <w:vMerge w:val="restart"/>
          </w:tcPr>
          <w:p w:rsidR="00DC30FB" w:rsidRDefault="00DC30FB" w:rsidP="00EE0E45">
            <w:pPr>
              <w:rPr>
                <w:b/>
                <w:sz w:val="20"/>
              </w:rPr>
            </w:pPr>
            <w:r>
              <w:rPr>
                <w:b/>
                <w:sz w:val="20"/>
              </w:rPr>
              <w:t>1.  Соотносить выполненное задание  с образцом, предложенным учителем.</w:t>
            </w:r>
          </w:p>
          <w:p w:rsidR="00DC30FB" w:rsidRDefault="00DC30FB" w:rsidP="00EE0E45">
            <w:pPr>
              <w:rPr>
                <w:b/>
                <w:sz w:val="20"/>
              </w:rPr>
            </w:pPr>
          </w:p>
        </w:tc>
        <w:tc>
          <w:tcPr>
            <w:tcW w:w="482" w:type="dxa"/>
          </w:tcPr>
          <w:p w:rsidR="00DC30FB" w:rsidRDefault="00DC30FB" w:rsidP="00EE0E45">
            <w:pPr>
              <w:rPr>
                <w:b/>
                <w:sz w:val="20"/>
              </w:rPr>
            </w:pPr>
            <w:r>
              <w:rPr>
                <w:b/>
                <w:sz w:val="20"/>
              </w:rPr>
              <w:t>1</w:t>
            </w:r>
          </w:p>
        </w:tc>
        <w:tc>
          <w:tcPr>
            <w:tcW w:w="2273" w:type="dxa"/>
          </w:tcPr>
          <w:p w:rsidR="00DC30FB" w:rsidRDefault="00DC30FB" w:rsidP="00EE0E45">
            <w:pPr>
              <w:rPr>
                <w:bCs/>
                <w:sz w:val="20"/>
              </w:rPr>
            </w:pPr>
            <w:r>
              <w:rPr>
                <w:bCs/>
                <w:sz w:val="20"/>
              </w:rPr>
              <w:t>-Низкие показатели объема и концентрации внимания.</w:t>
            </w:r>
          </w:p>
          <w:p w:rsidR="00DC30FB" w:rsidRDefault="00DC30FB" w:rsidP="00EE0E45">
            <w:pPr>
              <w:rPr>
                <w:bCs/>
                <w:sz w:val="20"/>
              </w:rPr>
            </w:pPr>
            <w:r>
              <w:rPr>
                <w:bCs/>
                <w:sz w:val="20"/>
              </w:rPr>
              <w:t>- Не контролирует учебные действия, не замечает допущенных ошибок.</w:t>
            </w:r>
          </w:p>
          <w:p w:rsidR="00DC30FB" w:rsidRDefault="00DC30FB" w:rsidP="00EE0E45">
            <w:pPr>
              <w:rPr>
                <w:bCs/>
                <w:sz w:val="20"/>
              </w:rPr>
            </w:pPr>
            <w:r>
              <w:rPr>
                <w:bCs/>
                <w:sz w:val="20"/>
              </w:rPr>
              <w:t>- Контроль носит случайный непроизвольный характер, заметив ошибку, ученик не может обосновать своих действий.</w:t>
            </w:r>
          </w:p>
          <w:p w:rsidR="00DC30FB" w:rsidRDefault="00DC30FB" w:rsidP="00EE0E45">
            <w:pPr>
              <w:rPr>
                <w:b/>
                <w:sz w:val="20"/>
              </w:rPr>
            </w:pPr>
            <w:r>
              <w:rPr>
                <w:b/>
                <w:sz w:val="20"/>
              </w:rPr>
              <w:t xml:space="preserve">Рекомендации: </w:t>
            </w:r>
          </w:p>
          <w:p w:rsidR="00DC30FB" w:rsidRDefault="00DC30FB" w:rsidP="00EE0E45">
            <w:pPr>
              <w:rPr>
                <w:bCs/>
                <w:sz w:val="20"/>
              </w:rPr>
            </w:pPr>
            <w:r>
              <w:rPr>
                <w:bCs/>
                <w:sz w:val="20"/>
              </w:rPr>
              <w:t>консультация специалистов, коррекционные занятия, включить в урок упражнения, развивающие внимание.</w:t>
            </w:r>
          </w:p>
        </w:tc>
        <w:tc>
          <w:tcPr>
            <w:tcW w:w="2273" w:type="dxa"/>
          </w:tcPr>
          <w:p w:rsidR="00DC30FB" w:rsidRDefault="00DC30FB" w:rsidP="00EE0E45">
            <w:pPr>
              <w:rPr>
                <w:bCs/>
                <w:color w:val="000000"/>
                <w:sz w:val="20"/>
                <w:szCs w:val="20"/>
              </w:rPr>
            </w:pPr>
            <w:r>
              <w:rPr>
                <w:bCs/>
                <w:color w:val="000000"/>
                <w:sz w:val="20"/>
                <w:szCs w:val="20"/>
              </w:rPr>
              <w:t xml:space="preserve">-Ориентировка на систему требований развита недостаточно, что обусловлено средним уровнем развития произвольности.      </w:t>
            </w:r>
          </w:p>
          <w:p w:rsidR="00DC30FB" w:rsidRDefault="00DC30FB" w:rsidP="00EE0E45">
            <w:pPr>
              <w:rPr>
                <w:bCs/>
                <w:sz w:val="20"/>
              </w:rPr>
            </w:pPr>
            <w:r>
              <w:rPr>
                <w:bCs/>
                <w:sz w:val="20"/>
              </w:rPr>
              <w:t xml:space="preserve"> - Средние показатели объема и концентрации внимания.</w:t>
            </w:r>
          </w:p>
          <w:p w:rsidR="00DC30FB" w:rsidRDefault="00DC30FB" w:rsidP="00EE0E45">
            <w:pPr>
              <w:rPr>
                <w:bCs/>
                <w:sz w:val="20"/>
              </w:rPr>
            </w:pPr>
            <w:r>
              <w:rPr>
                <w:bCs/>
                <w:sz w:val="20"/>
              </w:rPr>
              <w:t>- Решая новую задачу, ученик применяет старый неадекватный способ, с помощью учителя обнаруживает неадекватность способа и пытается ввести коррективы.</w:t>
            </w:r>
          </w:p>
          <w:p w:rsidR="00DC30FB" w:rsidRDefault="00DC30FB" w:rsidP="00EE0E45">
            <w:pPr>
              <w:rPr>
                <w:bCs/>
                <w:sz w:val="20"/>
              </w:rPr>
            </w:pPr>
            <w:r>
              <w:rPr>
                <w:b/>
                <w:sz w:val="20"/>
              </w:rPr>
              <w:t>Рекомендации:</w:t>
            </w:r>
            <w:r>
              <w:rPr>
                <w:bCs/>
                <w:sz w:val="20"/>
              </w:rPr>
              <w:t xml:space="preserve">  включить в урок упражнения на развитие объема и концентрации внимания.</w:t>
            </w:r>
          </w:p>
        </w:tc>
        <w:tc>
          <w:tcPr>
            <w:tcW w:w="2274" w:type="dxa"/>
          </w:tcPr>
          <w:p w:rsidR="00DC30FB" w:rsidRDefault="00DC30FB" w:rsidP="00EE0E45">
            <w:pPr>
              <w:rPr>
                <w:bCs/>
                <w:color w:val="000000"/>
                <w:sz w:val="20"/>
                <w:szCs w:val="20"/>
              </w:rPr>
            </w:pPr>
            <w:r>
              <w:rPr>
                <w:bCs/>
                <w:color w:val="000000"/>
                <w:sz w:val="20"/>
                <w:szCs w:val="20"/>
              </w:rPr>
              <w:t>-Высокий уровень ориентировки на заданную систему требований, может сознательно контролировать свои действия.</w:t>
            </w:r>
          </w:p>
          <w:p w:rsidR="00DC30FB" w:rsidRDefault="00DC30FB" w:rsidP="00EE0E45">
            <w:pPr>
              <w:rPr>
                <w:bCs/>
                <w:sz w:val="20"/>
              </w:rPr>
            </w:pPr>
            <w:r>
              <w:rPr>
                <w:bCs/>
                <w:sz w:val="20"/>
              </w:rPr>
              <w:t>-Высокие показатели объема и концентрации внимания.</w:t>
            </w:r>
          </w:p>
          <w:p w:rsidR="00DC30FB" w:rsidRDefault="00DC30FB" w:rsidP="00EE0E45">
            <w:pPr>
              <w:rPr>
                <w:bCs/>
                <w:sz w:val="20"/>
              </w:rPr>
            </w:pPr>
            <w:r>
              <w:rPr>
                <w:bCs/>
                <w:sz w:val="20"/>
              </w:rPr>
              <w:t>-Осознает  правило контроля, но одновременное выполнение учебных действий и контроля затруднено.</w:t>
            </w:r>
          </w:p>
          <w:p w:rsidR="00DC30FB" w:rsidRDefault="00DC30FB" w:rsidP="00EE0E45">
            <w:pPr>
              <w:rPr>
                <w:bCs/>
                <w:sz w:val="20"/>
              </w:rPr>
            </w:pPr>
            <w:r>
              <w:rPr>
                <w:bCs/>
                <w:sz w:val="20"/>
              </w:rPr>
              <w:t>- Ошибки исправляет самостоятельно.</w:t>
            </w:r>
          </w:p>
          <w:p w:rsidR="00DC30FB" w:rsidRDefault="00DC30FB" w:rsidP="00EE0E45">
            <w:pPr>
              <w:rPr>
                <w:bCs/>
                <w:sz w:val="20"/>
              </w:rPr>
            </w:pPr>
            <w:r>
              <w:rPr>
                <w:b/>
                <w:sz w:val="20"/>
              </w:rPr>
              <w:t>Рекомендации:</w:t>
            </w:r>
            <w:r>
              <w:rPr>
                <w:bCs/>
                <w:sz w:val="20"/>
                <w:szCs w:val="20"/>
              </w:rPr>
              <w:t>поддержка</w:t>
            </w:r>
            <w:r>
              <w:rPr>
                <w:bCs/>
                <w:sz w:val="20"/>
              </w:rPr>
              <w:t>и развитие сформированного уровня контроля</w:t>
            </w:r>
          </w:p>
        </w:tc>
        <w:tc>
          <w:tcPr>
            <w:tcW w:w="1980" w:type="dxa"/>
            <w:vMerge w:val="restart"/>
          </w:tcPr>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tc>
        <w:tc>
          <w:tcPr>
            <w:tcW w:w="1980" w:type="dxa"/>
            <w:vMerge w:val="restart"/>
          </w:tcPr>
          <w:p w:rsidR="00DC30FB" w:rsidRPr="008F66A3" w:rsidRDefault="00DC30FB" w:rsidP="00EE0E45">
            <w:r w:rsidRPr="008F66A3">
              <w:t>Методика «Рисование по точкам»</w:t>
            </w: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Default="00DC30FB" w:rsidP="00EE0E45">
            <w:pPr>
              <w:rPr>
                <w:b/>
                <w:sz w:val="20"/>
              </w:rPr>
            </w:pPr>
          </w:p>
          <w:p w:rsidR="00DC30FB" w:rsidRPr="008F66A3" w:rsidRDefault="00DC30FB" w:rsidP="00EE0E45">
            <w:r w:rsidRPr="008F66A3">
              <w:t>Методика «Корректурная проба» (буквенная, значки)</w:t>
            </w:r>
          </w:p>
          <w:p w:rsidR="00DC30FB" w:rsidRDefault="00DC30FB" w:rsidP="00EE0E45">
            <w:pPr>
              <w:rPr>
                <w:b/>
                <w:sz w:val="20"/>
              </w:rPr>
            </w:pPr>
          </w:p>
        </w:tc>
      </w:tr>
      <w:tr w:rsidR="00DC30FB" w:rsidTr="00677F7E">
        <w:trPr>
          <w:cantSplit/>
          <w:trHeight w:val="201"/>
        </w:trPr>
        <w:tc>
          <w:tcPr>
            <w:tcW w:w="1548" w:type="dxa"/>
            <w:vMerge/>
          </w:tcPr>
          <w:p w:rsidR="00DC30FB" w:rsidRDefault="00DC30FB" w:rsidP="00EE0E45">
            <w:pPr>
              <w:rPr>
                <w:sz w:val="20"/>
                <w:szCs w:val="20"/>
              </w:rPr>
            </w:pPr>
          </w:p>
        </w:tc>
        <w:tc>
          <w:tcPr>
            <w:tcW w:w="1800" w:type="dxa"/>
            <w:vMerge/>
          </w:tcPr>
          <w:p w:rsidR="00DC30FB" w:rsidRDefault="00DC30FB" w:rsidP="00EE0E45">
            <w:pPr>
              <w:rPr>
                <w:b/>
                <w:sz w:val="20"/>
              </w:rPr>
            </w:pPr>
          </w:p>
        </w:tc>
        <w:tc>
          <w:tcPr>
            <w:tcW w:w="482" w:type="dxa"/>
          </w:tcPr>
          <w:p w:rsidR="00DC30FB" w:rsidRDefault="00DC30FB" w:rsidP="00EE0E45">
            <w:pPr>
              <w:rPr>
                <w:b/>
                <w:sz w:val="20"/>
              </w:rPr>
            </w:pPr>
            <w:r>
              <w:rPr>
                <w:b/>
                <w:sz w:val="20"/>
              </w:rPr>
              <w:t>2</w:t>
            </w:r>
          </w:p>
        </w:tc>
        <w:tc>
          <w:tcPr>
            <w:tcW w:w="2273" w:type="dxa"/>
          </w:tcPr>
          <w:p w:rsidR="00DC30FB" w:rsidRDefault="00DC30FB" w:rsidP="00EE0E45">
            <w:pPr>
              <w:rPr>
                <w:bCs/>
                <w:sz w:val="20"/>
              </w:rPr>
            </w:pPr>
            <w:r>
              <w:rPr>
                <w:bCs/>
                <w:sz w:val="20"/>
              </w:rPr>
              <w:t>- Контроль носит случайный непроизвольный характер, заметив ошибку, ученик не может обосновать своих действий</w:t>
            </w:r>
          </w:p>
          <w:p w:rsidR="00DC30FB" w:rsidRDefault="00DC30FB" w:rsidP="00EE0E45">
            <w:pPr>
              <w:rPr>
                <w:bCs/>
                <w:sz w:val="20"/>
              </w:rPr>
            </w:pPr>
            <w:r>
              <w:rPr>
                <w:bCs/>
                <w:sz w:val="20"/>
              </w:rPr>
              <w:t>- Предугадывает правильное направление действия, сделанные ошибки исправляет неуверенно.</w:t>
            </w:r>
          </w:p>
          <w:p w:rsidR="00DC30FB" w:rsidRDefault="00DC30FB" w:rsidP="00EE0E45">
            <w:pPr>
              <w:rPr>
                <w:bCs/>
                <w:sz w:val="20"/>
              </w:rPr>
            </w:pPr>
            <w:r>
              <w:rPr>
                <w:b/>
                <w:sz w:val="20"/>
              </w:rPr>
              <w:t>Рекомендации:</w:t>
            </w:r>
            <w:r>
              <w:rPr>
                <w:bCs/>
                <w:sz w:val="20"/>
              </w:rPr>
              <w:t xml:space="preserve"> консультация специалистов, коррекционные занятия, включить в урок упражнения, развивающие внимание.</w:t>
            </w:r>
          </w:p>
          <w:p w:rsidR="00DC30FB" w:rsidRDefault="00DC30FB" w:rsidP="00EE0E45">
            <w:pPr>
              <w:rPr>
                <w:bCs/>
                <w:color w:val="000000"/>
                <w:sz w:val="20"/>
                <w:szCs w:val="20"/>
              </w:rPr>
            </w:pPr>
          </w:p>
        </w:tc>
        <w:tc>
          <w:tcPr>
            <w:tcW w:w="2273" w:type="dxa"/>
          </w:tcPr>
          <w:p w:rsidR="00DC30FB" w:rsidRDefault="00DC30FB" w:rsidP="00EE0E45">
            <w:pPr>
              <w:rPr>
                <w:bCs/>
                <w:sz w:val="20"/>
              </w:rPr>
            </w:pPr>
            <w:r>
              <w:rPr>
                <w:bCs/>
                <w:sz w:val="20"/>
              </w:rPr>
              <w:t>- Решая новую задачу, ученик применяет старый неадекватный способ, с помощью учителя обнаруживает неадекватность способа и пытается ввести коррективы.</w:t>
            </w:r>
          </w:p>
          <w:p w:rsidR="00DC30FB" w:rsidRDefault="00DC30FB" w:rsidP="00EE0E45">
            <w:pPr>
              <w:rPr>
                <w:bCs/>
                <w:sz w:val="20"/>
              </w:rPr>
            </w:pPr>
            <w:r>
              <w:rPr>
                <w:bCs/>
                <w:sz w:val="20"/>
              </w:rPr>
              <w:t>- Задачи, соответствующие усвоенному способу выполняются безошибочно.</w:t>
            </w:r>
          </w:p>
          <w:p w:rsidR="00DC30FB" w:rsidRDefault="00DC30FB" w:rsidP="00EE0E45">
            <w:pPr>
              <w:rPr>
                <w:bCs/>
                <w:sz w:val="20"/>
              </w:rPr>
            </w:pPr>
            <w:r>
              <w:rPr>
                <w:b/>
                <w:sz w:val="20"/>
              </w:rPr>
              <w:t>Рекомендации:</w:t>
            </w:r>
            <w:r>
              <w:rPr>
                <w:bCs/>
                <w:sz w:val="20"/>
              </w:rPr>
              <w:t xml:space="preserve"> включить в урок упражнения на развитие объема и концентрации внимания.</w:t>
            </w:r>
          </w:p>
          <w:p w:rsidR="00DC30FB" w:rsidRDefault="00DC30FB" w:rsidP="00EE0E45">
            <w:pPr>
              <w:rPr>
                <w:bCs/>
                <w:sz w:val="20"/>
              </w:rPr>
            </w:pPr>
          </w:p>
        </w:tc>
        <w:tc>
          <w:tcPr>
            <w:tcW w:w="2274" w:type="dxa"/>
          </w:tcPr>
          <w:p w:rsidR="00DC30FB" w:rsidRDefault="00DC30FB" w:rsidP="00EE0E45">
            <w:pPr>
              <w:rPr>
                <w:bCs/>
                <w:color w:val="000000"/>
                <w:sz w:val="20"/>
                <w:szCs w:val="20"/>
              </w:rPr>
            </w:pPr>
            <w:r>
              <w:rPr>
                <w:bCs/>
                <w:sz w:val="20"/>
              </w:rPr>
              <w:t>-осознает  правило контроля.</w:t>
            </w:r>
          </w:p>
          <w:p w:rsidR="00DC30FB" w:rsidRDefault="00DC30FB" w:rsidP="00EE0E45">
            <w:pPr>
              <w:rPr>
                <w:bCs/>
                <w:sz w:val="20"/>
              </w:rPr>
            </w:pPr>
            <w:r>
              <w:rPr>
                <w:bCs/>
                <w:sz w:val="20"/>
              </w:rPr>
              <w:t>- Ошибки исправляет самостоятельно</w:t>
            </w:r>
          </w:p>
          <w:p w:rsidR="00DC30FB" w:rsidRDefault="00DC30FB" w:rsidP="00EE0E45">
            <w:pPr>
              <w:rPr>
                <w:bCs/>
                <w:sz w:val="20"/>
              </w:rPr>
            </w:pPr>
            <w:r>
              <w:rPr>
                <w:bCs/>
                <w:sz w:val="20"/>
              </w:rPr>
              <w:t>-контролирует процесс решения задачи другими учениками</w:t>
            </w:r>
          </w:p>
          <w:p w:rsidR="00DC30FB" w:rsidRDefault="00DC30FB" w:rsidP="00EE0E45">
            <w:pPr>
              <w:rPr>
                <w:bCs/>
                <w:sz w:val="20"/>
              </w:rPr>
            </w:pPr>
            <w:r>
              <w:rPr>
                <w:bCs/>
                <w:sz w:val="20"/>
              </w:rPr>
              <w:t>- Задачи, соответствующие усвоенному способу выполняются безошибочно.</w:t>
            </w:r>
          </w:p>
          <w:p w:rsidR="00DC30FB" w:rsidRDefault="00DC30FB" w:rsidP="00EE0E45">
            <w:pPr>
              <w:rPr>
                <w:bCs/>
                <w:sz w:val="20"/>
              </w:rPr>
            </w:pPr>
            <w:r>
              <w:rPr>
                <w:b/>
                <w:sz w:val="20"/>
              </w:rPr>
              <w:t>Рекомендации:</w:t>
            </w:r>
            <w:r>
              <w:rPr>
                <w:bCs/>
                <w:sz w:val="20"/>
                <w:szCs w:val="20"/>
              </w:rPr>
              <w:t xml:space="preserve"> поддержка</w:t>
            </w:r>
            <w:r>
              <w:rPr>
                <w:bCs/>
                <w:sz w:val="20"/>
              </w:rPr>
              <w:t>и развитие сформированного уровня контроля</w:t>
            </w:r>
          </w:p>
        </w:tc>
        <w:tc>
          <w:tcPr>
            <w:tcW w:w="1980" w:type="dxa"/>
            <w:vMerge/>
          </w:tcPr>
          <w:p w:rsidR="00DC30FB" w:rsidRDefault="00DC30FB" w:rsidP="00EE0E45">
            <w:pPr>
              <w:rPr>
                <w:b/>
                <w:sz w:val="20"/>
              </w:rPr>
            </w:pPr>
          </w:p>
        </w:tc>
        <w:tc>
          <w:tcPr>
            <w:tcW w:w="1980" w:type="dxa"/>
            <w:vMerge/>
          </w:tcPr>
          <w:p w:rsidR="00DC30FB" w:rsidRDefault="00DC30FB" w:rsidP="00EE0E45">
            <w:pPr>
              <w:rPr>
                <w:b/>
                <w:sz w:val="20"/>
              </w:rPr>
            </w:pPr>
          </w:p>
        </w:tc>
      </w:tr>
      <w:tr w:rsidR="00DC30FB" w:rsidTr="00677F7E">
        <w:trPr>
          <w:cantSplit/>
          <w:trHeight w:val="318"/>
        </w:trPr>
        <w:tc>
          <w:tcPr>
            <w:tcW w:w="1548" w:type="dxa"/>
            <w:vMerge/>
          </w:tcPr>
          <w:p w:rsidR="00DC30FB" w:rsidRDefault="00DC30FB" w:rsidP="00EE0E45">
            <w:pPr>
              <w:rPr>
                <w:sz w:val="20"/>
                <w:szCs w:val="20"/>
              </w:rPr>
            </w:pPr>
          </w:p>
        </w:tc>
        <w:tc>
          <w:tcPr>
            <w:tcW w:w="1800" w:type="dxa"/>
            <w:vMerge/>
          </w:tcPr>
          <w:p w:rsidR="00DC30FB" w:rsidRDefault="00DC30FB" w:rsidP="00EE0E45">
            <w:pPr>
              <w:rPr>
                <w:sz w:val="20"/>
              </w:rPr>
            </w:pPr>
          </w:p>
        </w:tc>
        <w:tc>
          <w:tcPr>
            <w:tcW w:w="482" w:type="dxa"/>
          </w:tcPr>
          <w:p w:rsidR="00DC30FB" w:rsidRDefault="00DC30FB" w:rsidP="00EE0E45">
            <w:pPr>
              <w:rPr>
                <w:sz w:val="20"/>
              </w:rPr>
            </w:pPr>
            <w:r>
              <w:rPr>
                <w:sz w:val="20"/>
              </w:rPr>
              <w:t>3</w:t>
            </w:r>
          </w:p>
        </w:tc>
        <w:tc>
          <w:tcPr>
            <w:tcW w:w="2273" w:type="dxa"/>
          </w:tcPr>
          <w:p w:rsidR="00DC30FB" w:rsidRDefault="00DC30FB" w:rsidP="00EE0E45">
            <w:pPr>
              <w:rPr>
                <w:sz w:val="20"/>
              </w:rPr>
            </w:pPr>
            <w:r>
              <w:rPr>
                <w:sz w:val="20"/>
              </w:rPr>
              <w:t>-Без помощи учителя не может обнаружить несоответствие усвоенного способа действия новым условиям.</w:t>
            </w:r>
          </w:p>
          <w:p w:rsidR="00DC30FB" w:rsidRDefault="00DC30FB" w:rsidP="00EE0E45">
            <w:pPr>
              <w:rPr>
                <w:sz w:val="20"/>
              </w:rPr>
            </w:pPr>
            <w:r>
              <w:rPr>
                <w:sz w:val="20"/>
              </w:rPr>
              <w:t>-Ученик осознает правило контроля, но затрудняется одновременно выполнять учебные действия и контролировать их.</w:t>
            </w:r>
          </w:p>
          <w:p w:rsidR="00DC30FB" w:rsidRDefault="00DC30FB" w:rsidP="00EE0E45">
            <w:pPr>
              <w:rPr>
                <w:color w:val="000000"/>
                <w:sz w:val="20"/>
                <w:szCs w:val="20"/>
              </w:rPr>
            </w:pPr>
            <w:r>
              <w:rPr>
                <w:b/>
                <w:bCs/>
                <w:sz w:val="20"/>
              </w:rPr>
              <w:t>Рекомендации:</w:t>
            </w:r>
            <w:r>
              <w:rPr>
                <w:sz w:val="20"/>
              </w:rPr>
              <w:t xml:space="preserve"> консультация специалистов, коррекционные занятия, обучение методу речевого самоконтроля.</w:t>
            </w:r>
          </w:p>
        </w:tc>
        <w:tc>
          <w:tcPr>
            <w:tcW w:w="2273" w:type="dxa"/>
          </w:tcPr>
          <w:p w:rsidR="00DC30FB" w:rsidRDefault="00DC30FB" w:rsidP="00EE0E45">
            <w:pPr>
              <w:rPr>
                <w:sz w:val="20"/>
              </w:rPr>
            </w:pPr>
            <w:r>
              <w:rPr>
                <w:sz w:val="20"/>
              </w:rPr>
              <w:t>-Самостоятельно или с помощью учителя обнаруживает ошибки, вызванные несоответствием усвоенного способа действия и условий задачи и вносит коррективы.</w:t>
            </w:r>
          </w:p>
          <w:p w:rsidR="00DC30FB" w:rsidRDefault="00DC30FB" w:rsidP="00EE0E45">
            <w:pPr>
              <w:rPr>
                <w:sz w:val="20"/>
              </w:rPr>
            </w:pPr>
            <w:r>
              <w:rPr>
                <w:sz w:val="20"/>
              </w:rPr>
              <w:t>-Задачи, соответствующие усвоенному способу выполняются безошибочно.</w:t>
            </w:r>
          </w:p>
          <w:p w:rsidR="00DC30FB" w:rsidRDefault="00DC30FB" w:rsidP="00EE0E45">
            <w:pPr>
              <w:rPr>
                <w:sz w:val="20"/>
              </w:rPr>
            </w:pPr>
            <w:r>
              <w:rPr>
                <w:b/>
                <w:bCs/>
                <w:sz w:val="20"/>
              </w:rPr>
              <w:t>Рекомендации:</w:t>
            </w:r>
            <w:r>
              <w:rPr>
                <w:sz w:val="20"/>
                <w:szCs w:val="20"/>
              </w:rPr>
              <w:t xml:space="preserve"> поддержка</w:t>
            </w:r>
            <w:r>
              <w:rPr>
                <w:sz w:val="20"/>
              </w:rPr>
              <w:t>и развитие сформированного уровня контроля, усвоенные способы решения задач использовать в других видах деятельности.</w:t>
            </w:r>
          </w:p>
        </w:tc>
        <w:tc>
          <w:tcPr>
            <w:tcW w:w="2274" w:type="dxa"/>
          </w:tcPr>
          <w:p w:rsidR="00DC30FB" w:rsidRDefault="00DC30FB" w:rsidP="00EE0E45">
            <w:pPr>
              <w:rPr>
                <w:color w:val="000000"/>
                <w:sz w:val="20"/>
                <w:szCs w:val="20"/>
              </w:rPr>
            </w:pPr>
            <w:r>
              <w:rPr>
                <w:sz w:val="20"/>
              </w:rPr>
              <w:t>- Ошибки исправляет самостоятельно.</w:t>
            </w:r>
          </w:p>
          <w:p w:rsidR="00DC30FB" w:rsidRDefault="00DC30FB" w:rsidP="00EE0E45">
            <w:pPr>
              <w:rPr>
                <w:sz w:val="20"/>
              </w:rPr>
            </w:pPr>
            <w:r>
              <w:rPr>
                <w:sz w:val="20"/>
              </w:rPr>
              <w:t>-Контролирует процесс решения задачи другими учениками.</w:t>
            </w:r>
          </w:p>
          <w:p w:rsidR="00DC30FB" w:rsidRDefault="00DC30FB" w:rsidP="00EE0E45">
            <w:pPr>
              <w:rPr>
                <w:sz w:val="20"/>
              </w:rPr>
            </w:pPr>
            <w:r>
              <w:rPr>
                <w:sz w:val="20"/>
              </w:rPr>
              <w:t>- Контролирует соответствие выполняемых действий способу, при изменении условий вносит коррективы в способ действия до начала решения.</w:t>
            </w:r>
          </w:p>
          <w:p w:rsidR="00DC30FB" w:rsidRDefault="00DC30FB" w:rsidP="00EE0E45">
            <w:pPr>
              <w:rPr>
                <w:sz w:val="20"/>
              </w:rPr>
            </w:pPr>
            <w:r>
              <w:rPr>
                <w:b/>
                <w:bCs/>
                <w:sz w:val="20"/>
              </w:rPr>
              <w:t>Рекомендации</w:t>
            </w:r>
            <w:r>
              <w:rPr>
                <w:sz w:val="20"/>
              </w:rPr>
              <w:t>: в групповых формах работы предлагать роль эксперта.</w:t>
            </w:r>
          </w:p>
        </w:tc>
        <w:tc>
          <w:tcPr>
            <w:tcW w:w="1980" w:type="dxa"/>
            <w:vMerge/>
          </w:tcPr>
          <w:p w:rsidR="00DC30FB" w:rsidRDefault="00DC30FB" w:rsidP="00EE0E45">
            <w:pPr>
              <w:rPr>
                <w:sz w:val="20"/>
              </w:rPr>
            </w:pPr>
          </w:p>
        </w:tc>
        <w:tc>
          <w:tcPr>
            <w:tcW w:w="1980" w:type="dxa"/>
            <w:vMerge/>
          </w:tcPr>
          <w:p w:rsidR="00DC30FB" w:rsidRDefault="00DC30FB" w:rsidP="00EE0E45">
            <w:pPr>
              <w:rPr>
                <w:sz w:val="20"/>
              </w:rPr>
            </w:pPr>
          </w:p>
        </w:tc>
      </w:tr>
      <w:tr w:rsidR="00DC30FB" w:rsidTr="00677F7E">
        <w:trPr>
          <w:cantSplit/>
          <w:trHeight w:val="368"/>
        </w:trPr>
        <w:tc>
          <w:tcPr>
            <w:tcW w:w="1548" w:type="dxa"/>
            <w:vMerge/>
          </w:tcPr>
          <w:p w:rsidR="00DC30FB" w:rsidRDefault="00DC30FB" w:rsidP="00EE0E45">
            <w:pPr>
              <w:rPr>
                <w:sz w:val="20"/>
                <w:szCs w:val="20"/>
              </w:rPr>
            </w:pPr>
          </w:p>
        </w:tc>
        <w:tc>
          <w:tcPr>
            <w:tcW w:w="1800" w:type="dxa"/>
            <w:vMerge/>
          </w:tcPr>
          <w:p w:rsidR="00DC30FB" w:rsidRDefault="00DC30FB" w:rsidP="00EE0E45">
            <w:pPr>
              <w:rPr>
                <w:sz w:val="20"/>
              </w:rPr>
            </w:pPr>
          </w:p>
        </w:tc>
        <w:tc>
          <w:tcPr>
            <w:tcW w:w="482" w:type="dxa"/>
          </w:tcPr>
          <w:p w:rsidR="00DC30FB" w:rsidRDefault="00DC30FB" w:rsidP="00EE0E45">
            <w:pPr>
              <w:rPr>
                <w:sz w:val="20"/>
              </w:rPr>
            </w:pPr>
            <w:r>
              <w:rPr>
                <w:sz w:val="20"/>
              </w:rPr>
              <w:t>4</w:t>
            </w:r>
          </w:p>
        </w:tc>
        <w:tc>
          <w:tcPr>
            <w:tcW w:w="2273" w:type="dxa"/>
          </w:tcPr>
          <w:p w:rsidR="00DC30FB" w:rsidRDefault="00DC30FB" w:rsidP="00EE0E45">
            <w:pPr>
              <w:rPr>
                <w:sz w:val="20"/>
              </w:rPr>
            </w:pPr>
            <w:r>
              <w:rPr>
                <w:sz w:val="20"/>
              </w:rPr>
              <w:t>-Без помощи учителя не может обнаружить несоответствие усвоенного способа действия новым условиям.</w:t>
            </w:r>
          </w:p>
          <w:p w:rsidR="00DC30FB" w:rsidRDefault="00DC30FB" w:rsidP="00EE0E45">
            <w:pPr>
              <w:rPr>
                <w:color w:val="000000"/>
                <w:sz w:val="20"/>
                <w:szCs w:val="20"/>
              </w:rPr>
            </w:pPr>
            <w:r>
              <w:rPr>
                <w:sz w:val="20"/>
              </w:rPr>
              <w:t>-Ученик осознает правило контроля, но затрудняется одновременно выполнять учебные действия и контролировать их</w:t>
            </w:r>
          </w:p>
          <w:p w:rsidR="00DC30FB" w:rsidRDefault="00DC30FB" w:rsidP="00EE0E45">
            <w:pPr>
              <w:rPr>
                <w:color w:val="000000"/>
                <w:sz w:val="20"/>
                <w:szCs w:val="20"/>
              </w:rPr>
            </w:pPr>
            <w:r>
              <w:rPr>
                <w:b/>
                <w:bCs/>
                <w:sz w:val="20"/>
                <w:szCs w:val="20"/>
              </w:rPr>
              <w:t>Рекомендации</w:t>
            </w:r>
            <w:r>
              <w:rPr>
                <w:b/>
                <w:bCs/>
                <w:sz w:val="20"/>
                <w:szCs w:val="28"/>
              </w:rPr>
              <w:t>:</w:t>
            </w:r>
            <w:r>
              <w:rPr>
                <w:sz w:val="20"/>
              </w:rPr>
              <w:t xml:space="preserve"> консультация специалистов, коррекционные занятия, обучение методу речевого самоконтроля.</w:t>
            </w:r>
          </w:p>
        </w:tc>
        <w:tc>
          <w:tcPr>
            <w:tcW w:w="2273" w:type="dxa"/>
          </w:tcPr>
          <w:p w:rsidR="00DC30FB" w:rsidRDefault="00DC30FB" w:rsidP="00EE0E45">
            <w:pPr>
              <w:rPr>
                <w:sz w:val="20"/>
              </w:rPr>
            </w:pPr>
            <w:r>
              <w:rPr>
                <w:sz w:val="20"/>
              </w:rPr>
              <w:t>-Самостоятельно или с помощью учителя обнаруживает ошибки, вызванные несоответствием усвоенного способа действия и условий задачи и вносит коррективы.</w:t>
            </w:r>
          </w:p>
          <w:p w:rsidR="00DC30FB" w:rsidRDefault="00DC30FB" w:rsidP="00EE0E45">
            <w:pPr>
              <w:rPr>
                <w:sz w:val="20"/>
              </w:rPr>
            </w:pPr>
            <w:r>
              <w:rPr>
                <w:sz w:val="20"/>
              </w:rPr>
              <w:t>-Задачи, соответствующие усвоенному способу выполняются безошибочно.</w:t>
            </w:r>
          </w:p>
          <w:p w:rsidR="00DC30FB" w:rsidRDefault="00DC30FB" w:rsidP="00EE0E45">
            <w:pPr>
              <w:rPr>
                <w:sz w:val="20"/>
              </w:rPr>
            </w:pPr>
            <w:r>
              <w:rPr>
                <w:b/>
                <w:bCs/>
                <w:sz w:val="20"/>
              </w:rPr>
              <w:t>Рекомендации:</w:t>
            </w:r>
            <w:r>
              <w:rPr>
                <w:sz w:val="20"/>
                <w:szCs w:val="20"/>
              </w:rPr>
              <w:t xml:space="preserve"> поддержка</w:t>
            </w:r>
            <w:r>
              <w:rPr>
                <w:sz w:val="20"/>
              </w:rPr>
              <w:t>и развитие сформированного уровня контроля, усвоенные способы решения задач использовать в других видах деятельности.</w:t>
            </w:r>
          </w:p>
        </w:tc>
        <w:tc>
          <w:tcPr>
            <w:tcW w:w="2274" w:type="dxa"/>
          </w:tcPr>
          <w:p w:rsidR="00DC30FB" w:rsidRDefault="00DC30FB" w:rsidP="00EE0E45">
            <w:pPr>
              <w:rPr>
                <w:color w:val="000000"/>
                <w:sz w:val="20"/>
                <w:szCs w:val="20"/>
              </w:rPr>
            </w:pPr>
            <w:r>
              <w:rPr>
                <w:sz w:val="20"/>
              </w:rPr>
              <w:t>- Ошибки исправляет самостоятельно.</w:t>
            </w:r>
          </w:p>
          <w:p w:rsidR="00DC30FB" w:rsidRDefault="00DC30FB" w:rsidP="00EE0E45">
            <w:pPr>
              <w:rPr>
                <w:sz w:val="20"/>
              </w:rPr>
            </w:pPr>
            <w:r>
              <w:rPr>
                <w:sz w:val="20"/>
              </w:rPr>
              <w:t>-Контролирует процесс решения задачи другими учениками.</w:t>
            </w:r>
          </w:p>
          <w:p w:rsidR="00DC30FB" w:rsidRDefault="00DC30FB" w:rsidP="00EE0E45">
            <w:pPr>
              <w:rPr>
                <w:sz w:val="20"/>
              </w:rPr>
            </w:pPr>
            <w:r>
              <w:rPr>
                <w:sz w:val="20"/>
              </w:rPr>
              <w:t>- Контролирует соответствие выполняемых действий способу, при изменении условий вносит коррективы в способ действия до начала решения.</w:t>
            </w:r>
          </w:p>
          <w:p w:rsidR="00DC30FB" w:rsidRDefault="00DC30FB" w:rsidP="00EE0E45">
            <w:pPr>
              <w:rPr>
                <w:b/>
                <w:bCs/>
                <w:sz w:val="20"/>
              </w:rPr>
            </w:pPr>
            <w:r>
              <w:rPr>
                <w:b/>
                <w:bCs/>
                <w:sz w:val="20"/>
              </w:rPr>
              <w:t>Рекомендации:</w:t>
            </w:r>
          </w:p>
          <w:p w:rsidR="00DC30FB" w:rsidRDefault="00DC30FB" w:rsidP="00EE0E45">
            <w:pPr>
              <w:rPr>
                <w:sz w:val="20"/>
              </w:rPr>
            </w:pPr>
            <w:r>
              <w:rPr>
                <w:sz w:val="20"/>
              </w:rPr>
              <w:t xml:space="preserve"> в групповых формах работы предлагать роль эксперта.</w:t>
            </w:r>
          </w:p>
        </w:tc>
        <w:tc>
          <w:tcPr>
            <w:tcW w:w="1980" w:type="dxa"/>
            <w:vMerge/>
          </w:tcPr>
          <w:p w:rsidR="00DC30FB" w:rsidRDefault="00DC30FB" w:rsidP="00EE0E45">
            <w:pPr>
              <w:rPr>
                <w:sz w:val="20"/>
              </w:rPr>
            </w:pPr>
          </w:p>
        </w:tc>
        <w:tc>
          <w:tcPr>
            <w:tcW w:w="1980" w:type="dxa"/>
            <w:vMerge/>
          </w:tcPr>
          <w:p w:rsidR="00DC30FB" w:rsidRDefault="00DC30FB" w:rsidP="00EE0E45">
            <w:pPr>
              <w:rPr>
                <w:sz w:val="20"/>
              </w:rPr>
            </w:pPr>
          </w:p>
        </w:tc>
      </w:tr>
      <w:tr w:rsidR="00DC30FB" w:rsidTr="00677F7E">
        <w:trPr>
          <w:cantSplit/>
          <w:trHeight w:val="761"/>
        </w:trPr>
        <w:tc>
          <w:tcPr>
            <w:tcW w:w="1548" w:type="dxa"/>
            <w:vMerge w:val="restart"/>
          </w:tcPr>
          <w:p w:rsidR="00DC30FB" w:rsidRDefault="00DC30FB" w:rsidP="00EE0E45">
            <w:pPr>
              <w:rPr>
                <w:sz w:val="20"/>
                <w:szCs w:val="20"/>
              </w:rPr>
            </w:pPr>
            <w:r>
              <w:rPr>
                <w:sz w:val="20"/>
                <w:szCs w:val="20"/>
              </w:rPr>
              <w:t>оценка - выделение и осознание</w:t>
            </w:r>
          </w:p>
          <w:p w:rsidR="00DC30FB" w:rsidRDefault="00DC30FB" w:rsidP="00EE0E45">
            <w:pPr>
              <w:rPr>
                <w:sz w:val="20"/>
                <w:szCs w:val="20"/>
              </w:rPr>
            </w:pPr>
            <w:r>
              <w:rPr>
                <w:sz w:val="20"/>
                <w:szCs w:val="20"/>
              </w:rPr>
              <w:t>обучающимся того, что уже усвоено</w:t>
            </w:r>
          </w:p>
          <w:p w:rsidR="00DC30FB" w:rsidRDefault="00DC30FB" w:rsidP="00EE0E45">
            <w:pPr>
              <w:rPr>
                <w:sz w:val="20"/>
                <w:szCs w:val="20"/>
              </w:rPr>
            </w:pPr>
            <w:r>
              <w:rPr>
                <w:sz w:val="20"/>
                <w:szCs w:val="20"/>
              </w:rPr>
              <w:t>и что ещё нужно усвоить, осознание</w:t>
            </w:r>
          </w:p>
          <w:p w:rsidR="00DC30FB" w:rsidRDefault="00DC30FB" w:rsidP="00EE0E45">
            <w:pPr>
              <w:rPr>
                <w:sz w:val="20"/>
                <w:szCs w:val="20"/>
              </w:rPr>
            </w:pPr>
            <w:r>
              <w:rPr>
                <w:sz w:val="20"/>
                <w:szCs w:val="20"/>
              </w:rPr>
              <w:t>качества и уровня усвоения; оценка</w:t>
            </w:r>
          </w:p>
          <w:p w:rsidR="00DC30FB" w:rsidRDefault="00DC30FB" w:rsidP="00EE0E45">
            <w:pPr>
              <w:rPr>
                <w:sz w:val="20"/>
                <w:szCs w:val="20"/>
              </w:rPr>
            </w:pPr>
            <w:r>
              <w:rPr>
                <w:sz w:val="20"/>
                <w:szCs w:val="20"/>
              </w:rPr>
              <w:t>результатов работы.</w:t>
            </w:r>
          </w:p>
          <w:p w:rsidR="00DC30FB" w:rsidRDefault="00DC30FB" w:rsidP="00EE0E45">
            <w:pPr>
              <w:rPr>
                <w:sz w:val="20"/>
                <w:szCs w:val="20"/>
              </w:rPr>
            </w:pPr>
          </w:p>
        </w:tc>
        <w:tc>
          <w:tcPr>
            <w:tcW w:w="1800" w:type="dxa"/>
            <w:vMerge w:val="restart"/>
          </w:tcPr>
          <w:p w:rsidR="00DC30FB" w:rsidRDefault="00DC30FB" w:rsidP="00EE0E45">
            <w:pPr>
              <w:rPr>
                <w:sz w:val="20"/>
              </w:rPr>
            </w:pPr>
            <w:r>
              <w:rPr>
                <w:sz w:val="20"/>
              </w:rPr>
              <w:t xml:space="preserve"> Оценка своего задания по следующим параметрам: легко выполнять, возникли сложности при выполнении.</w:t>
            </w:r>
          </w:p>
          <w:p w:rsidR="00DC30FB" w:rsidRDefault="00DC30FB" w:rsidP="00EE0E45">
            <w:pPr>
              <w:rPr>
                <w:sz w:val="20"/>
              </w:rPr>
            </w:pPr>
            <w:r>
              <w:rPr>
                <w:sz w:val="20"/>
              </w:rPr>
              <w:t xml:space="preserve">Степень развития </w:t>
            </w:r>
          </w:p>
          <w:p w:rsidR="00DC30FB" w:rsidRDefault="00DC30FB" w:rsidP="00EE0E45">
            <w:pPr>
              <w:rPr>
                <w:sz w:val="20"/>
              </w:rPr>
            </w:pPr>
            <w:r>
              <w:rPr>
                <w:sz w:val="20"/>
              </w:rPr>
              <w:t>произвольного внимания.</w:t>
            </w:r>
          </w:p>
          <w:p w:rsidR="00DC30FB" w:rsidRDefault="00DC30FB" w:rsidP="00EE0E45">
            <w:pPr>
              <w:rPr>
                <w:sz w:val="20"/>
              </w:rPr>
            </w:pPr>
          </w:p>
          <w:p w:rsidR="00DC30FB" w:rsidRDefault="00DC30FB" w:rsidP="00EE0E45">
            <w:pPr>
              <w:rPr>
                <w:sz w:val="20"/>
              </w:rPr>
            </w:pPr>
          </w:p>
        </w:tc>
        <w:tc>
          <w:tcPr>
            <w:tcW w:w="482" w:type="dxa"/>
          </w:tcPr>
          <w:p w:rsidR="00DC30FB" w:rsidRDefault="00DC30FB" w:rsidP="00EE0E45">
            <w:pPr>
              <w:rPr>
                <w:sz w:val="20"/>
              </w:rPr>
            </w:pPr>
            <w:r>
              <w:rPr>
                <w:sz w:val="20"/>
              </w:rPr>
              <w:t>1</w:t>
            </w:r>
          </w:p>
        </w:tc>
        <w:tc>
          <w:tcPr>
            <w:tcW w:w="2273" w:type="dxa"/>
          </w:tcPr>
          <w:p w:rsidR="00DC30FB" w:rsidRDefault="00DC30FB" w:rsidP="00EE0E45">
            <w:pPr>
              <w:rPr>
                <w:sz w:val="20"/>
              </w:rPr>
            </w:pPr>
            <w:r>
              <w:rPr>
                <w:sz w:val="20"/>
              </w:rPr>
              <w:t>-Неумение опираться на образец.</w:t>
            </w:r>
          </w:p>
          <w:p w:rsidR="00DC30FB" w:rsidRDefault="00DC30FB" w:rsidP="00EE0E45">
            <w:pPr>
              <w:rPr>
                <w:sz w:val="20"/>
              </w:rPr>
            </w:pPr>
            <w:r>
              <w:rPr>
                <w:sz w:val="20"/>
              </w:rPr>
              <w:t>-Низкий уровень развития произвольного внимания.</w:t>
            </w:r>
          </w:p>
          <w:p w:rsidR="00DC30FB" w:rsidRDefault="00DC30FB" w:rsidP="00EE0E45">
            <w:pPr>
              <w:rPr>
                <w:sz w:val="20"/>
              </w:rPr>
            </w:pPr>
            <w:r>
              <w:rPr>
                <w:sz w:val="20"/>
              </w:rPr>
              <w:t>-Не может оценить свои силы относительно решения поставленной задачи.</w:t>
            </w:r>
          </w:p>
          <w:p w:rsidR="00DC30FB" w:rsidRDefault="00DC30FB" w:rsidP="00EE0E45">
            <w:pPr>
              <w:rPr>
                <w:sz w:val="20"/>
              </w:rPr>
            </w:pPr>
            <w:r>
              <w:rPr>
                <w:b/>
                <w:bCs/>
                <w:sz w:val="20"/>
              </w:rPr>
              <w:t>Рекомендации:</w:t>
            </w:r>
            <w:r>
              <w:rPr>
                <w:sz w:val="20"/>
              </w:rPr>
              <w:t xml:space="preserve"> консультация специалистов, коррекционные занятия, обучение методу речевого самоконтроля</w:t>
            </w:r>
          </w:p>
        </w:tc>
        <w:tc>
          <w:tcPr>
            <w:tcW w:w="2273" w:type="dxa"/>
          </w:tcPr>
          <w:p w:rsidR="00DC30FB" w:rsidRDefault="00DC30FB" w:rsidP="00EE0E45">
            <w:pPr>
              <w:rPr>
                <w:sz w:val="20"/>
              </w:rPr>
            </w:pPr>
            <w:r>
              <w:rPr>
                <w:sz w:val="20"/>
              </w:rPr>
              <w:t>-Может ориентироваться на образец, но делает ошибки.</w:t>
            </w:r>
          </w:p>
          <w:p w:rsidR="00DC30FB" w:rsidRDefault="00DC30FB" w:rsidP="00EE0E45">
            <w:pPr>
              <w:rPr>
                <w:sz w:val="20"/>
              </w:rPr>
            </w:pPr>
            <w:r>
              <w:rPr>
                <w:sz w:val="20"/>
              </w:rPr>
              <w:t>-Может оценить выполненное задание по параметрам: легко выполнить или возникли сложности при выполнении.</w:t>
            </w:r>
          </w:p>
          <w:p w:rsidR="00DC30FB" w:rsidRDefault="00DC30FB" w:rsidP="00EE0E45">
            <w:pPr>
              <w:rPr>
                <w:sz w:val="20"/>
              </w:rPr>
            </w:pPr>
            <w:r>
              <w:rPr>
                <w:b/>
                <w:bCs/>
                <w:sz w:val="20"/>
              </w:rPr>
              <w:t>Рекомендации:</w:t>
            </w:r>
            <w:r>
              <w:rPr>
                <w:sz w:val="20"/>
                <w:szCs w:val="20"/>
              </w:rPr>
              <w:t xml:space="preserve"> поддержка</w:t>
            </w:r>
            <w:r>
              <w:rPr>
                <w:sz w:val="20"/>
              </w:rPr>
              <w:t>и развитие сформированного уровня оценки</w:t>
            </w:r>
          </w:p>
        </w:tc>
        <w:tc>
          <w:tcPr>
            <w:tcW w:w="2274" w:type="dxa"/>
          </w:tcPr>
          <w:p w:rsidR="00DC30FB" w:rsidRDefault="00DC30FB" w:rsidP="00EE0E45">
            <w:pPr>
              <w:rPr>
                <w:sz w:val="20"/>
              </w:rPr>
            </w:pPr>
            <w:r>
              <w:rPr>
                <w:sz w:val="20"/>
              </w:rPr>
              <w:t>-Работает точно по образцу.</w:t>
            </w:r>
          </w:p>
          <w:p w:rsidR="00DC30FB" w:rsidRDefault="00DC30FB" w:rsidP="00EE0E45">
            <w:pPr>
              <w:rPr>
                <w:sz w:val="20"/>
              </w:rPr>
            </w:pPr>
            <w:r>
              <w:rPr>
                <w:sz w:val="20"/>
              </w:rPr>
              <w:t>- Может оценить действия других учеников.</w:t>
            </w:r>
          </w:p>
          <w:p w:rsidR="00DC30FB" w:rsidRDefault="00DC30FB" w:rsidP="00EE0E45">
            <w:pPr>
              <w:rPr>
                <w:sz w:val="20"/>
              </w:rPr>
            </w:pPr>
            <w:r>
              <w:rPr>
                <w:b/>
                <w:bCs/>
                <w:sz w:val="20"/>
              </w:rPr>
              <w:t>Рекомендации:</w:t>
            </w:r>
            <w:r>
              <w:rPr>
                <w:sz w:val="20"/>
                <w:szCs w:val="20"/>
              </w:rPr>
              <w:t xml:space="preserve"> поддержка</w:t>
            </w:r>
            <w:r>
              <w:rPr>
                <w:sz w:val="20"/>
              </w:rPr>
              <w:t>и развитие сформированного уровня оценки.</w:t>
            </w:r>
          </w:p>
        </w:tc>
        <w:tc>
          <w:tcPr>
            <w:tcW w:w="1980" w:type="dxa"/>
          </w:tcPr>
          <w:p w:rsidR="00DC30FB" w:rsidRDefault="00DC30FB" w:rsidP="00EE0E45">
            <w:pPr>
              <w:rPr>
                <w:sz w:val="20"/>
              </w:rPr>
            </w:pPr>
          </w:p>
          <w:p w:rsidR="00DC30FB" w:rsidRDefault="00DC30FB" w:rsidP="00EE0E45">
            <w:pPr>
              <w:rPr>
                <w:sz w:val="20"/>
              </w:rPr>
            </w:pPr>
          </w:p>
          <w:p w:rsidR="00DC30FB" w:rsidRDefault="00DC30FB" w:rsidP="00EE0E45">
            <w:pPr>
              <w:rPr>
                <w:sz w:val="20"/>
              </w:rPr>
            </w:pPr>
          </w:p>
          <w:p w:rsidR="00DC30FB" w:rsidRDefault="00DC30FB" w:rsidP="00EE0E45">
            <w:pPr>
              <w:rPr>
                <w:sz w:val="20"/>
              </w:rPr>
            </w:pPr>
          </w:p>
          <w:p w:rsidR="00DC30FB" w:rsidRDefault="00DC30FB" w:rsidP="00EE0E45">
            <w:pPr>
              <w:rPr>
                <w:sz w:val="20"/>
              </w:rPr>
            </w:pPr>
            <w:r>
              <w:rPr>
                <w:sz w:val="20"/>
              </w:rPr>
              <w:t>Наблюдение учителя</w:t>
            </w:r>
          </w:p>
          <w:p w:rsidR="00DC30FB" w:rsidRDefault="00DC30FB" w:rsidP="00EE0E45">
            <w:pPr>
              <w:rPr>
                <w:sz w:val="20"/>
              </w:rPr>
            </w:pPr>
          </w:p>
          <w:p w:rsidR="00DC30FB" w:rsidRDefault="00DC30FB" w:rsidP="00EE0E45">
            <w:pPr>
              <w:rPr>
                <w:sz w:val="20"/>
              </w:rPr>
            </w:pPr>
          </w:p>
          <w:p w:rsidR="00DC30FB" w:rsidRDefault="00DC30FB" w:rsidP="00EE0E45">
            <w:pPr>
              <w:rPr>
                <w:sz w:val="20"/>
              </w:rPr>
            </w:pPr>
          </w:p>
          <w:p w:rsidR="00DC30FB" w:rsidRDefault="00DC30FB" w:rsidP="00EE0E45">
            <w:pPr>
              <w:rPr>
                <w:sz w:val="20"/>
              </w:rPr>
            </w:pPr>
          </w:p>
          <w:p w:rsidR="00DC30FB" w:rsidRDefault="00DC30FB" w:rsidP="00EE0E45">
            <w:pPr>
              <w:rPr>
                <w:sz w:val="20"/>
              </w:rPr>
            </w:pPr>
          </w:p>
          <w:p w:rsidR="00DC30FB" w:rsidRDefault="00DC30FB" w:rsidP="00EE0E45">
            <w:pPr>
              <w:rPr>
                <w:sz w:val="20"/>
              </w:rPr>
            </w:pPr>
          </w:p>
        </w:tc>
        <w:tc>
          <w:tcPr>
            <w:tcW w:w="1980" w:type="dxa"/>
          </w:tcPr>
          <w:p w:rsidR="00DC30FB" w:rsidRDefault="00DC30FB" w:rsidP="00EE0E45">
            <w:pPr>
              <w:rPr>
                <w:sz w:val="20"/>
              </w:rPr>
            </w:pPr>
          </w:p>
        </w:tc>
      </w:tr>
      <w:tr w:rsidR="00DC30FB" w:rsidTr="00677F7E">
        <w:trPr>
          <w:cantSplit/>
          <w:trHeight w:val="3562"/>
        </w:trPr>
        <w:tc>
          <w:tcPr>
            <w:tcW w:w="1548" w:type="dxa"/>
            <w:vMerge/>
          </w:tcPr>
          <w:p w:rsidR="00DC30FB" w:rsidRDefault="00DC30FB" w:rsidP="00EE0E45">
            <w:pPr>
              <w:rPr>
                <w:sz w:val="20"/>
                <w:szCs w:val="20"/>
              </w:rPr>
            </w:pPr>
          </w:p>
        </w:tc>
        <w:tc>
          <w:tcPr>
            <w:tcW w:w="1800" w:type="dxa"/>
            <w:vMerge/>
          </w:tcPr>
          <w:p w:rsidR="00DC30FB" w:rsidRDefault="00DC30FB" w:rsidP="00EE0E45">
            <w:pPr>
              <w:rPr>
                <w:sz w:val="20"/>
              </w:rPr>
            </w:pPr>
          </w:p>
        </w:tc>
        <w:tc>
          <w:tcPr>
            <w:tcW w:w="482" w:type="dxa"/>
          </w:tcPr>
          <w:p w:rsidR="00DC30FB" w:rsidRDefault="00DC30FB" w:rsidP="00EE0E45">
            <w:pPr>
              <w:rPr>
                <w:sz w:val="20"/>
              </w:rPr>
            </w:pPr>
            <w:r>
              <w:rPr>
                <w:sz w:val="20"/>
              </w:rPr>
              <w:t>2</w:t>
            </w:r>
          </w:p>
        </w:tc>
        <w:tc>
          <w:tcPr>
            <w:tcW w:w="2273" w:type="dxa"/>
          </w:tcPr>
          <w:p w:rsidR="00DC30FB" w:rsidRDefault="00DC30FB" w:rsidP="00EE0E45">
            <w:pPr>
              <w:rPr>
                <w:sz w:val="20"/>
              </w:rPr>
            </w:pPr>
            <w:r>
              <w:rPr>
                <w:sz w:val="20"/>
              </w:rPr>
              <w:t>- не воспринимает аргументацию оценки; не может оценить свои силы относительно решения поставленной задачи.</w:t>
            </w:r>
          </w:p>
          <w:p w:rsidR="00DC30FB" w:rsidRDefault="00DC30FB" w:rsidP="00EE0E45">
            <w:pPr>
              <w:rPr>
                <w:b/>
                <w:bCs/>
                <w:sz w:val="20"/>
              </w:rPr>
            </w:pPr>
            <w:r>
              <w:rPr>
                <w:b/>
                <w:bCs/>
                <w:sz w:val="20"/>
              </w:rPr>
              <w:t>Рекомендации:</w:t>
            </w:r>
          </w:p>
          <w:p w:rsidR="00DC30FB" w:rsidRDefault="00DC30FB" w:rsidP="00EE0E45">
            <w:pPr>
              <w:rPr>
                <w:sz w:val="20"/>
              </w:rPr>
            </w:pPr>
            <w:r>
              <w:rPr>
                <w:sz w:val="20"/>
              </w:rPr>
              <w:t>консультация специалистов, создание ситуации успеха на уроках, инвидуальный подход</w:t>
            </w:r>
          </w:p>
        </w:tc>
        <w:tc>
          <w:tcPr>
            <w:tcW w:w="2273" w:type="dxa"/>
          </w:tcPr>
          <w:p w:rsidR="00DC30FB" w:rsidRDefault="00DC30FB" w:rsidP="00EE0E45">
            <w:pPr>
              <w:rPr>
                <w:sz w:val="20"/>
              </w:rPr>
            </w:pPr>
            <w:r>
              <w:rPr>
                <w:sz w:val="20"/>
              </w:rPr>
              <w:t>-Приступая к решению новой задачи, пытается оценить свои возможности относительно ее решения.</w:t>
            </w:r>
          </w:p>
          <w:p w:rsidR="00DC30FB" w:rsidRDefault="00DC30FB" w:rsidP="00EE0E45">
            <w:pPr>
              <w:rPr>
                <w:sz w:val="20"/>
              </w:rPr>
            </w:pPr>
            <w:r>
              <w:rPr>
                <w:b/>
                <w:bCs/>
                <w:sz w:val="20"/>
              </w:rPr>
              <w:t>Рекомендации:</w:t>
            </w:r>
            <w:r>
              <w:rPr>
                <w:sz w:val="20"/>
                <w:szCs w:val="20"/>
              </w:rPr>
              <w:t xml:space="preserve"> поддержка</w:t>
            </w:r>
            <w:r>
              <w:rPr>
                <w:sz w:val="20"/>
              </w:rPr>
              <w:t>и развитие сформированного уровня оценки, создание ситуции успеха на уроках</w:t>
            </w:r>
          </w:p>
        </w:tc>
        <w:tc>
          <w:tcPr>
            <w:tcW w:w="2274" w:type="dxa"/>
          </w:tcPr>
          <w:p w:rsidR="00DC30FB" w:rsidRDefault="00DC30FB" w:rsidP="00EE0E45">
            <w:pPr>
              <w:rPr>
                <w:sz w:val="20"/>
              </w:rPr>
            </w:pPr>
            <w:r>
              <w:rPr>
                <w:sz w:val="20"/>
              </w:rPr>
              <w:t>- Умеет самостоятельно оценить свои действия и содержательно обосновать правильность или ошибочность результата, соотнося его со схемой действия.</w:t>
            </w:r>
          </w:p>
          <w:p w:rsidR="00DC30FB" w:rsidRDefault="00DC30FB" w:rsidP="00EE0E45">
            <w:pPr>
              <w:rPr>
                <w:sz w:val="20"/>
              </w:rPr>
            </w:pPr>
            <w:r>
              <w:rPr>
                <w:sz w:val="20"/>
              </w:rPr>
              <w:t>- Может оценить действия других учеников.</w:t>
            </w:r>
          </w:p>
          <w:p w:rsidR="00DC30FB" w:rsidRDefault="00DC30FB" w:rsidP="00EE0E45">
            <w:pPr>
              <w:rPr>
                <w:sz w:val="20"/>
              </w:rPr>
            </w:pPr>
            <w:r>
              <w:rPr>
                <w:b/>
                <w:bCs/>
                <w:sz w:val="20"/>
              </w:rPr>
              <w:t>Рекомендации:</w:t>
            </w:r>
            <w:r>
              <w:rPr>
                <w:sz w:val="20"/>
                <w:szCs w:val="20"/>
              </w:rPr>
              <w:t xml:space="preserve"> поддержка</w:t>
            </w:r>
            <w:r>
              <w:rPr>
                <w:sz w:val="20"/>
              </w:rPr>
              <w:t>и развитие сформированного уровня оценки, предлагать роль эксперта.</w:t>
            </w:r>
          </w:p>
        </w:tc>
        <w:tc>
          <w:tcPr>
            <w:tcW w:w="1980" w:type="dxa"/>
          </w:tcPr>
          <w:p w:rsidR="00DC30FB" w:rsidRDefault="00DC30FB" w:rsidP="00EE0E45">
            <w:pPr>
              <w:rPr>
                <w:sz w:val="20"/>
              </w:rPr>
            </w:pPr>
          </w:p>
        </w:tc>
        <w:tc>
          <w:tcPr>
            <w:tcW w:w="1980" w:type="dxa"/>
          </w:tcPr>
          <w:p w:rsidR="00DC30FB" w:rsidRDefault="00DC30FB" w:rsidP="00EE0E45">
            <w:pPr>
              <w:rPr>
                <w:sz w:val="20"/>
              </w:rPr>
            </w:pPr>
          </w:p>
        </w:tc>
      </w:tr>
      <w:tr w:rsidR="00DC30FB" w:rsidTr="00677F7E">
        <w:trPr>
          <w:cantSplit/>
          <w:trHeight w:val="335"/>
        </w:trPr>
        <w:tc>
          <w:tcPr>
            <w:tcW w:w="1548" w:type="dxa"/>
            <w:vMerge/>
          </w:tcPr>
          <w:p w:rsidR="00DC30FB" w:rsidRDefault="00DC30FB" w:rsidP="00EE0E45">
            <w:pPr>
              <w:rPr>
                <w:sz w:val="20"/>
                <w:szCs w:val="20"/>
              </w:rPr>
            </w:pPr>
          </w:p>
        </w:tc>
        <w:tc>
          <w:tcPr>
            <w:tcW w:w="1800" w:type="dxa"/>
            <w:vMerge/>
          </w:tcPr>
          <w:p w:rsidR="00DC30FB" w:rsidRDefault="00DC30FB" w:rsidP="00EE0E45">
            <w:pPr>
              <w:rPr>
                <w:sz w:val="20"/>
              </w:rPr>
            </w:pPr>
          </w:p>
        </w:tc>
        <w:tc>
          <w:tcPr>
            <w:tcW w:w="482" w:type="dxa"/>
          </w:tcPr>
          <w:p w:rsidR="00DC30FB" w:rsidRDefault="00DC30FB" w:rsidP="00EE0E45">
            <w:pPr>
              <w:rPr>
                <w:sz w:val="20"/>
              </w:rPr>
            </w:pPr>
            <w:r>
              <w:rPr>
                <w:sz w:val="20"/>
              </w:rPr>
              <w:t>3</w:t>
            </w:r>
          </w:p>
        </w:tc>
        <w:tc>
          <w:tcPr>
            <w:tcW w:w="2273" w:type="dxa"/>
          </w:tcPr>
          <w:p w:rsidR="00DC30FB" w:rsidRDefault="00DC30FB" w:rsidP="00EE0E45">
            <w:pPr>
              <w:rPr>
                <w:sz w:val="20"/>
                <w:szCs w:val="20"/>
              </w:rPr>
            </w:pPr>
            <w:r>
              <w:rPr>
                <w:sz w:val="20"/>
              </w:rPr>
              <w:t xml:space="preserve">- </w:t>
            </w:r>
            <w:r>
              <w:rPr>
                <w:sz w:val="20"/>
                <w:szCs w:val="20"/>
              </w:rPr>
              <w:t>Приступая к решению новой задачи, может с помощью учителя оценить свои возможности для ее решения.</w:t>
            </w:r>
          </w:p>
          <w:p w:rsidR="00DC30FB" w:rsidRDefault="00DC30FB" w:rsidP="00EE0E45">
            <w:pPr>
              <w:rPr>
                <w:sz w:val="20"/>
              </w:rPr>
            </w:pPr>
            <w:r>
              <w:rPr>
                <w:b/>
                <w:bCs/>
                <w:sz w:val="20"/>
                <w:szCs w:val="20"/>
              </w:rPr>
              <w:t>Рекомендации:</w:t>
            </w:r>
            <w:r>
              <w:rPr>
                <w:sz w:val="20"/>
              </w:rPr>
              <w:t xml:space="preserve"> консультация специалистов, создание ситуации успеха на уроках, индивидуальный подход, обучение алгоритму самостоятельного оценивания</w:t>
            </w:r>
          </w:p>
        </w:tc>
        <w:tc>
          <w:tcPr>
            <w:tcW w:w="2273" w:type="dxa"/>
          </w:tcPr>
          <w:p w:rsidR="00DC30FB" w:rsidRDefault="00DC30FB" w:rsidP="00EE0E45">
            <w:pPr>
              <w:rPr>
                <w:sz w:val="20"/>
              </w:rPr>
            </w:pPr>
            <w:r>
              <w:rPr>
                <w:sz w:val="20"/>
              </w:rPr>
              <w:t>-Приступая к решению новой задачи, пытается оценить свои возможности относительно ее решения.</w:t>
            </w:r>
          </w:p>
          <w:p w:rsidR="00DC30FB" w:rsidRDefault="00DC30FB" w:rsidP="00EE0E45">
            <w:pPr>
              <w:rPr>
                <w:sz w:val="20"/>
              </w:rPr>
            </w:pPr>
            <w:r>
              <w:rPr>
                <w:sz w:val="20"/>
              </w:rPr>
              <w:t>-Свободно и аргументировано оценивает уже решенные им задачи,.</w:t>
            </w:r>
          </w:p>
          <w:p w:rsidR="00DC30FB" w:rsidRDefault="00DC30FB" w:rsidP="00EE0E45">
            <w:pPr>
              <w:rPr>
                <w:sz w:val="20"/>
              </w:rPr>
            </w:pPr>
            <w:r>
              <w:rPr>
                <w:b/>
                <w:bCs/>
                <w:sz w:val="20"/>
              </w:rPr>
              <w:t>Рекомендации:</w:t>
            </w:r>
            <w:r>
              <w:rPr>
                <w:sz w:val="20"/>
              </w:rPr>
              <w:t xml:space="preserve"> отработка навыка оценивания своей деятельности в решении новых задач.</w:t>
            </w:r>
          </w:p>
        </w:tc>
        <w:tc>
          <w:tcPr>
            <w:tcW w:w="2274" w:type="dxa"/>
          </w:tcPr>
          <w:p w:rsidR="00DC30FB" w:rsidRDefault="00DC30FB" w:rsidP="00EE0E45">
            <w:pPr>
              <w:rPr>
                <w:sz w:val="20"/>
              </w:rPr>
            </w:pPr>
            <w:r>
              <w:rPr>
                <w:sz w:val="20"/>
              </w:rPr>
              <w:t>- Умеет самостоятельно оценить свои действия и содержательно обосновать правильность или ошибочность результата, соотнося его со схемой действия</w:t>
            </w:r>
          </w:p>
          <w:p w:rsidR="00DC30FB" w:rsidRDefault="00DC30FB" w:rsidP="00EE0E45">
            <w:pPr>
              <w:rPr>
                <w:sz w:val="20"/>
              </w:rPr>
            </w:pPr>
            <w:r>
              <w:rPr>
                <w:sz w:val="20"/>
              </w:rPr>
              <w:t>- Самостоятельно обосновывает еще до решения задачи свои силы, исходя из четкого осознания усвоенных способов и их вариаций, а также границ их применения.</w:t>
            </w:r>
          </w:p>
          <w:p w:rsidR="00DC30FB" w:rsidRDefault="00DC30FB" w:rsidP="00EE0E45">
            <w:pPr>
              <w:rPr>
                <w:sz w:val="20"/>
              </w:rPr>
            </w:pPr>
            <w:r>
              <w:rPr>
                <w:b/>
                <w:bCs/>
                <w:sz w:val="20"/>
              </w:rPr>
              <w:t>Рекомендации:</w:t>
            </w:r>
            <w:r>
              <w:rPr>
                <w:sz w:val="20"/>
              </w:rPr>
              <w:t xml:space="preserve"> поддержка и развитие сформированного уровня оценки, привлечение к проектно- исследовательской деятельности, к участию в олимпиадах, конкурсах и т. д..</w:t>
            </w:r>
          </w:p>
          <w:p w:rsidR="00DC30FB" w:rsidRDefault="00DC30FB" w:rsidP="00EE0E45">
            <w:pPr>
              <w:rPr>
                <w:sz w:val="20"/>
              </w:rPr>
            </w:pPr>
          </w:p>
        </w:tc>
        <w:tc>
          <w:tcPr>
            <w:tcW w:w="1980" w:type="dxa"/>
            <w:vMerge w:val="restart"/>
          </w:tcPr>
          <w:p w:rsidR="00DC30FB" w:rsidRDefault="00DC30FB" w:rsidP="00EE0E45">
            <w:pPr>
              <w:rPr>
                <w:sz w:val="20"/>
              </w:rPr>
            </w:pPr>
          </w:p>
        </w:tc>
        <w:tc>
          <w:tcPr>
            <w:tcW w:w="1980" w:type="dxa"/>
            <w:vMerge w:val="restart"/>
          </w:tcPr>
          <w:p w:rsidR="00DC30FB" w:rsidRDefault="00DC30FB" w:rsidP="00EE0E45">
            <w:pPr>
              <w:rPr>
                <w:sz w:val="20"/>
              </w:rPr>
            </w:pPr>
          </w:p>
        </w:tc>
      </w:tr>
      <w:tr w:rsidR="00DC30FB" w:rsidTr="00677F7E">
        <w:trPr>
          <w:cantSplit/>
          <w:trHeight w:val="134"/>
        </w:trPr>
        <w:tc>
          <w:tcPr>
            <w:tcW w:w="1548" w:type="dxa"/>
            <w:vMerge/>
          </w:tcPr>
          <w:p w:rsidR="00DC30FB" w:rsidRDefault="00DC30FB" w:rsidP="00EE0E45">
            <w:pPr>
              <w:rPr>
                <w:sz w:val="20"/>
                <w:szCs w:val="20"/>
              </w:rPr>
            </w:pPr>
          </w:p>
        </w:tc>
        <w:tc>
          <w:tcPr>
            <w:tcW w:w="1800" w:type="dxa"/>
            <w:vMerge/>
          </w:tcPr>
          <w:p w:rsidR="00DC30FB" w:rsidRDefault="00DC30FB" w:rsidP="00EE0E45">
            <w:pPr>
              <w:rPr>
                <w:sz w:val="20"/>
              </w:rPr>
            </w:pPr>
          </w:p>
        </w:tc>
        <w:tc>
          <w:tcPr>
            <w:tcW w:w="482" w:type="dxa"/>
          </w:tcPr>
          <w:p w:rsidR="00DC30FB" w:rsidRDefault="00DC30FB" w:rsidP="00EE0E45">
            <w:pPr>
              <w:rPr>
                <w:sz w:val="20"/>
              </w:rPr>
            </w:pPr>
            <w:r>
              <w:rPr>
                <w:sz w:val="20"/>
              </w:rPr>
              <w:t>4</w:t>
            </w:r>
          </w:p>
        </w:tc>
        <w:tc>
          <w:tcPr>
            <w:tcW w:w="2273" w:type="dxa"/>
          </w:tcPr>
          <w:p w:rsidR="00DC30FB" w:rsidRDefault="00DC30FB" w:rsidP="00EE0E45">
            <w:pPr>
              <w:rPr>
                <w:sz w:val="20"/>
                <w:szCs w:val="20"/>
              </w:rPr>
            </w:pPr>
            <w:r>
              <w:rPr>
                <w:sz w:val="20"/>
              </w:rPr>
              <w:t xml:space="preserve">- </w:t>
            </w:r>
            <w:r>
              <w:rPr>
                <w:sz w:val="20"/>
                <w:szCs w:val="20"/>
              </w:rPr>
              <w:t>Приступая к решению новой задачи, может с помощью учителя оценить свои возможности для ее решения.</w:t>
            </w:r>
          </w:p>
          <w:p w:rsidR="00DC30FB" w:rsidRDefault="00DC30FB" w:rsidP="00EE0E45">
            <w:pPr>
              <w:rPr>
                <w:sz w:val="20"/>
              </w:rPr>
            </w:pPr>
          </w:p>
          <w:p w:rsidR="00DC30FB" w:rsidRDefault="00DC30FB" w:rsidP="00EE0E45">
            <w:pPr>
              <w:rPr>
                <w:sz w:val="20"/>
              </w:rPr>
            </w:pPr>
            <w:r>
              <w:rPr>
                <w:b/>
                <w:bCs/>
                <w:sz w:val="20"/>
              </w:rPr>
              <w:t>Рекомендации:</w:t>
            </w:r>
            <w:r>
              <w:rPr>
                <w:sz w:val="20"/>
              </w:rPr>
              <w:t xml:space="preserve"> консультация специалистов, создание ситуации успеха на уроках, индивидуальный подход, обучение алгоритму самостоятельного оценивания. </w:t>
            </w:r>
          </w:p>
        </w:tc>
        <w:tc>
          <w:tcPr>
            <w:tcW w:w="2273" w:type="dxa"/>
          </w:tcPr>
          <w:p w:rsidR="00DC30FB" w:rsidRDefault="00DC30FB" w:rsidP="00EE0E45">
            <w:pPr>
              <w:rPr>
                <w:sz w:val="20"/>
              </w:rPr>
            </w:pPr>
            <w:r>
              <w:rPr>
                <w:sz w:val="20"/>
              </w:rPr>
              <w:t>-Приступая к решению новой задачи, пытается оценить свои возможности относительно ее решения.</w:t>
            </w:r>
          </w:p>
          <w:p w:rsidR="00DC30FB" w:rsidRDefault="00DC30FB" w:rsidP="00EE0E45">
            <w:pPr>
              <w:rPr>
                <w:sz w:val="20"/>
              </w:rPr>
            </w:pPr>
            <w:r>
              <w:rPr>
                <w:sz w:val="20"/>
              </w:rPr>
              <w:t>-Свободно и аргументировано оценивает уже решенные им задачи,.</w:t>
            </w:r>
          </w:p>
          <w:p w:rsidR="00DC30FB" w:rsidRDefault="00DC30FB" w:rsidP="00EE0E45">
            <w:pPr>
              <w:rPr>
                <w:sz w:val="20"/>
              </w:rPr>
            </w:pPr>
            <w:r>
              <w:rPr>
                <w:b/>
                <w:bCs/>
                <w:sz w:val="20"/>
              </w:rPr>
              <w:t>Рекомендации:</w:t>
            </w:r>
            <w:r>
              <w:rPr>
                <w:sz w:val="20"/>
              </w:rPr>
              <w:t xml:space="preserve"> отработка навыка оценивания своей деятельности в решении новых задач</w:t>
            </w:r>
          </w:p>
          <w:p w:rsidR="00DC30FB" w:rsidRDefault="00DC30FB" w:rsidP="00EE0E45">
            <w:pPr>
              <w:rPr>
                <w:sz w:val="20"/>
              </w:rPr>
            </w:pPr>
          </w:p>
        </w:tc>
        <w:tc>
          <w:tcPr>
            <w:tcW w:w="2274" w:type="dxa"/>
          </w:tcPr>
          <w:p w:rsidR="00DC30FB" w:rsidRDefault="00DC30FB" w:rsidP="00EE0E45">
            <w:pPr>
              <w:rPr>
                <w:sz w:val="20"/>
              </w:rPr>
            </w:pPr>
            <w:r>
              <w:rPr>
                <w:sz w:val="20"/>
              </w:rPr>
              <w:t>- Умеет самостоятельно оценить свои действия и содержательно обосновать правильность или ошибочность результата, соотнося его со схемой действия.</w:t>
            </w:r>
          </w:p>
          <w:p w:rsidR="00DC30FB" w:rsidRDefault="00DC30FB" w:rsidP="00EE0E45">
            <w:pPr>
              <w:rPr>
                <w:sz w:val="20"/>
              </w:rPr>
            </w:pPr>
            <w:r>
              <w:rPr>
                <w:sz w:val="20"/>
              </w:rPr>
              <w:t>- Может оценить действия других учеников.</w:t>
            </w:r>
          </w:p>
          <w:p w:rsidR="00DC30FB" w:rsidRDefault="00DC30FB" w:rsidP="00EE0E45">
            <w:pPr>
              <w:rPr>
                <w:sz w:val="20"/>
              </w:rPr>
            </w:pPr>
            <w:r>
              <w:rPr>
                <w:sz w:val="20"/>
              </w:rPr>
              <w:t>- Самостоятельно обосновывает еще до решения задачи свои силы, исходя из четкого осознания усвоенных способов и их вариаций, а также границ их применения.</w:t>
            </w:r>
          </w:p>
          <w:p w:rsidR="00DC30FB" w:rsidRDefault="00DC30FB" w:rsidP="00EE0E45">
            <w:pPr>
              <w:rPr>
                <w:sz w:val="20"/>
              </w:rPr>
            </w:pPr>
            <w:r>
              <w:rPr>
                <w:sz w:val="20"/>
              </w:rPr>
              <w:t>Рекомендации: поддержка и развитие сформированного уровня оценки, привлечение к проектно- исследовательской деятельности, к участию в олимпиадах, конкурсах и т. д..</w:t>
            </w:r>
          </w:p>
        </w:tc>
        <w:tc>
          <w:tcPr>
            <w:tcW w:w="1980" w:type="dxa"/>
            <w:vMerge/>
          </w:tcPr>
          <w:p w:rsidR="00DC30FB" w:rsidRDefault="00DC30FB" w:rsidP="00EE0E45">
            <w:pPr>
              <w:rPr>
                <w:sz w:val="20"/>
              </w:rPr>
            </w:pPr>
          </w:p>
        </w:tc>
        <w:tc>
          <w:tcPr>
            <w:tcW w:w="1980" w:type="dxa"/>
            <w:vMerge/>
          </w:tcPr>
          <w:p w:rsidR="00DC30FB" w:rsidRDefault="00DC30FB" w:rsidP="00EE0E45">
            <w:pPr>
              <w:rPr>
                <w:sz w:val="20"/>
              </w:rPr>
            </w:pPr>
          </w:p>
        </w:tc>
      </w:tr>
    </w:tbl>
    <w:p w:rsidR="00DC30FB" w:rsidRDefault="00DC30FB" w:rsidP="00EE0E45">
      <w:pPr>
        <w:rPr>
          <w:sz w:val="20"/>
        </w:rPr>
      </w:pPr>
    </w:p>
    <w:p w:rsidR="00DC30FB" w:rsidRDefault="00DC30FB" w:rsidP="00EE0E45">
      <w:pPr>
        <w:rPr>
          <w:rStyle w:val="titlemain21"/>
          <w:b w:val="0"/>
          <w:bCs w:val="0"/>
          <w:sz w:val="20"/>
        </w:rPr>
      </w:pPr>
    </w:p>
    <w:p w:rsidR="00DC30FB" w:rsidRDefault="00DC30FB" w:rsidP="00EE0E45">
      <w:pPr>
        <w:rPr>
          <w:rStyle w:val="titlemain21"/>
          <w:b w:val="0"/>
          <w:bCs w:val="0"/>
          <w:sz w:val="20"/>
        </w:rPr>
      </w:pPr>
    </w:p>
    <w:p w:rsidR="00DC30FB" w:rsidRDefault="00DC30FB" w:rsidP="00EE0E45">
      <w:pPr>
        <w:pStyle w:val="NormalWeb"/>
        <w:spacing w:before="0" w:beforeAutospacing="0" w:after="0" w:afterAutospacing="0"/>
        <w:jc w:val="both"/>
        <w:rPr>
          <w:rStyle w:val="titlemain21"/>
        </w:rPr>
        <w:sectPr w:rsidR="00DC30FB">
          <w:pgSz w:w="16838" w:h="11906" w:orient="landscape"/>
          <w:pgMar w:top="851" w:right="851" w:bottom="924" w:left="1134" w:header="709" w:footer="709" w:gutter="0"/>
          <w:cols w:space="708"/>
          <w:docGrid w:linePitch="360"/>
        </w:sectPr>
      </w:pPr>
    </w:p>
    <w:p w:rsidR="00DC30FB" w:rsidRPr="008F66A3" w:rsidRDefault="00DC30FB" w:rsidP="00EE0E45">
      <w:pPr>
        <w:pStyle w:val="NormalWeb"/>
        <w:spacing w:before="0" w:beforeAutospacing="0" w:after="0" w:afterAutospacing="0"/>
        <w:jc w:val="center"/>
        <w:rPr>
          <w:rStyle w:val="titlemain21"/>
          <w:rFonts w:ascii="Times New Roman" w:hAnsi="Times New Roman" w:cs="Times New Roman"/>
          <w:b w:val="0"/>
          <w:color w:val="auto"/>
          <w:sz w:val="24"/>
          <w:szCs w:val="24"/>
        </w:rPr>
      </w:pPr>
      <w:r w:rsidRPr="008F66A3">
        <w:rPr>
          <w:rStyle w:val="titlemain21"/>
          <w:rFonts w:ascii="Times New Roman" w:hAnsi="Times New Roman" w:cs="Times New Roman"/>
          <w:b w:val="0"/>
          <w:color w:val="auto"/>
          <w:sz w:val="24"/>
          <w:szCs w:val="24"/>
        </w:rPr>
        <w:t>Методики для мониторинга.</w:t>
      </w:r>
    </w:p>
    <w:p w:rsidR="00DC30FB" w:rsidRPr="008F66A3" w:rsidRDefault="00DC30FB" w:rsidP="00EE0E45">
      <w:pPr>
        <w:pStyle w:val="NormalWeb"/>
        <w:numPr>
          <w:ilvl w:val="0"/>
          <w:numId w:val="41"/>
        </w:numPr>
        <w:spacing w:before="0" w:beforeAutospacing="0" w:after="0" w:afterAutospacing="0"/>
        <w:jc w:val="both"/>
        <w:rPr>
          <w:rStyle w:val="titlemain21"/>
          <w:rFonts w:ascii="Times New Roman" w:hAnsi="Times New Roman" w:cs="Times New Roman"/>
          <w:b w:val="0"/>
          <w:color w:val="auto"/>
          <w:sz w:val="24"/>
          <w:szCs w:val="24"/>
        </w:rPr>
      </w:pPr>
      <w:r w:rsidRPr="008F66A3">
        <w:rPr>
          <w:rStyle w:val="titlemain21"/>
          <w:rFonts w:ascii="Times New Roman" w:hAnsi="Times New Roman" w:cs="Times New Roman"/>
          <w:b w:val="0"/>
          <w:color w:val="auto"/>
          <w:sz w:val="24"/>
          <w:szCs w:val="24"/>
        </w:rPr>
        <w:t>«Рисование по точкам (1 класс)</w:t>
      </w:r>
    </w:p>
    <w:p w:rsidR="00DC30FB" w:rsidRPr="008F66A3" w:rsidRDefault="00DC30FB" w:rsidP="00EE0E45">
      <w:pPr>
        <w:pStyle w:val="NormalWeb"/>
        <w:numPr>
          <w:ilvl w:val="0"/>
          <w:numId w:val="41"/>
        </w:numPr>
        <w:spacing w:before="0" w:beforeAutospacing="0" w:after="0" w:afterAutospacing="0"/>
        <w:jc w:val="both"/>
        <w:rPr>
          <w:rStyle w:val="titlemain21"/>
          <w:rFonts w:ascii="Times New Roman" w:hAnsi="Times New Roman" w:cs="Times New Roman"/>
          <w:b w:val="0"/>
          <w:color w:val="auto"/>
          <w:sz w:val="24"/>
          <w:szCs w:val="24"/>
        </w:rPr>
      </w:pPr>
      <w:r w:rsidRPr="008F66A3">
        <w:rPr>
          <w:rStyle w:val="titlemain21"/>
          <w:rFonts w:ascii="Times New Roman" w:hAnsi="Times New Roman" w:cs="Times New Roman"/>
          <w:b w:val="0"/>
          <w:color w:val="auto"/>
          <w:sz w:val="24"/>
          <w:szCs w:val="24"/>
        </w:rPr>
        <w:t>Корректурная проба (2- 4 класс)</w:t>
      </w:r>
    </w:p>
    <w:p w:rsidR="00DC30FB" w:rsidRPr="008F66A3" w:rsidRDefault="00DC30FB" w:rsidP="00EE0E45">
      <w:pPr>
        <w:pStyle w:val="NormalWeb"/>
        <w:spacing w:before="0" w:beforeAutospacing="0" w:after="0" w:afterAutospacing="0"/>
        <w:jc w:val="center"/>
        <w:rPr>
          <w:rStyle w:val="titlemain21"/>
          <w:rFonts w:ascii="Times New Roman" w:hAnsi="Times New Roman" w:cs="Times New Roman"/>
          <w:b w:val="0"/>
          <w:color w:val="auto"/>
          <w:sz w:val="24"/>
          <w:szCs w:val="24"/>
        </w:rPr>
      </w:pPr>
      <w:r w:rsidRPr="008F66A3">
        <w:rPr>
          <w:rStyle w:val="titlemain21"/>
          <w:rFonts w:ascii="Times New Roman" w:hAnsi="Times New Roman" w:cs="Times New Roman"/>
          <w:b w:val="0"/>
          <w:color w:val="auto"/>
          <w:sz w:val="24"/>
          <w:szCs w:val="24"/>
        </w:rPr>
        <w:t>Методика "Рисование по точкам".</w:t>
      </w:r>
    </w:p>
    <w:p w:rsidR="00DC30FB" w:rsidRPr="00F5329F" w:rsidRDefault="00DC30FB" w:rsidP="00EE0E45">
      <w:pPr>
        <w:pStyle w:val="NormalWeb"/>
        <w:spacing w:before="0" w:beforeAutospacing="0" w:after="0" w:afterAutospacing="0"/>
        <w:jc w:val="both"/>
      </w:pPr>
      <w:r w:rsidRPr="00F5329F">
        <w:rPr>
          <w:rStyle w:val="titlemain21"/>
          <w:rFonts w:ascii="Times New Roman" w:hAnsi="Times New Roman" w:cs="Times New Roman"/>
          <w:b w:val="0"/>
          <w:i/>
          <w:color w:val="auto"/>
          <w:sz w:val="24"/>
          <w:szCs w:val="24"/>
        </w:rPr>
        <w:t>Цель:</w:t>
      </w:r>
      <w:r w:rsidRPr="00F5329F">
        <w:t>уровень ориентировки на заданную систему требований, может сознательно контролировать свои действия.</w:t>
      </w:r>
    </w:p>
    <w:p w:rsidR="00DC30FB" w:rsidRPr="00F5329F" w:rsidRDefault="00DC30FB" w:rsidP="00EE0E45">
      <w:pPr>
        <w:pStyle w:val="NormalWeb"/>
        <w:spacing w:before="0" w:beforeAutospacing="0" w:after="0" w:afterAutospacing="0"/>
        <w:jc w:val="both"/>
        <w:rPr>
          <w:rStyle w:val="titlemain21"/>
          <w:rFonts w:ascii="Times New Roman" w:hAnsi="Times New Roman" w:cs="Times New Roman"/>
          <w:b w:val="0"/>
          <w:color w:val="auto"/>
          <w:sz w:val="24"/>
          <w:szCs w:val="24"/>
        </w:rPr>
      </w:pPr>
      <w:r w:rsidRPr="00F5329F">
        <w:rPr>
          <w:rStyle w:val="titlemain21"/>
          <w:rFonts w:ascii="Times New Roman" w:hAnsi="Times New Roman" w:cs="Times New Roman"/>
          <w:b w:val="0"/>
          <w:i/>
          <w:color w:val="auto"/>
          <w:sz w:val="24"/>
          <w:szCs w:val="24"/>
        </w:rPr>
        <w:t>Оцениваемое УУД:</w:t>
      </w:r>
      <w:r w:rsidRPr="00F5329F">
        <w:rPr>
          <w:rStyle w:val="titlemain21"/>
          <w:rFonts w:ascii="Times New Roman" w:hAnsi="Times New Roman" w:cs="Times New Roman"/>
          <w:b w:val="0"/>
          <w:color w:val="auto"/>
          <w:sz w:val="24"/>
          <w:szCs w:val="24"/>
        </w:rPr>
        <w:t xml:space="preserve"> регулятивные УУД, умение контролировать свою деятельность</w:t>
      </w:r>
    </w:p>
    <w:p w:rsidR="00DC30FB" w:rsidRPr="00F5329F" w:rsidRDefault="00DC30FB" w:rsidP="00EE0E45">
      <w:pPr>
        <w:pStyle w:val="NormalWeb"/>
        <w:spacing w:before="0" w:beforeAutospacing="0" w:after="0" w:afterAutospacing="0"/>
        <w:jc w:val="both"/>
        <w:rPr>
          <w:rStyle w:val="titlemain21"/>
          <w:rFonts w:ascii="Times New Roman" w:hAnsi="Times New Roman" w:cs="Times New Roman"/>
          <w:b w:val="0"/>
          <w:color w:val="auto"/>
          <w:sz w:val="24"/>
          <w:szCs w:val="24"/>
        </w:rPr>
      </w:pPr>
      <w:r w:rsidRPr="00F5329F">
        <w:rPr>
          <w:rStyle w:val="titlemain21"/>
          <w:rFonts w:ascii="Times New Roman" w:hAnsi="Times New Roman" w:cs="Times New Roman"/>
          <w:b w:val="0"/>
          <w:i/>
          <w:color w:val="auto"/>
          <w:sz w:val="24"/>
          <w:szCs w:val="24"/>
        </w:rPr>
        <w:t xml:space="preserve">Возраст: </w:t>
      </w:r>
      <w:r w:rsidRPr="00F5329F">
        <w:rPr>
          <w:rStyle w:val="titlemain21"/>
          <w:rFonts w:ascii="Times New Roman" w:hAnsi="Times New Roman" w:cs="Times New Roman"/>
          <w:b w:val="0"/>
          <w:color w:val="auto"/>
          <w:sz w:val="24"/>
          <w:szCs w:val="24"/>
        </w:rPr>
        <w:t>6,5 -8 лет</w:t>
      </w:r>
    </w:p>
    <w:p w:rsidR="00DC30FB" w:rsidRPr="00F5329F" w:rsidRDefault="00DC30FB" w:rsidP="00EE0E45">
      <w:pPr>
        <w:pStyle w:val="NormalWeb"/>
        <w:spacing w:before="0" w:beforeAutospacing="0" w:after="0" w:afterAutospacing="0"/>
        <w:jc w:val="both"/>
      </w:pPr>
      <w:r w:rsidRPr="00F5329F">
        <w:rPr>
          <w:rStyle w:val="titlemain21"/>
          <w:rFonts w:ascii="Times New Roman" w:hAnsi="Times New Roman" w:cs="Times New Roman"/>
          <w:b w:val="0"/>
          <w:i/>
          <w:color w:val="auto"/>
          <w:sz w:val="24"/>
          <w:szCs w:val="24"/>
        </w:rPr>
        <w:t>Форма (ситуация оценивания):</w:t>
      </w:r>
      <w:r w:rsidRPr="00F5329F">
        <w:rPr>
          <w:rStyle w:val="titlemain21"/>
          <w:rFonts w:ascii="Times New Roman" w:hAnsi="Times New Roman" w:cs="Times New Roman"/>
          <w:b w:val="0"/>
          <w:color w:val="auto"/>
          <w:sz w:val="24"/>
          <w:szCs w:val="24"/>
        </w:rPr>
        <w:t xml:space="preserve"> фронтальная письменная работа.</w:t>
      </w:r>
    </w:p>
    <w:p w:rsidR="00DC30FB" w:rsidRDefault="00DC30FB" w:rsidP="00EE0E45">
      <w:pPr>
        <w:pStyle w:val="NormalWeb"/>
        <w:spacing w:before="0" w:beforeAutospacing="0" w:after="0" w:afterAutospacing="0"/>
        <w:jc w:val="both"/>
        <w:rPr>
          <w:color w:val="000000"/>
        </w:rPr>
      </w:pPr>
      <w:r w:rsidRPr="00F5329F">
        <w:rPr>
          <w:color w:val="000000"/>
        </w:rPr>
        <w:t>Методика включает 6 задач, каждая из которых помещается на отдельном листе специальной книжечки, выдаваемой испытуемому. Образцами в задачах</w:t>
      </w:r>
      <w:r>
        <w:rPr>
          <w:color w:val="000000"/>
        </w:rPr>
        <w:t xml:space="preserve"> № 1 и 5 служат неправильные треугольники, в задаче № 2 - неправильная трапеция, в задаче № 3 - ромб, в задаче № 4 - квадрат и в задаче № 5 - четырехлучевая звезда:</w:t>
      </w:r>
    </w:p>
    <w:p w:rsidR="00DC30FB" w:rsidRDefault="00DC30FB" w:rsidP="00EE0E45">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br/>
      </w:r>
      <w:r w:rsidRPr="00C172AA">
        <w:rPr>
          <w:rFonts w:ascii="Arial" w:hAnsi="Arial" w:cs="Arial"/>
          <w:noProof/>
          <w:color w:val="000000"/>
          <w:sz w:val="20"/>
          <w:szCs w:val="20"/>
        </w:rPr>
        <w:pict>
          <v:shape id="Рисунок 1" o:spid="_x0000_i1026" type="#_x0000_t75" alt="диагностика сформированности навыков учебной деятельности, самоконтроль" style="width:183.75pt;height:251.25pt;visibility:visible">
            <v:imagedata r:id="rId12" o:title=""/>
          </v:shape>
        </w:pict>
      </w:r>
      <w:r>
        <w:rPr>
          <w:rFonts w:ascii="Arial" w:hAnsi="Arial" w:cs="Arial"/>
          <w:color w:val="000000"/>
          <w:sz w:val="20"/>
          <w:szCs w:val="20"/>
        </w:rPr>
        <w:br/>
      </w:r>
      <w:r w:rsidRPr="00C172AA">
        <w:rPr>
          <w:rFonts w:ascii="Arial" w:hAnsi="Arial" w:cs="Arial"/>
          <w:noProof/>
          <w:color w:val="000000"/>
          <w:sz w:val="20"/>
          <w:szCs w:val="20"/>
        </w:rPr>
        <w:pict>
          <v:shape id="Рисунок 2" o:spid="_x0000_i1027" type="#_x0000_t75" alt="диагностика сформированности навыков учебной деятельности, самоконтроль" style="width:206.25pt;height:156.75pt;visibility:visible">
            <v:imagedata r:id="rId13" o:title=""/>
          </v:shape>
        </w:pict>
      </w:r>
    </w:p>
    <w:p w:rsidR="00DC30FB" w:rsidRPr="00F5329F" w:rsidRDefault="00DC30FB" w:rsidP="00EE0E45">
      <w:pPr>
        <w:pStyle w:val="NormalWeb"/>
        <w:spacing w:before="0" w:beforeAutospacing="0" w:after="0" w:afterAutospacing="0"/>
        <w:ind w:firstLine="708"/>
        <w:jc w:val="both"/>
        <w:rPr>
          <w:color w:val="000000"/>
        </w:rPr>
      </w:pPr>
      <w:r>
        <w:rPr>
          <w:color w:val="000000"/>
        </w:rPr>
        <w:t xml:space="preserve">Обследование можно проводить как фронтально, так и индивидуально. Детей </w:t>
      </w:r>
      <w:r w:rsidRPr="00F5329F">
        <w:rPr>
          <w:color w:val="000000"/>
        </w:rPr>
        <w:t xml:space="preserve">рассаживают за столы по одному. Перед каждым ребенком кладут книжечку с заданием. Экспериментатор, стоя так, чтобы его было хорошо видно всем детям, раскрывает такую же книжечку и показывает лист с заданием № 1. Затем он говорит: "Откройте свои книжечки на первой странице. Посмотрите: у вас нарисовано так же, как и у меня". (Если кто-либо из детей открыл не ту страницу, экспериментатор поправляет его.) </w:t>
      </w:r>
    </w:p>
    <w:p w:rsidR="00DC30FB" w:rsidRPr="00F5329F" w:rsidRDefault="00DC30FB" w:rsidP="00EE0E45">
      <w:pPr>
        <w:pStyle w:val="NormalWeb"/>
        <w:spacing w:before="0" w:beforeAutospacing="0" w:after="0" w:afterAutospacing="0"/>
        <w:ind w:firstLine="708"/>
        <w:jc w:val="both"/>
        <w:rPr>
          <w:color w:val="000000"/>
        </w:rPr>
      </w:pPr>
      <w:r w:rsidRPr="00F5329F">
        <w:rPr>
          <w:color w:val="000000"/>
        </w:rPr>
        <w:t xml:space="preserve">Указывая на вершины треугольника-образца, экспериментатор продолжает: "Видите, здесь были точки, которые соединили так, что получился этот рисунок (следует указание на стороны треугольника; слова вершина, стороны, "треугольник" экспериментатором не произносятся). Рядом нарисованы другие точки (следует указание на точки, изображенные справа от образца). Вы сами соедините эти точки линиями так, чтобы получился точно такой рисунок. Здесь есть лишние точки. Вы их оставите, не будете соединять. </w:t>
      </w:r>
    </w:p>
    <w:p w:rsidR="00DC30FB" w:rsidRPr="00F5329F" w:rsidRDefault="00DC30FB" w:rsidP="00EE0E45">
      <w:pPr>
        <w:pStyle w:val="NormalWeb"/>
        <w:spacing w:before="0" w:beforeAutospacing="0" w:after="0" w:afterAutospacing="0"/>
        <w:ind w:firstLine="708"/>
        <w:jc w:val="both"/>
        <w:rPr>
          <w:color w:val="000000"/>
        </w:rPr>
      </w:pPr>
      <w:r w:rsidRPr="00F5329F">
        <w:rPr>
          <w:color w:val="000000"/>
        </w:rPr>
        <w:t>Теперь посмотрите в своих книжечках: эти точки одинаковые или нет?" Получив ответ "нет", экспериментатор говорит: "Правильно, они разные. Тут есть красные, синие и зеленые. Вы должны запомнить правило: одинаковые точки соединять нельзя. Нельзя проводить линию от красной точки к красной, от синей к синей или от зеленой к зеленой. Линию можно проводить только между разными точками. Все запомнили, что надо делать? Надо соединить точки, чтобы получился точно такой же рисунок, как тут (следует указание на образец-треугольник). Одинаковые точки соединять нельзя. Если вы проведете линию неправильно, скажите, я сотру ее резинкой, она не будет считаться. Когда сделаете этот рисунок, переверните страницу. Там будут другие точки и другой рисунок, вы будете рисовать его".</w:t>
      </w:r>
    </w:p>
    <w:p w:rsidR="00DC30FB" w:rsidRPr="00F5329F" w:rsidRDefault="00DC30FB" w:rsidP="00EE0E45">
      <w:pPr>
        <w:pStyle w:val="NormalWeb"/>
        <w:spacing w:before="0" w:beforeAutospacing="0" w:after="0" w:afterAutospacing="0"/>
        <w:ind w:firstLine="708"/>
        <w:jc w:val="both"/>
        <w:rPr>
          <w:color w:val="000000"/>
        </w:rPr>
      </w:pPr>
      <w:r w:rsidRPr="00F5329F">
        <w:rPr>
          <w:color w:val="000000"/>
        </w:rPr>
        <w:t>По окончании инструктирования детям раздаются простые карандаши. Экспериментатор по ходу выполнения задания стирает по просьбе детей неверно проведенные линии, следит за тем, чтобы не была пропущена какая-либо задача, ободряет детей, если это требуется.</w:t>
      </w:r>
    </w:p>
    <w:p w:rsidR="00DC30FB" w:rsidRPr="00F5329F" w:rsidRDefault="00DC30FB" w:rsidP="00EE0E45">
      <w:pPr>
        <w:pStyle w:val="NormalWeb"/>
        <w:spacing w:before="0" w:beforeAutospacing="0" w:after="0" w:afterAutospacing="0"/>
        <w:jc w:val="both"/>
        <w:rPr>
          <w:color w:val="000000"/>
        </w:rPr>
      </w:pPr>
      <w:r w:rsidRPr="00F5329F">
        <w:rPr>
          <w:b/>
          <w:bCs/>
          <w:color w:val="000000"/>
        </w:rPr>
        <w:t>Оценка выполнения задания.</w:t>
      </w:r>
    </w:p>
    <w:p w:rsidR="00DC30FB" w:rsidRPr="00F5329F" w:rsidRDefault="00DC30FB" w:rsidP="00EE0E45">
      <w:pPr>
        <w:pStyle w:val="NormalWeb"/>
        <w:spacing w:before="0" w:beforeAutospacing="0" w:after="0" w:afterAutospacing="0"/>
        <w:ind w:firstLine="708"/>
        <w:jc w:val="both"/>
        <w:rPr>
          <w:color w:val="000000"/>
        </w:rPr>
      </w:pPr>
      <w:r w:rsidRPr="00F5329F">
        <w:rPr>
          <w:color w:val="000000"/>
        </w:rPr>
        <w:t>Основным показателем выполнения задания служит суммарный балл (СБ). Он выводится следующим образом. В каждой задаче прежде всего устанавливается точность воспроизведения образца. В задачах № 1 и 5 воспроизводящим образец (хотя бы приблизительно) считается любой треугольник, в задачах № 2, 3 и 4 - любой четырехугольник, в задаче № 6 - любая звезда. Незавершенные фигуры, которые могут быть дополнены до вышеперечисленных, также считаются воспроизводящими образец.</w:t>
      </w:r>
    </w:p>
    <w:p w:rsidR="00DC30FB" w:rsidRPr="00F5329F" w:rsidRDefault="00DC30FB" w:rsidP="00EE0E45">
      <w:pPr>
        <w:pStyle w:val="NormalWeb"/>
        <w:spacing w:before="0" w:beforeAutospacing="0" w:after="0" w:afterAutospacing="0"/>
        <w:ind w:firstLine="708"/>
        <w:jc w:val="both"/>
        <w:rPr>
          <w:color w:val="000000"/>
        </w:rPr>
      </w:pPr>
      <w:r w:rsidRPr="00F5329F">
        <w:rPr>
          <w:color w:val="000000"/>
        </w:rPr>
        <w:t>Если ребенок воспроизвел образец хотя бы приблизительно, он получает по одному баллу за каждый правильно воспроизведенный элемент фигуры (в задачах № 1-5 в качестве элемента выступает отдельная линия, в задаче № 6 - луч). Правильно воспроизведенным считается элемент, не включающий нарушений правила (т.е. не содержащий соединения одинаковых точек).</w:t>
      </w:r>
    </w:p>
    <w:p w:rsidR="00DC30FB" w:rsidRPr="00F5329F" w:rsidRDefault="00DC30FB" w:rsidP="00EE0E45">
      <w:pPr>
        <w:pStyle w:val="NormalWeb"/>
        <w:spacing w:before="0" w:beforeAutospacing="0" w:after="0" w:afterAutospacing="0"/>
        <w:jc w:val="both"/>
        <w:rPr>
          <w:color w:val="000000"/>
        </w:rPr>
      </w:pPr>
      <w:r w:rsidRPr="00F5329F">
        <w:rPr>
          <w:color w:val="000000"/>
        </w:rPr>
        <w:t>Кроме того, начисляется по одному баллу за:</w:t>
      </w:r>
    </w:p>
    <w:p w:rsidR="00DC30FB" w:rsidRPr="00F5329F" w:rsidRDefault="00DC30FB" w:rsidP="00EE0E45">
      <w:pPr>
        <w:pStyle w:val="NormalWeb"/>
        <w:spacing w:before="0" w:beforeAutospacing="0" w:after="0" w:afterAutospacing="0"/>
        <w:jc w:val="both"/>
        <w:rPr>
          <w:color w:val="000000"/>
        </w:rPr>
      </w:pPr>
      <w:r w:rsidRPr="00F5329F">
        <w:rPr>
          <w:color w:val="000000"/>
        </w:rPr>
        <w:t>1. соблюдение правила, т.е. если оно не было нарушено в данной задаче ни разу;</w:t>
      </w:r>
      <w:r w:rsidRPr="00F5329F">
        <w:rPr>
          <w:color w:val="000000"/>
        </w:rPr>
        <w:br/>
        <w:t>2. полностью правильное воспроизведение образца (в отличие от приблизительного);</w:t>
      </w:r>
      <w:r w:rsidRPr="00F5329F">
        <w:rPr>
          <w:color w:val="000000"/>
        </w:rPr>
        <w:br/>
        <w:t>3. одновременное соблюдение обоих требований (что возможно только в случае полностью правильного решения).</w:t>
      </w:r>
    </w:p>
    <w:p w:rsidR="00DC30FB" w:rsidRPr="00F5329F" w:rsidRDefault="00DC30FB" w:rsidP="00EE0E45">
      <w:pPr>
        <w:pStyle w:val="NormalWeb"/>
        <w:spacing w:before="0" w:beforeAutospacing="0" w:after="0" w:afterAutospacing="0"/>
        <w:ind w:firstLine="708"/>
        <w:jc w:val="both"/>
        <w:rPr>
          <w:color w:val="000000"/>
        </w:rPr>
      </w:pPr>
      <w:r w:rsidRPr="00F5329F">
        <w:rPr>
          <w:color w:val="000000"/>
        </w:rPr>
        <w:t xml:space="preserve">Суммарный балл представляет собой сумму баллов, полученных ребенком за все 6 задач. Балл, получаемый за каждую из задач, может колебаться: в задачах № 1 и 5 - от 0 до 6, в задачах № 2, 3, 4 и 6 - от 0 до 7. </w:t>
      </w:r>
    </w:p>
    <w:p w:rsidR="00DC30FB" w:rsidRPr="00F5329F" w:rsidRDefault="00DC30FB" w:rsidP="00EE0E45">
      <w:pPr>
        <w:pStyle w:val="NormalWeb"/>
        <w:spacing w:before="0" w:beforeAutospacing="0" w:after="0" w:afterAutospacing="0"/>
        <w:ind w:firstLine="708"/>
        <w:jc w:val="both"/>
        <w:rPr>
          <w:color w:val="000000"/>
        </w:rPr>
      </w:pPr>
      <w:r w:rsidRPr="00F5329F">
        <w:rPr>
          <w:color w:val="000000"/>
        </w:rPr>
        <w:t xml:space="preserve">Таким образом, суммарный балл может колебаться от 0 (если нет ни одного верно воспроизведенного элемента и ни в одной из задач не выдержано правило) до 40 (если все задачи решены безошибочно). </w:t>
      </w:r>
    </w:p>
    <w:p w:rsidR="00DC30FB" w:rsidRPr="00F5329F" w:rsidRDefault="00DC30FB" w:rsidP="00EE0E45">
      <w:pPr>
        <w:pStyle w:val="NormalWeb"/>
        <w:spacing w:before="0" w:beforeAutospacing="0" w:after="0" w:afterAutospacing="0"/>
        <w:ind w:firstLine="708"/>
        <w:jc w:val="both"/>
        <w:rPr>
          <w:color w:val="000000"/>
        </w:rPr>
      </w:pPr>
      <w:r w:rsidRPr="00F5329F">
        <w:rPr>
          <w:color w:val="000000"/>
        </w:rPr>
        <w:t xml:space="preserve">Стертые, т.е. оцененные самим ребенком как неправильные, линии при выведении оценки не учитываются. </w:t>
      </w:r>
    </w:p>
    <w:p w:rsidR="00DC30FB" w:rsidRPr="00F5329F" w:rsidRDefault="00DC30FB" w:rsidP="00EE0E45">
      <w:pPr>
        <w:pStyle w:val="NormalWeb"/>
        <w:spacing w:before="0" w:beforeAutospacing="0" w:after="0" w:afterAutospacing="0"/>
        <w:ind w:firstLine="708"/>
        <w:jc w:val="both"/>
        <w:rPr>
          <w:color w:val="000000"/>
        </w:rPr>
      </w:pPr>
      <w:r w:rsidRPr="00F5329F">
        <w:rPr>
          <w:color w:val="000000"/>
        </w:rPr>
        <w:t>В ряде случаев достаточной оказывается более грубая и простая оценка - число правильно решенных задач (ЧРЗ). ЧРЗ может колебаться от 0 (не решена ни одна задача) до 6 (решены все 6 задач).</w:t>
      </w:r>
    </w:p>
    <w:p w:rsidR="00DC30FB" w:rsidRPr="00F5329F" w:rsidRDefault="00DC30FB" w:rsidP="00EE0E45">
      <w:pPr>
        <w:pStyle w:val="NormalWeb"/>
        <w:spacing w:before="0" w:beforeAutospacing="0" w:after="0" w:afterAutospacing="0"/>
        <w:jc w:val="both"/>
        <w:rPr>
          <w:color w:val="000000"/>
        </w:rPr>
      </w:pPr>
      <w:r w:rsidRPr="00F5329F">
        <w:rPr>
          <w:b/>
          <w:bCs/>
          <w:color w:val="000000"/>
        </w:rPr>
        <w:t>Интерпретация результатов:</w:t>
      </w:r>
    </w:p>
    <w:p w:rsidR="00DC30FB" w:rsidRPr="00F5329F" w:rsidRDefault="00DC30FB" w:rsidP="00EE0E45">
      <w:pPr>
        <w:pStyle w:val="NormalWeb"/>
        <w:spacing w:before="0" w:beforeAutospacing="0" w:after="0" w:afterAutospacing="0"/>
        <w:jc w:val="both"/>
        <w:rPr>
          <w:color w:val="000000"/>
        </w:rPr>
      </w:pPr>
      <w:r w:rsidRPr="00F5329F">
        <w:rPr>
          <w:b/>
          <w:bCs/>
          <w:color w:val="000000"/>
        </w:rPr>
        <w:t>33-40 баллов</w:t>
      </w:r>
      <w:r w:rsidRPr="00F5329F">
        <w:rPr>
          <w:color w:val="000000"/>
        </w:rPr>
        <w:t xml:space="preserve"> (5-6 задач) - высокий уровень ориентировки на заданную систему требований, может сознательно контролировать свои действия.</w:t>
      </w:r>
    </w:p>
    <w:p w:rsidR="00DC30FB" w:rsidRPr="00F5329F" w:rsidRDefault="00DC30FB" w:rsidP="00EE0E45">
      <w:pPr>
        <w:pStyle w:val="NormalWeb"/>
        <w:spacing w:before="0" w:beforeAutospacing="0" w:after="0" w:afterAutospacing="0"/>
        <w:jc w:val="both"/>
        <w:rPr>
          <w:color w:val="000000"/>
        </w:rPr>
      </w:pPr>
      <w:r w:rsidRPr="00F5329F">
        <w:rPr>
          <w:b/>
          <w:bCs/>
          <w:color w:val="000000"/>
        </w:rPr>
        <w:t>19-32 балла</w:t>
      </w:r>
      <w:r w:rsidRPr="00F5329F">
        <w:rPr>
          <w:color w:val="000000"/>
        </w:rPr>
        <w:t xml:space="preserve"> (3-4 задачи) - ориентировка на систему требований развита недостаточно, что обусловлено невысоким уровнем развития произвольности.</w:t>
      </w:r>
    </w:p>
    <w:p w:rsidR="00DC30FB" w:rsidRPr="00F5329F" w:rsidRDefault="00DC30FB" w:rsidP="00EE0E45">
      <w:pPr>
        <w:pStyle w:val="titlemain2"/>
        <w:spacing w:before="0" w:beforeAutospacing="0" w:after="0" w:afterAutospacing="0"/>
        <w:jc w:val="both"/>
        <w:rPr>
          <w:rFonts w:ascii="Times New Roman" w:hAnsi="Times New Roman" w:cs="Times New Roman"/>
          <w:b w:val="0"/>
          <w:color w:val="000000"/>
          <w:sz w:val="24"/>
          <w:szCs w:val="24"/>
        </w:rPr>
      </w:pPr>
      <w:r w:rsidRPr="00F5329F">
        <w:rPr>
          <w:rFonts w:ascii="Times New Roman" w:hAnsi="Times New Roman" w:cs="Times New Roman"/>
          <w:bCs w:val="0"/>
          <w:color w:val="000000"/>
          <w:sz w:val="24"/>
          <w:szCs w:val="24"/>
        </w:rPr>
        <w:t>Менее 19 баллов</w:t>
      </w:r>
      <w:r w:rsidRPr="00F5329F">
        <w:rPr>
          <w:rFonts w:ascii="Times New Roman" w:hAnsi="Times New Roman" w:cs="Times New Roman"/>
          <w:b w:val="0"/>
          <w:color w:val="000000"/>
          <w:sz w:val="24"/>
          <w:szCs w:val="24"/>
        </w:rPr>
        <w:t xml:space="preserve"> (2 и менее задачи) - чрезвычайно низкий уровень регуляции действий, постоянно нарушает заданную систему требований, предложенную взрослым.</w:t>
      </w:r>
      <w:r w:rsidRPr="00F5329F">
        <w:rPr>
          <w:rFonts w:ascii="Times New Roman" w:hAnsi="Times New Roman" w:cs="Times New Roman"/>
          <w:b w:val="0"/>
          <w:color w:val="000000"/>
          <w:sz w:val="24"/>
          <w:szCs w:val="24"/>
        </w:rPr>
        <w:br/>
      </w:r>
    </w:p>
    <w:p w:rsidR="00DC30FB" w:rsidRDefault="00DC30FB" w:rsidP="00EE0E45">
      <w:pPr>
        <w:pStyle w:val="titlemain2"/>
        <w:spacing w:before="0" w:beforeAutospacing="0" w:after="0" w:afterAutospacing="0"/>
        <w:jc w:val="both"/>
        <w:rPr>
          <w:rFonts w:ascii="Times New Roman" w:hAnsi="Times New Roman" w:cs="Times New Roman"/>
          <w:color w:val="auto"/>
          <w:sz w:val="24"/>
          <w:szCs w:val="24"/>
        </w:rPr>
      </w:pPr>
      <w:r>
        <w:rPr>
          <w:rFonts w:ascii="Times New Roman" w:hAnsi="Times New Roman" w:cs="Times New Roman"/>
          <w:color w:val="auto"/>
          <w:sz w:val="24"/>
          <w:szCs w:val="24"/>
        </w:rPr>
        <w:t>Методика "Корректурная проба" (буквенный вариант).</w:t>
      </w:r>
    </w:p>
    <w:p w:rsidR="00DC30FB" w:rsidRPr="00EE0E45" w:rsidRDefault="00DC30FB" w:rsidP="00EE0E45">
      <w:pPr>
        <w:pStyle w:val="NormalWeb"/>
        <w:spacing w:before="0" w:beforeAutospacing="0" w:after="0" w:afterAutospacing="0"/>
        <w:jc w:val="both"/>
      </w:pPr>
      <w:r w:rsidRPr="00EE0E45">
        <w:rPr>
          <w:rStyle w:val="titlemain21"/>
          <w:rFonts w:ascii="Times New Roman" w:hAnsi="Times New Roman" w:cs="Times New Roman"/>
          <w:b w:val="0"/>
          <w:i/>
          <w:color w:val="auto"/>
          <w:sz w:val="24"/>
          <w:szCs w:val="24"/>
        </w:rPr>
        <w:t>Цель:</w:t>
      </w:r>
      <w:r w:rsidRPr="00EE0E45">
        <w:t xml:space="preserve"> для определения объема внимания (по количеству просмотренных букв) и его концентрации - по количеству сделанных ошибок.</w:t>
      </w:r>
    </w:p>
    <w:p w:rsidR="00DC30FB" w:rsidRPr="00EE0E45" w:rsidRDefault="00DC30FB" w:rsidP="00EE0E45">
      <w:pPr>
        <w:pStyle w:val="NormalWeb"/>
        <w:spacing w:before="0" w:beforeAutospacing="0" w:after="0" w:afterAutospacing="0"/>
        <w:jc w:val="both"/>
        <w:rPr>
          <w:rStyle w:val="titlemain21"/>
          <w:rFonts w:ascii="Times New Roman" w:hAnsi="Times New Roman" w:cs="Times New Roman"/>
          <w:b w:val="0"/>
          <w:color w:val="auto"/>
          <w:sz w:val="24"/>
          <w:szCs w:val="24"/>
        </w:rPr>
      </w:pPr>
      <w:r w:rsidRPr="00EE0E45">
        <w:rPr>
          <w:rStyle w:val="titlemain21"/>
          <w:rFonts w:ascii="Times New Roman" w:hAnsi="Times New Roman" w:cs="Times New Roman"/>
          <w:b w:val="0"/>
          <w:i/>
          <w:color w:val="auto"/>
          <w:sz w:val="24"/>
          <w:szCs w:val="24"/>
        </w:rPr>
        <w:t>Оцениваемое УУД:</w:t>
      </w:r>
      <w:r w:rsidRPr="00EE0E45">
        <w:rPr>
          <w:rStyle w:val="titlemain21"/>
          <w:rFonts w:ascii="Times New Roman" w:hAnsi="Times New Roman" w:cs="Times New Roman"/>
          <w:b w:val="0"/>
          <w:color w:val="auto"/>
          <w:sz w:val="24"/>
          <w:szCs w:val="24"/>
        </w:rPr>
        <w:t xml:space="preserve"> регулятивные УУД, умение контролировать свою деятельность</w:t>
      </w:r>
    </w:p>
    <w:p w:rsidR="00DC30FB" w:rsidRPr="00EE0E45" w:rsidRDefault="00DC30FB" w:rsidP="00EE0E45">
      <w:pPr>
        <w:pStyle w:val="NormalWeb"/>
        <w:spacing w:before="0" w:beforeAutospacing="0" w:after="0" w:afterAutospacing="0"/>
        <w:jc w:val="both"/>
        <w:rPr>
          <w:rStyle w:val="titlemain21"/>
          <w:rFonts w:ascii="Times New Roman" w:hAnsi="Times New Roman" w:cs="Times New Roman"/>
          <w:b w:val="0"/>
          <w:color w:val="auto"/>
          <w:sz w:val="24"/>
          <w:szCs w:val="24"/>
        </w:rPr>
      </w:pPr>
      <w:r w:rsidRPr="00EE0E45">
        <w:rPr>
          <w:rStyle w:val="titlemain21"/>
          <w:rFonts w:ascii="Times New Roman" w:hAnsi="Times New Roman" w:cs="Times New Roman"/>
          <w:b w:val="0"/>
          <w:i/>
          <w:color w:val="auto"/>
          <w:sz w:val="24"/>
          <w:szCs w:val="24"/>
        </w:rPr>
        <w:t xml:space="preserve">Возраст: </w:t>
      </w:r>
      <w:r w:rsidRPr="00EE0E45">
        <w:rPr>
          <w:rStyle w:val="titlemain21"/>
          <w:rFonts w:ascii="Times New Roman" w:hAnsi="Times New Roman" w:cs="Times New Roman"/>
          <w:b w:val="0"/>
          <w:color w:val="auto"/>
          <w:sz w:val="24"/>
          <w:szCs w:val="24"/>
        </w:rPr>
        <w:t>8- 10 лет</w:t>
      </w:r>
    </w:p>
    <w:p w:rsidR="00DC30FB" w:rsidRPr="00EE0E45" w:rsidRDefault="00DC30FB" w:rsidP="00EE0E45">
      <w:pPr>
        <w:pStyle w:val="titlemain2"/>
        <w:spacing w:before="0" w:beforeAutospacing="0" w:after="0" w:afterAutospacing="0"/>
        <w:jc w:val="both"/>
        <w:rPr>
          <w:rFonts w:ascii="Times New Roman" w:hAnsi="Times New Roman" w:cs="Times New Roman"/>
          <w:color w:val="auto"/>
          <w:sz w:val="24"/>
          <w:szCs w:val="24"/>
        </w:rPr>
      </w:pPr>
      <w:r w:rsidRPr="00EE0E45">
        <w:rPr>
          <w:rStyle w:val="titlemain21"/>
          <w:rFonts w:ascii="Times New Roman" w:hAnsi="Times New Roman" w:cs="Times New Roman"/>
          <w:i/>
          <w:color w:val="auto"/>
        </w:rPr>
        <w:t>Форма (ситуация оценивания):</w:t>
      </w:r>
      <w:r w:rsidRPr="00EE0E45">
        <w:rPr>
          <w:rStyle w:val="titlemain21"/>
          <w:rFonts w:ascii="Times New Roman" w:hAnsi="Times New Roman" w:cs="Times New Roman"/>
          <w:color w:val="auto"/>
        </w:rPr>
        <w:t xml:space="preserve"> фронтальная письменная работа</w:t>
      </w:r>
    </w:p>
    <w:p w:rsidR="00DC30FB" w:rsidRDefault="00DC30FB" w:rsidP="00EE0E45">
      <w:pPr>
        <w:pStyle w:val="NormalWeb"/>
        <w:spacing w:before="0" w:beforeAutospacing="0" w:after="0" w:afterAutospacing="0"/>
        <w:ind w:firstLine="708"/>
        <w:jc w:val="both"/>
      </w:pPr>
      <w:r>
        <w:t>Методика используется для определения объема внимания (по количеству просмотренных букв) и его концентрации – по количеству сделанных ошибок.</w:t>
      </w:r>
    </w:p>
    <w:p w:rsidR="00DC30FB" w:rsidRDefault="00DC30FB" w:rsidP="00EE0E45">
      <w:pPr>
        <w:pStyle w:val="NormalWeb"/>
        <w:spacing w:before="0" w:beforeAutospacing="0" w:after="0" w:afterAutospacing="0"/>
        <w:jc w:val="both"/>
      </w:pPr>
      <w:r>
        <w:t>Норма объема внимания для детей 6-7 лет – 400 знаков и выше, концентрации – 10 ошибок и менее; для детей 8-10 лет – 600 знаков и выше, концентрации – 5 ошибок и менее.</w:t>
      </w:r>
    </w:p>
    <w:p w:rsidR="00DC30FB" w:rsidRDefault="00DC30FB" w:rsidP="00EE0E45">
      <w:pPr>
        <w:pStyle w:val="NormalWeb"/>
        <w:spacing w:before="0" w:beforeAutospacing="0" w:after="0" w:afterAutospacing="0"/>
        <w:jc w:val="both"/>
      </w:pPr>
      <w:r>
        <w:t>Время работы – 5 минут.</w:t>
      </w:r>
    </w:p>
    <w:p w:rsidR="00DC30FB" w:rsidRDefault="00DC30FB" w:rsidP="00EE0E45">
      <w:pPr>
        <w:pStyle w:val="NormalWeb"/>
        <w:spacing w:before="0" w:beforeAutospacing="0" w:after="0" w:afterAutospacing="0"/>
        <w:jc w:val="both"/>
        <w:rPr>
          <w:rFonts w:ascii="Arial" w:hAnsi="Arial" w:cs="Arial"/>
          <w:color w:val="000000"/>
          <w:sz w:val="20"/>
          <w:szCs w:val="20"/>
        </w:rPr>
      </w:pPr>
      <w:r>
        <w:t>Инструкция: «На бланке с буквами отчеркните первый ряд букв. Ваша задача заключается в том, чтобы, просматривая ряды букв слева направо, вычеркивать такие же буквы, как и первые.</w:t>
      </w:r>
      <w:r>
        <w:br/>
        <w:t>Работать надо быстро и точно. Время работы – 5 минут».</w:t>
      </w:r>
      <w:r>
        <w:br/>
      </w:r>
      <w:r>
        <w:br/>
      </w:r>
      <w:r>
        <w:rPr>
          <w:rFonts w:ascii="Arial" w:hAnsi="Arial" w:cs="Arial"/>
          <w:b/>
          <w:bCs/>
          <w:color w:val="000000"/>
          <w:sz w:val="20"/>
          <w:szCs w:val="20"/>
        </w:rPr>
        <w:t xml:space="preserve">Пример: </w:t>
      </w:r>
    </w:p>
    <w:p w:rsidR="00DC30FB" w:rsidRDefault="00DC30FB" w:rsidP="00EE0E45">
      <w:pPr>
        <w:pStyle w:val="NormalWeb"/>
        <w:spacing w:before="0" w:beforeAutospacing="0" w:after="0" w:afterAutospacing="0"/>
        <w:jc w:val="both"/>
        <w:rPr>
          <w:rFonts w:ascii="Arial" w:hAnsi="Arial" w:cs="Arial"/>
          <w:color w:val="000000"/>
          <w:sz w:val="20"/>
          <w:szCs w:val="20"/>
        </w:rPr>
      </w:pPr>
      <w:r w:rsidRPr="00C172AA">
        <w:rPr>
          <w:rFonts w:ascii="Arial" w:hAnsi="Arial" w:cs="Arial"/>
          <w:noProof/>
          <w:color w:val="000000"/>
          <w:sz w:val="20"/>
          <w:szCs w:val="20"/>
        </w:rPr>
        <w:pict>
          <v:shape id="Рисунок 3" o:spid="_x0000_i1028" type="#_x0000_t75" alt="развитие внимания у детей,  диагностика" style="width:253.5pt;height:35.25pt;visibility:visible">
            <v:imagedata r:id="rId14" o:title=""/>
          </v:shape>
        </w:pict>
      </w:r>
    </w:p>
    <w:p w:rsidR="00DC30FB" w:rsidRDefault="00DC30FB" w:rsidP="00EE0E45">
      <w:pPr>
        <w:pStyle w:val="NormalWeb"/>
        <w:spacing w:before="0" w:beforeAutospacing="0" w:after="0" w:afterAutospacing="0"/>
        <w:jc w:val="both"/>
        <w:rPr>
          <w:rFonts w:ascii="Arial" w:hAnsi="Arial" w:cs="Arial"/>
          <w:color w:val="000000"/>
          <w:sz w:val="20"/>
          <w:szCs w:val="20"/>
          <w:lang w:val="en-US"/>
        </w:rPr>
      </w:pPr>
      <w:r w:rsidRPr="00C172AA">
        <w:rPr>
          <w:rFonts w:ascii="Arial" w:hAnsi="Arial" w:cs="Arial"/>
          <w:noProof/>
          <w:color w:val="000000"/>
          <w:sz w:val="20"/>
          <w:szCs w:val="20"/>
        </w:rPr>
        <w:pict>
          <v:shape id="Рисунок 4" o:spid="_x0000_i1029" type="#_x0000_t75" alt="развитие внимания у детей,  диагностика" style="width:270.75pt;height:330.75pt;visibility:visible">
            <v:imagedata r:id="rId15" o:title=""/>
          </v:shape>
        </w:pict>
      </w:r>
      <w:r>
        <w:rPr>
          <w:rFonts w:ascii="Arial" w:hAnsi="Arial" w:cs="Arial"/>
          <w:color w:val="000000"/>
          <w:sz w:val="20"/>
          <w:szCs w:val="20"/>
        </w:rPr>
        <w:br/>
      </w:r>
    </w:p>
    <w:p w:rsidR="00DC30FB" w:rsidRDefault="00DC30FB" w:rsidP="00EE0E45">
      <w:pPr>
        <w:autoSpaceDE w:val="0"/>
        <w:autoSpaceDN w:val="0"/>
        <w:adjustRightInd w:val="0"/>
        <w:jc w:val="center"/>
        <w:rPr>
          <w:b/>
        </w:rPr>
      </w:pPr>
    </w:p>
    <w:p w:rsidR="00DC30FB" w:rsidRDefault="00DC30FB" w:rsidP="00EE0E45">
      <w:pPr>
        <w:autoSpaceDE w:val="0"/>
        <w:autoSpaceDN w:val="0"/>
        <w:adjustRightInd w:val="0"/>
        <w:jc w:val="center"/>
        <w:rPr>
          <w:b/>
        </w:rPr>
      </w:pPr>
    </w:p>
    <w:p w:rsidR="00DC30FB" w:rsidRDefault="00DC30FB" w:rsidP="00EE0E45">
      <w:pPr>
        <w:autoSpaceDE w:val="0"/>
        <w:autoSpaceDN w:val="0"/>
        <w:adjustRightInd w:val="0"/>
        <w:jc w:val="center"/>
        <w:rPr>
          <w:b/>
          <w:color w:val="FF0000"/>
        </w:rPr>
      </w:pPr>
      <w:r>
        <w:rPr>
          <w:b/>
        </w:rPr>
        <w:t xml:space="preserve">Методика для дополнительной диагностики. </w:t>
      </w:r>
    </w:p>
    <w:p w:rsidR="00DC30FB" w:rsidRDefault="00DC30FB" w:rsidP="00EE0E45">
      <w:pPr>
        <w:autoSpaceDE w:val="0"/>
        <w:autoSpaceDN w:val="0"/>
        <w:adjustRightInd w:val="0"/>
        <w:jc w:val="center"/>
        <w:rPr>
          <w:b/>
        </w:rPr>
      </w:pPr>
      <w:r>
        <w:rPr>
          <w:b/>
        </w:rPr>
        <w:t>Методика «Кодирование»</w:t>
      </w:r>
    </w:p>
    <w:p w:rsidR="00DC30FB" w:rsidRDefault="00DC30FB" w:rsidP="00EE0E45">
      <w:pPr>
        <w:autoSpaceDE w:val="0"/>
        <w:autoSpaceDN w:val="0"/>
        <w:adjustRightInd w:val="0"/>
        <w:jc w:val="center"/>
        <w:rPr>
          <w:i/>
          <w:iCs/>
        </w:rPr>
      </w:pPr>
      <w:r>
        <w:rPr>
          <w:i/>
          <w:iCs/>
        </w:rPr>
        <w:t>(11_й субтест теста Д. Векслера</w:t>
      </w:r>
    </w:p>
    <w:p w:rsidR="00DC30FB" w:rsidRDefault="00DC30FB" w:rsidP="00EE0E45">
      <w:pPr>
        <w:autoSpaceDE w:val="0"/>
        <w:autoSpaceDN w:val="0"/>
        <w:adjustRightInd w:val="0"/>
        <w:jc w:val="center"/>
        <w:rPr>
          <w:i/>
          <w:iCs/>
        </w:rPr>
      </w:pPr>
      <w:r>
        <w:rPr>
          <w:i/>
          <w:iCs/>
        </w:rPr>
        <w:t>в версии А. Ю. Панасюка)</w:t>
      </w:r>
    </w:p>
    <w:p w:rsidR="00DC30FB" w:rsidRDefault="00DC30FB" w:rsidP="00EE0E45">
      <w:pPr>
        <w:autoSpaceDE w:val="0"/>
        <w:autoSpaceDN w:val="0"/>
        <w:adjustRightInd w:val="0"/>
        <w:jc w:val="both"/>
      </w:pPr>
      <w:r>
        <w:rPr>
          <w:i/>
          <w:iCs/>
        </w:rPr>
        <w:t xml:space="preserve">Цель: </w:t>
      </w:r>
      <w:r>
        <w:t>выявление умения ребенка осуществлять кодирование с помощью символов.</w:t>
      </w:r>
    </w:p>
    <w:p w:rsidR="00DC30FB" w:rsidRDefault="00DC30FB" w:rsidP="00EE0E45">
      <w:pPr>
        <w:autoSpaceDE w:val="0"/>
        <w:autoSpaceDN w:val="0"/>
        <w:adjustRightInd w:val="0"/>
        <w:jc w:val="both"/>
      </w:pPr>
      <w:r>
        <w:rPr>
          <w:i/>
          <w:iCs/>
        </w:rPr>
        <w:t xml:space="preserve">Оцениваемые универсальные учебные действия: </w:t>
      </w:r>
      <w:r>
        <w:t>знаково- символические действия — кодирование (замещение); регулятивное действие контроля.</w:t>
      </w:r>
    </w:p>
    <w:p w:rsidR="00DC30FB" w:rsidRDefault="00DC30FB" w:rsidP="00EE0E45">
      <w:pPr>
        <w:autoSpaceDE w:val="0"/>
        <w:autoSpaceDN w:val="0"/>
        <w:adjustRightInd w:val="0"/>
        <w:jc w:val="both"/>
      </w:pPr>
      <w:r>
        <w:rPr>
          <w:i/>
          <w:iCs/>
        </w:rPr>
        <w:t xml:space="preserve">Возраст: </w:t>
      </w:r>
      <w:r>
        <w:t>6,5—7 лет.</w:t>
      </w:r>
    </w:p>
    <w:p w:rsidR="00DC30FB" w:rsidRDefault="00DC30FB" w:rsidP="00EE0E45">
      <w:pPr>
        <w:autoSpaceDE w:val="0"/>
        <w:autoSpaceDN w:val="0"/>
        <w:adjustRightInd w:val="0"/>
        <w:jc w:val="both"/>
      </w:pPr>
      <w:r>
        <w:rPr>
          <w:i/>
          <w:iCs/>
        </w:rPr>
        <w:t xml:space="preserve">Метод оценивания: </w:t>
      </w:r>
      <w:r>
        <w:t>индивидуальная или групповая работа с детьми.</w:t>
      </w:r>
    </w:p>
    <w:p w:rsidR="00DC30FB" w:rsidRDefault="00DC30FB" w:rsidP="00EE0E45">
      <w:pPr>
        <w:autoSpaceDE w:val="0"/>
        <w:autoSpaceDN w:val="0"/>
        <w:adjustRightInd w:val="0"/>
        <w:jc w:val="both"/>
      </w:pPr>
      <w:r>
        <w:rPr>
          <w:i/>
          <w:iCs/>
        </w:rPr>
        <w:t xml:space="preserve">Описание задания: </w:t>
      </w:r>
      <w:r>
        <w:t>ребенку предлагается в течение 2 минут осуществить кодирование, поставив в соответствие определенному изображению условный символ. Задание предполагает тренировочный этап (введение инструкции и совместную пробу с психологом). Далее предлагается продолжить выполнение задания, не допуская ошибок и как можно быстрее.</w:t>
      </w:r>
    </w:p>
    <w:p w:rsidR="00DC30FB" w:rsidRDefault="00DC30FB" w:rsidP="00EE0E45">
      <w:pPr>
        <w:autoSpaceDE w:val="0"/>
        <w:autoSpaceDN w:val="0"/>
        <w:adjustRightInd w:val="0"/>
        <w:jc w:val="both"/>
      </w:pPr>
      <w:r>
        <w:rPr>
          <w:i/>
          <w:iCs/>
        </w:rPr>
        <w:t xml:space="preserve">Критерии оценивания: </w:t>
      </w:r>
      <w:r>
        <w:t>количество допущенных при кодировании ошибок, число дополненных знаками объектов.</w:t>
      </w:r>
    </w:p>
    <w:p w:rsidR="00DC30FB" w:rsidRDefault="00DC30FB" w:rsidP="00EE0E45">
      <w:pPr>
        <w:autoSpaceDE w:val="0"/>
        <w:autoSpaceDN w:val="0"/>
        <w:adjustRightInd w:val="0"/>
        <w:jc w:val="both"/>
        <w:rPr>
          <w:i/>
          <w:iCs/>
        </w:rPr>
      </w:pPr>
      <w:r>
        <w:rPr>
          <w:i/>
          <w:iCs/>
        </w:rPr>
        <w:t>Уровни сформированности действия замещения:</w:t>
      </w:r>
    </w:p>
    <w:p w:rsidR="00DC30FB" w:rsidRDefault="00DC30FB" w:rsidP="00EE0E45">
      <w:pPr>
        <w:autoSpaceDE w:val="0"/>
        <w:autoSpaceDN w:val="0"/>
        <w:adjustRightInd w:val="0"/>
        <w:jc w:val="both"/>
      </w:pPr>
      <w:r>
        <w:t>1. Ребенок не понимает или плохо понимает инструкции.</w:t>
      </w:r>
    </w:p>
    <w:p w:rsidR="00DC30FB" w:rsidRDefault="00DC30FB" w:rsidP="00EE0E45">
      <w:pPr>
        <w:autoSpaceDE w:val="0"/>
        <w:autoSpaceDN w:val="0"/>
        <w:adjustRightInd w:val="0"/>
        <w:jc w:val="both"/>
      </w:pPr>
      <w:r>
        <w:t>Выполняет задание правильно на тренировочном этапе и фактически сразу же прекращает или делает много ошибок на этапе самостоятельного выполнения. Умение кодировать не сформировано.</w:t>
      </w:r>
    </w:p>
    <w:p w:rsidR="00DC30FB" w:rsidRDefault="00DC30FB" w:rsidP="00EE0E45">
      <w:pPr>
        <w:autoSpaceDE w:val="0"/>
        <w:autoSpaceDN w:val="0"/>
        <w:adjustRightInd w:val="0"/>
        <w:jc w:val="both"/>
      </w:pPr>
      <w:r>
        <w:t>2. Ребенок адекватно выполняет задание кодирования, но допускает достаточно много ошибок (до 25% от выполненного объема) либо работает крайне медленно.</w:t>
      </w:r>
    </w:p>
    <w:p w:rsidR="00DC30FB" w:rsidRDefault="00DC30FB" w:rsidP="00EE0E45">
      <w:pPr>
        <w:autoSpaceDE w:val="0"/>
        <w:autoSpaceDN w:val="0"/>
        <w:adjustRightInd w:val="0"/>
        <w:jc w:val="both"/>
      </w:pPr>
      <w:r>
        <w:t>3. Сформированность действия кодирования (замещения). Ребенок быстро понимает инструкцию, действует адекватно. Количество ошибок незначительное.</w:t>
      </w:r>
    </w:p>
    <w:p w:rsidR="00DC30FB" w:rsidRDefault="00DC30FB" w:rsidP="00EE0E45">
      <w:pPr>
        <w:autoSpaceDE w:val="0"/>
        <w:autoSpaceDN w:val="0"/>
        <w:adjustRightInd w:val="0"/>
        <w:jc w:val="center"/>
        <w:rPr>
          <w:b/>
          <w:color w:val="FF0000"/>
          <w:sz w:val="32"/>
          <w:szCs w:val="32"/>
        </w:rPr>
      </w:pPr>
    </w:p>
    <w:p w:rsidR="00DC30FB" w:rsidRDefault="00DC30FB" w:rsidP="00EE0E45">
      <w:pPr>
        <w:autoSpaceDE w:val="0"/>
        <w:autoSpaceDN w:val="0"/>
        <w:adjustRightInd w:val="0"/>
        <w:jc w:val="center"/>
        <w:rPr>
          <w:b/>
          <w:sz w:val="32"/>
          <w:szCs w:val="32"/>
        </w:rPr>
      </w:pPr>
      <w:r>
        <w:rPr>
          <w:b/>
          <w:sz w:val="32"/>
          <w:szCs w:val="32"/>
        </w:rPr>
        <w:t>Возрастные особенности развития</w:t>
      </w:r>
    </w:p>
    <w:p w:rsidR="00DC30FB" w:rsidRDefault="00DC30FB" w:rsidP="00EE0E45">
      <w:pPr>
        <w:autoSpaceDE w:val="0"/>
        <w:autoSpaceDN w:val="0"/>
        <w:adjustRightInd w:val="0"/>
        <w:jc w:val="center"/>
        <w:rPr>
          <w:b/>
          <w:sz w:val="32"/>
          <w:szCs w:val="32"/>
        </w:rPr>
      </w:pPr>
      <w:r>
        <w:rPr>
          <w:b/>
          <w:sz w:val="32"/>
          <w:szCs w:val="32"/>
        </w:rPr>
        <w:t>познавательных универсальных учебных действий</w:t>
      </w:r>
    </w:p>
    <w:p w:rsidR="00DC30FB" w:rsidRDefault="00DC30FB" w:rsidP="00EE0E45">
      <w:pPr>
        <w:autoSpaceDE w:val="0"/>
        <w:autoSpaceDN w:val="0"/>
        <w:adjustRightInd w:val="0"/>
        <w:jc w:val="center"/>
        <w:rPr>
          <w:b/>
          <w:sz w:val="32"/>
          <w:szCs w:val="32"/>
        </w:rPr>
      </w:pPr>
      <w:r>
        <w:rPr>
          <w:b/>
          <w:sz w:val="32"/>
          <w:szCs w:val="32"/>
        </w:rPr>
        <w:t>у младших школьников</w:t>
      </w:r>
    </w:p>
    <w:p w:rsidR="00DC30FB" w:rsidRDefault="00DC30FB" w:rsidP="00EE0E45">
      <w:pPr>
        <w:autoSpaceDE w:val="0"/>
        <w:autoSpaceDN w:val="0"/>
        <w:adjustRightInd w:val="0"/>
        <w:ind w:firstLine="708"/>
        <w:jc w:val="both"/>
      </w:pPr>
      <w:r>
        <w:t>Для успешного обучения в начальной школе должны быть сформированы следующие познавательные универсальные учебные действия: общеучебные, логические, действия постановки и решения проблем.</w:t>
      </w:r>
    </w:p>
    <w:p w:rsidR="00DC30FB" w:rsidRDefault="00DC30FB" w:rsidP="00EE0E45">
      <w:pPr>
        <w:autoSpaceDE w:val="0"/>
        <w:autoSpaceDN w:val="0"/>
        <w:adjustRightInd w:val="0"/>
        <w:jc w:val="both"/>
        <w:rPr>
          <w:b/>
          <w:bCs/>
          <w:i/>
          <w:iCs/>
        </w:rPr>
      </w:pPr>
      <w:r>
        <w:rPr>
          <w:b/>
          <w:bCs/>
          <w:i/>
          <w:iCs/>
        </w:rPr>
        <w:t>Общеучебные универсальные действия:</w:t>
      </w:r>
    </w:p>
    <w:p w:rsidR="00DC30FB" w:rsidRDefault="00DC30FB" w:rsidP="00EE0E45">
      <w:pPr>
        <w:autoSpaceDE w:val="0"/>
        <w:autoSpaceDN w:val="0"/>
        <w:adjustRightInd w:val="0"/>
        <w:jc w:val="both"/>
      </w:pPr>
      <w:r>
        <w:t>• самостоятельное выделение и формулирование познавательной цели;</w:t>
      </w:r>
    </w:p>
    <w:p w:rsidR="00DC30FB" w:rsidRDefault="00DC30FB" w:rsidP="00EE0E45">
      <w:pPr>
        <w:autoSpaceDE w:val="0"/>
        <w:autoSpaceDN w:val="0"/>
        <w:adjustRightInd w:val="0"/>
        <w:jc w:val="both"/>
      </w:pPr>
      <w:r>
        <w:t>• поиск и выделение необходимой информации; применение методов информационного поиска, в том числе с помощью компьютерных средств;</w:t>
      </w:r>
    </w:p>
    <w:p w:rsidR="00DC30FB" w:rsidRDefault="00DC30FB" w:rsidP="00EE0E45">
      <w:pPr>
        <w:autoSpaceDE w:val="0"/>
        <w:autoSpaceDN w:val="0"/>
        <w:adjustRightInd w:val="0"/>
        <w:jc w:val="both"/>
      </w:pPr>
      <w:r>
        <w:t xml:space="preserve">• знаково-символические </w:t>
      </w:r>
      <w:r>
        <w:rPr>
          <w:i/>
          <w:iCs/>
        </w:rPr>
        <w:t xml:space="preserve">моделирование — </w:t>
      </w:r>
      <w:r>
        <w:t xml:space="preserve">преобразование объекта из чувственной формы в модель, где выделены существенные характеристики объекта (пространственно-графическую или знаково-символическую), и </w:t>
      </w:r>
      <w:r>
        <w:rPr>
          <w:i/>
          <w:iCs/>
        </w:rPr>
        <w:t xml:space="preserve">преобразование модели </w:t>
      </w:r>
      <w:r>
        <w:t>с целью выявления общих законов, определяющих данную предметную область;</w:t>
      </w:r>
    </w:p>
    <w:p w:rsidR="00DC30FB" w:rsidRDefault="00DC30FB" w:rsidP="00EE0E45">
      <w:pPr>
        <w:autoSpaceDE w:val="0"/>
        <w:autoSpaceDN w:val="0"/>
        <w:adjustRightInd w:val="0"/>
        <w:rPr>
          <w:sz w:val="21"/>
          <w:szCs w:val="21"/>
        </w:rPr>
      </w:pPr>
      <w:r>
        <w:rPr>
          <w:sz w:val="21"/>
          <w:szCs w:val="21"/>
        </w:rPr>
        <w:t>• умение структурировать знания;</w:t>
      </w:r>
    </w:p>
    <w:p w:rsidR="00DC30FB" w:rsidRDefault="00DC30FB" w:rsidP="00EE0E45">
      <w:pPr>
        <w:autoSpaceDE w:val="0"/>
        <w:autoSpaceDN w:val="0"/>
        <w:adjustRightInd w:val="0"/>
        <w:rPr>
          <w:sz w:val="21"/>
          <w:szCs w:val="21"/>
        </w:rPr>
      </w:pPr>
      <w:r>
        <w:rPr>
          <w:sz w:val="21"/>
          <w:szCs w:val="21"/>
        </w:rPr>
        <w:t>• умение осознанно и произвольно строить речевое высказывание в устной и письменной форме;</w:t>
      </w:r>
    </w:p>
    <w:p w:rsidR="00DC30FB" w:rsidRDefault="00DC30FB" w:rsidP="00EE0E45">
      <w:pPr>
        <w:autoSpaceDE w:val="0"/>
        <w:autoSpaceDN w:val="0"/>
        <w:adjustRightInd w:val="0"/>
        <w:jc w:val="both"/>
      </w:pPr>
      <w:r>
        <w:t>• выбор наиболее эффективных способов решения задач в зависимости от конкретных условий;</w:t>
      </w:r>
    </w:p>
    <w:p w:rsidR="00DC30FB" w:rsidRDefault="00DC30FB" w:rsidP="00EE0E45">
      <w:pPr>
        <w:autoSpaceDE w:val="0"/>
        <w:autoSpaceDN w:val="0"/>
        <w:adjustRightInd w:val="0"/>
        <w:jc w:val="both"/>
      </w:pPr>
      <w:r>
        <w:t>• рефлексия способов и условий действия, контроль и оценка процесса и результатов деятельности;</w:t>
      </w:r>
    </w:p>
    <w:p w:rsidR="00DC30FB" w:rsidRDefault="00DC30FB" w:rsidP="00EE0E45">
      <w:pPr>
        <w:autoSpaceDE w:val="0"/>
        <w:autoSpaceDN w:val="0"/>
        <w:adjustRightInd w:val="0"/>
        <w:jc w:val="both"/>
      </w:pPr>
      <w:r>
        <w:t>• смысловое чтение как осмысление цели чтения и выбор вида чтения в зависимости от цели; извлечение необходимой информации из прослушанных текстов различных жанров; определение основной и второстепенной информации; свободная ориентация и восприятие текстов художественного, научного, публицистического и официально-делового стилей; понимание и адекватная оценка языка средств массовой информации;</w:t>
      </w:r>
    </w:p>
    <w:p w:rsidR="00DC30FB" w:rsidRDefault="00DC30FB" w:rsidP="00EE0E45">
      <w:pPr>
        <w:autoSpaceDE w:val="0"/>
        <w:autoSpaceDN w:val="0"/>
        <w:adjustRightInd w:val="0"/>
        <w:jc w:val="both"/>
      </w:pPr>
      <w:r>
        <w:t>• постановка и формулирование проблемы, самостоятельное создание алгоритмов деятельности при решении проблем творческого и поискового характера.</w:t>
      </w:r>
    </w:p>
    <w:p w:rsidR="00DC30FB" w:rsidRDefault="00DC30FB" w:rsidP="00EE0E45">
      <w:pPr>
        <w:autoSpaceDE w:val="0"/>
        <w:autoSpaceDN w:val="0"/>
        <w:adjustRightInd w:val="0"/>
        <w:jc w:val="both"/>
        <w:rPr>
          <w:color w:val="000000"/>
        </w:rPr>
      </w:pPr>
    </w:p>
    <w:p w:rsidR="00DC30FB" w:rsidRDefault="00DC30FB" w:rsidP="00EE0E45">
      <w:pPr>
        <w:autoSpaceDE w:val="0"/>
        <w:autoSpaceDN w:val="0"/>
        <w:adjustRightInd w:val="0"/>
        <w:jc w:val="both"/>
        <w:rPr>
          <w:b/>
          <w:bCs/>
          <w:i/>
          <w:iCs/>
          <w:color w:val="000000"/>
        </w:rPr>
      </w:pPr>
      <w:r>
        <w:rPr>
          <w:b/>
          <w:bCs/>
          <w:i/>
          <w:iCs/>
          <w:color w:val="000000"/>
        </w:rPr>
        <w:t>Универсальные логические действия:</w:t>
      </w:r>
    </w:p>
    <w:p w:rsidR="00DC30FB" w:rsidRDefault="00DC30FB" w:rsidP="00EE0E45">
      <w:pPr>
        <w:autoSpaceDE w:val="0"/>
        <w:autoSpaceDN w:val="0"/>
        <w:adjustRightInd w:val="0"/>
        <w:jc w:val="both"/>
        <w:rPr>
          <w:color w:val="000000"/>
        </w:rPr>
      </w:pPr>
      <w:r>
        <w:rPr>
          <w:color w:val="000000"/>
        </w:rPr>
        <w:t>• анализ объектов с целью выделения признаков (существенных, несущественных);</w:t>
      </w:r>
    </w:p>
    <w:p w:rsidR="00DC30FB" w:rsidRDefault="00DC30FB" w:rsidP="00EE0E45">
      <w:pPr>
        <w:autoSpaceDE w:val="0"/>
        <w:autoSpaceDN w:val="0"/>
        <w:adjustRightInd w:val="0"/>
        <w:jc w:val="both"/>
        <w:rPr>
          <w:color w:val="000000"/>
        </w:rPr>
      </w:pPr>
      <w:r>
        <w:rPr>
          <w:color w:val="000000"/>
        </w:rPr>
        <w:t>• синтез как составление целого из частей, в том числе с самостоятельным достраиванием, восполнением недостающих компонентов;</w:t>
      </w:r>
    </w:p>
    <w:p w:rsidR="00DC30FB" w:rsidRDefault="00DC30FB" w:rsidP="00EE0E45">
      <w:pPr>
        <w:autoSpaceDE w:val="0"/>
        <w:autoSpaceDN w:val="0"/>
        <w:adjustRightInd w:val="0"/>
        <w:jc w:val="both"/>
        <w:rPr>
          <w:color w:val="000000"/>
        </w:rPr>
      </w:pPr>
      <w:r>
        <w:rPr>
          <w:color w:val="000000"/>
        </w:rPr>
        <w:t>• выбор оснований и критериев для сравнения, сериации, классификации объектов;</w:t>
      </w:r>
    </w:p>
    <w:p w:rsidR="00DC30FB" w:rsidRDefault="00DC30FB" w:rsidP="00EE0E45">
      <w:pPr>
        <w:autoSpaceDE w:val="0"/>
        <w:autoSpaceDN w:val="0"/>
        <w:adjustRightInd w:val="0"/>
        <w:jc w:val="both"/>
        <w:rPr>
          <w:color w:val="000000"/>
        </w:rPr>
      </w:pPr>
      <w:r>
        <w:rPr>
          <w:color w:val="000000"/>
        </w:rPr>
        <w:t>• подведение под понятия, выведение следствий;</w:t>
      </w:r>
    </w:p>
    <w:p w:rsidR="00DC30FB" w:rsidRDefault="00DC30FB" w:rsidP="00EE0E45">
      <w:pPr>
        <w:autoSpaceDE w:val="0"/>
        <w:autoSpaceDN w:val="0"/>
        <w:adjustRightInd w:val="0"/>
        <w:jc w:val="both"/>
        <w:rPr>
          <w:color w:val="000000"/>
        </w:rPr>
      </w:pPr>
      <w:r>
        <w:rPr>
          <w:color w:val="000000"/>
        </w:rPr>
        <w:t>• установление причинно-следственных связей;</w:t>
      </w:r>
    </w:p>
    <w:p w:rsidR="00DC30FB" w:rsidRDefault="00DC30FB" w:rsidP="00EE0E45">
      <w:pPr>
        <w:autoSpaceDE w:val="0"/>
        <w:autoSpaceDN w:val="0"/>
        <w:adjustRightInd w:val="0"/>
        <w:jc w:val="both"/>
        <w:rPr>
          <w:color w:val="000000"/>
        </w:rPr>
      </w:pPr>
      <w:r>
        <w:rPr>
          <w:color w:val="000000"/>
        </w:rPr>
        <w:t>• построение логической цепи рассуждений;</w:t>
      </w:r>
    </w:p>
    <w:p w:rsidR="00DC30FB" w:rsidRDefault="00DC30FB" w:rsidP="00EE0E45">
      <w:pPr>
        <w:autoSpaceDE w:val="0"/>
        <w:autoSpaceDN w:val="0"/>
        <w:adjustRightInd w:val="0"/>
        <w:jc w:val="both"/>
        <w:rPr>
          <w:color w:val="000000"/>
        </w:rPr>
      </w:pPr>
      <w:r>
        <w:rPr>
          <w:color w:val="000000"/>
        </w:rPr>
        <w:t>• доказательство;</w:t>
      </w:r>
    </w:p>
    <w:p w:rsidR="00DC30FB" w:rsidRDefault="00DC30FB" w:rsidP="00EE0E45">
      <w:pPr>
        <w:autoSpaceDE w:val="0"/>
        <w:autoSpaceDN w:val="0"/>
        <w:adjustRightInd w:val="0"/>
        <w:jc w:val="both"/>
        <w:rPr>
          <w:color w:val="000000"/>
        </w:rPr>
      </w:pPr>
      <w:r>
        <w:rPr>
          <w:color w:val="000000"/>
        </w:rPr>
        <w:t>• выдвижение гипотез и их обоснование.</w:t>
      </w:r>
    </w:p>
    <w:p w:rsidR="00DC30FB" w:rsidRDefault="00DC30FB" w:rsidP="00EE0E45">
      <w:pPr>
        <w:autoSpaceDE w:val="0"/>
        <w:autoSpaceDN w:val="0"/>
        <w:adjustRightInd w:val="0"/>
        <w:jc w:val="both"/>
        <w:rPr>
          <w:b/>
          <w:bCs/>
          <w:i/>
          <w:iCs/>
        </w:rPr>
      </w:pPr>
      <w:r>
        <w:rPr>
          <w:b/>
          <w:bCs/>
          <w:i/>
          <w:iCs/>
        </w:rPr>
        <w:t>Постановка и решение проблемы:</w:t>
      </w:r>
    </w:p>
    <w:p w:rsidR="00DC30FB" w:rsidRDefault="00DC30FB" w:rsidP="00EE0E45">
      <w:pPr>
        <w:autoSpaceDE w:val="0"/>
        <w:autoSpaceDN w:val="0"/>
        <w:adjustRightInd w:val="0"/>
        <w:jc w:val="both"/>
      </w:pPr>
      <w:r>
        <w:t>• формулирование проблемы;</w:t>
      </w:r>
    </w:p>
    <w:p w:rsidR="00DC30FB" w:rsidRDefault="00DC30FB" w:rsidP="00EE0E45">
      <w:pPr>
        <w:autoSpaceDE w:val="0"/>
        <w:autoSpaceDN w:val="0"/>
        <w:adjustRightInd w:val="0"/>
        <w:jc w:val="both"/>
      </w:pPr>
      <w:r>
        <w:t>• самостоятельное создание способов решения проблем творческого и поискового характера.</w:t>
      </w:r>
    </w:p>
    <w:p w:rsidR="00DC30FB" w:rsidRDefault="00DC30FB" w:rsidP="00EE0E45">
      <w:pPr>
        <w:autoSpaceDE w:val="0"/>
        <w:autoSpaceDN w:val="0"/>
        <w:adjustRightInd w:val="0"/>
        <w:ind w:firstLine="708"/>
        <w:jc w:val="both"/>
      </w:pPr>
      <w:r>
        <w:t xml:space="preserve">Одно из важнейших познавательных универсальных действий — умение решать проблемы или задачи. Усвоение общего приема решения задач в начальной школе базируется на сформированности </w:t>
      </w:r>
      <w:r>
        <w:rPr>
          <w:i/>
          <w:iCs/>
        </w:rPr>
        <w:t xml:space="preserve">логических операций </w:t>
      </w:r>
      <w:r>
        <w:t>— умении анализировать объект, осуществлять сравнение, выделять общее и различное, осуществлять классификацию, сериацию, логическую мультипликацию (логическое умножение), устанавливать аналогии.</w:t>
      </w:r>
    </w:p>
    <w:p w:rsidR="00DC30FB" w:rsidRDefault="00DC30FB" w:rsidP="00EE0E45">
      <w:pPr>
        <w:autoSpaceDE w:val="0"/>
        <w:autoSpaceDN w:val="0"/>
        <w:adjustRightInd w:val="0"/>
        <w:jc w:val="both"/>
        <w:sectPr w:rsidR="00DC30FB">
          <w:pgSz w:w="11906" w:h="16838"/>
          <w:pgMar w:top="1134" w:right="924" w:bottom="1134" w:left="1259" w:header="709" w:footer="709" w:gutter="0"/>
          <w:cols w:space="708"/>
          <w:docGrid w:linePitch="360"/>
        </w:sectPr>
      </w:pPr>
    </w:p>
    <w:p w:rsidR="00DC30FB" w:rsidRDefault="00DC30FB" w:rsidP="00EE0E45">
      <w:pPr>
        <w:autoSpaceDE w:val="0"/>
        <w:autoSpaceDN w:val="0"/>
        <w:adjustRightInd w:val="0"/>
        <w:jc w:val="center"/>
        <w:rPr>
          <w:b/>
          <w:sz w:val="28"/>
          <w:szCs w:val="28"/>
        </w:rPr>
      </w:pPr>
      <w:r w:rsidRPr="00782884">
        <w:rPr>
          <w:rStyle w:val="2"/>
          <w:sz w:val="28"/>
          <w:szCs w:val="28"/>
          <w:lang w:val="ru-RU"/>
        </w:rPr>
        <w:t>Технологическ</w:t>
      </w:r>
      <w:r>
        <w:rPr>
          <w:b/>
          <w:sz w:val="28"/>
          <w:szCs w:val="28"/>
        </w:rPr>
        <w:t>ая карта формирования познавательных УУД</w:t>
      </w:r>
    </w:p>
    <w:p w:rsidR="00DC30FB" w:rsidRDefault="00DC30FB" w:rsidP="00EE0E45">
      <w:pPr>
        <w:autoSpaceDE w:val="0"/>
        <w:autoSpaceDN w:val="0"/>
        <w:adjustRightInd w:val="0"/>
        <w:jc w:val="center"/>
        <w:rPr>
          <w:b/>
          <w:sz w:val="28"/>
          <w:szCs w:val="28"/>
        </w:rPr>
      </w:pPr>
    </w:p>
    <w:tbl>
      <w:tblPr>
        <w:tblW w:w="15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88"/>
        <w:gridCol w:w="3060"/>
        <w:gridCol w:w="775"/>
        <w:gridCol w:w="2383"/>
        <w:gridCol w:w="2520"/>
        <w:gridCol w:w="2062"/>
        <w:gridCol w:w="1676"/>
        <w:gridCol w:w="1564"/>
      </w:tblGrid>
      <w:tr w:rsidR="00DC30FB" w:rsidTr="00677F7E">
        <w:trPr>
          <w:cantSplit/>
          <w:trHeight w:val="255"/>
        </w:trPr>
        <w:tc>
          <w:tcPr>
            <w:tcW w:w="1188" w:type="dxa"/>
            <w:vMerge w:val="restart"/>
          </w:tcPr>
          <w:p w:rsidR="00DC30FB" w:rsidRDefault="00DC30FB" w:rsidP="00EE0E45">
            <w:pPr>
              <w:rPr>
                <w:b/>
              </w:rPr>
            </w:pPr>
            <w:r>
              <w:rPr>
                <w:b/>
              </w:rPr>
              <w:t>Вид УУД</w:t>
            </w:r>
          </w:p>
        </w:tc>
        <w:tc>
          <w:tcPr>
            <w:tcW w:w="3060" w:type="dxa"/>
            <w:vMerge w:val="restart"/>
          </w:tcPr>
          <w:p w:rsidR="00DC30FB" w:rsidRDefault="00DC30FB" w:rsidP="00EE0E45">
            <w:pPr>
              <w:rPr>
                <w:b/>
              </w:rPr>
            </w:pPr>
            <w:r>
              <w:rPr>
                <w:b/>
              </w:rPr>
              <w:t>Нормативные показатели</w:t>
            </w:r>
          </w:p>
        </w:tc>
        <w:tc>
          <w:tcPr>
            <w:tcW w:w="775" w:type="dxa"/>
            <w:vMerge w:val="restart"/>
          </w:tcPr>
          <w:p w:rsidR="00DC30FB" w:rsidRDefault="00DC30FB" w:rsidP="00EE0E45">
            <w:pPr>
              <w:rPr>
                <w:b/>
              </w:rPr>
            </w:pPr>
            <w:r>
              <w:rPr>
                <w:b/>
              </w:rPr>
              <w:t>класс</w:t>
            </w:r>
          </w:p>
        </w:tc>
        <w:tc>
          <w:tcPr>
            <w:tcW w:w="6965" w:type="dxa"/>
            <w:gridSpan w:val="3"/>
          </w:tcPr>
          <w:p w:rsidR="00DC30FB" w:rsidRDefault="00DC30FB" w:rsidP="00EE0E45">
            <w:pPr>
              <w:jc w:val="center"/>
              <w:rPr>
                <w:b/>
              </w:rPr>
            </w:pPr>
            <w:r>
              <w:rPr>
                <w:b/>
              </w:rPr>
              <w:t>Уровни сформированности</w:t>
            </w:r>
          </w:p>
        </w:tc>
        <w:tc>
          <w:tcPr>
            <w:tcW w:w="3240" w:type="dxa"/>
            <w:gridSpan w:val="2"/>
          </w:tcPr>
          <w:p w:rsidR="00DC30FB" w:rsidRDefault="00DC30FB" w:rsidP="00EE0E45">
            <w:pPr>
              <w:jc w:val="center"/>
              <w:rPr>
                <w:b/>
              </w:rPr>
            </w:pPr>
            <w:r>
              <w:rPr>
                <w:b/>
              </w:rPr>
              <w:t>диагностика</w:t>
            </w:r>
          </w:p>
        </w:tc>
      </w:tr>
      <w:tr w:rsidR="00DC30FB" w:rsidTr="00677F7E">
        <w:trPr>
          <w:cantSplit/>
          <w:trHeight w:val="285"/>
        </w:trPr>
        <w:tc>
          <w:tcPr>
            <w:tcW w:w="1188" w:type="dxa"/>
            <w:vMerge/>
          </w:tcPr>
          <w:p w:rsidR="00DC30FB" w:rsidRDefault="00DC30FB" w:rsidP="00EE0E45">
            <w:pPr>
              <w:rPr>
                <w:b/>
              </w:rPr>
            </w:pPr>
          </w:p>
        </w:tc>
        <w:tc>
          <w:tcPr>
            <w:tcW w:w="3060" w:type="dxa"/>
            <w:vMerge/>
          </w:tcPr>
          <w:p w:rsidR="00DC30FB" w:rsidRDefault="00DC30FB" w:rsidP="00EE0E45">
            <w:pPr>
              <w:rPr>
                <w:b/>
              </w:rPr>
            </w:pPr>
          </w:p>
        </w:tc>
        <w:tc>
          <w:tcPr>
            <w:tcW w:w="775" w:type="dxa"/>
            <w:vMerge/>
          </w:tcPr>
          <w:p w:rsidR="00DC30FB" w:rsidRDefault="00DC30FB" w:rsidP="00EE0E45">
            <w:pPr>
              <w:rPr>
                <w:b/>
              </w:rPr>
            </w:pPr>
          </w:p>
        </w:tc>
        <w:tc>
          <w:tcPr>
            <w:tcW w:w="2383" w:type="dxa"/>
          </w:tcPr>
          <w:p w:rsidR="00DC30FB" w:rsidRDefault="00DC30FB" w:rsidP="00EE0E45">
            <w:pPr>
              <w:rPr>
                <w:b/>
              </w:rPr>
            </w:pPr>
            <w:r>
              <w:rPr>
                <w:b/>
              </w:rPr>
              <w:t>низкий</w:t>
            </w:r>
          </w:p>
        </w:tc>
        <w:tc>
          <w:tcPr>
            <w:tcW w:w="2520" w:type="dxa"/>
          </w:tcPr>
          <w:p w:rsidR="00DC30FB" w:rsidRDefault="00DC30FB" w:rsidP="00EE0E45">
            <w:pPr>
              <w:rPr>
                <w:b/>
              </w:rPr>
            </w:pPr>
            <w:r>
              <w:rPr>
                <w:b/>
              </w:rPr>
              <w:t>средний</w:t>
            </w:r>
          </w:p>
        </w:tc>
        <w:tc>
          <w:tcPr>
            <w:tcW w:w="2062" w:type="dxa"/>
          </w:tcPr>
          <w:p w:rsidR="00DC30FB" w:rsidRDefault="00DC30FB" w:rsidP="00EE0E45">
            <w:pPr>
              <w:rPr>
                <w:b/>
              </w:rPr>
            </w:pPr>
            <w:r>
              <w:rPr>
                <w:b/>
              </w:rPr>
              <w:t>высокий</w:t>
            </w:r>
          </w:p>
        </w:tc>
        <w:tc>
          <w:tcPr>
            <w:tcW w:w="1676" w:type="dxa"/>
          </w:tcPr>
          <w:p w:rsidR="00DC30FB" w:rsidRDefault="00DC30FB" w:rsidP="00EE0E45">
            <w:pPr>
              <w:rPr>
                <w:b/>
              </w:rPr>
            </w:pPr>
            <w:r>
              <w:rPr>
                <w:b/>
              </w:rPr>
              <w:t>педагог</w:t>
            </w:r>
          </w:p>
        </w:tc>
        <w:tc>
          <w:tcPr>
            <w:tcW w:w="1564" w:type="dxa"/>
          </w:tcPr>
          <w:p w:rsidR="00DC30FB" w:rsidRDefault="00DC30FB" w:rsidP="00EE0E45">
            <w:pPr>
              <w:rPr>
                <w:b/>
              </w:rPr>
            </w:pPr>
            <w:r>
              <w:rPr>
                <w:b/>
              </w:rPr>
              <w:t>психолог</w:t>
            </w:r>
          </w:p>
        </w:tc>
      </w:tr>
      <w:tr w:rsidR="00DC30FB" w:rsidTr="00677F7E">
        <w:trPr>
          <w:cantSplit/>
          <w:trHeight w:val="990"/>
        </w:trPr>
        <w:tc>
          <w:tcPr>
            <w:tcW w:w="1188" w:type="dxa"/>
            <w:vMerge w:val="restart"/>
            <w:textDirection w:val="btLr"/>
          </w:tcPr>
          <w:p w:rsidR="00DC30FB" w:rsidRDefault="00DC30FB" w:rsidP="00EE0E45">
            <w:pPr>
              <w:ind w:left="113" w:right="113"/>
              <w:jc w:val="center"/>
              <w:rPr>
                <w:b/>
                <w:bCs/>
              </w:rPr>
            </w:pPr>
            <w:r>
              <w:rPr>
                <w:b/>
                <w:bCs/>
              </w:rPr>
              <w:t>Общеучебные универсальные действия</w:t>
            </w:r>
          </w:p>
        </w:tc>
        <w:tc>
          <w:tcPr>
            <w:tcW w:w="3060" w:type="dxa"/>
            <w:vMerge w:val="restart"/>
          </w:tcPr>
          <w:p w:rsidR="00DC30FB" w:rsidRDefault="00DC30FB" w:rsidP="00EE0E45">
            <w:r>
              <w:t>Ориентироваться в учебнике, отвечать на простые вопросы учителя, находить нужную информацию в учебнике Подробно пересказывать прочитанное или прослушанное</w:t>
            </w:r>
          </w:p>
          <w:p w:rsidR="00DC30FB" w:rsidRDefault="00DC30FB" w:rsidP="00EE0E45"/>
        </w:tc>
        <w:tc>
          <w:tcPr>
            <w:tcW w:w="775" w:type="dxa"/>
            <w:vMerge w:val="restart"/>
          </w:tcPr>
          <w:p w:rsidR="00DC30FB" w:rsidRDefault="00DC30FB" w:rsidP="00EE0E45">
            <w:r>
              <w:t>1</w:t>
            </w:r>
          </w:p>
        </w:tc>
        <w:tc>
          <w:tcPr>
            <w:tcW w:w="2383" w:type="dxa"/>
          </w:tcPr>
          <w:p w:rsidR="00DC30FB" w:rsidRDefault="00DC30FB" w:rsidP="00EE0E45">
            <w:r>
              <w:t>Большинство умений</w:t>
            </w:r>
          </w:p>
          <w:p w:rsidR="00DC30FB" w:rsidRDefault="00DC30FB" w:rsidP="00EE0E45">
            <w:r>
              <w:t xml:space="preserve">не сформированы </w:t>
            </w:r>
          </w:p>
        </w:tc>
        <w:tc>
          <w:tcPr>
            <w:tcW w:w="2520" w:type="dxa"/>
          </w:tcPr>
          <w:p w:rsidR="00DC30FB" w:rsidRDefault="00DC30FB" w:rsidP="00EE0E45">
            <w:r>
              <w:t>Действует по образцу. Способен выполнять при направляющей помощи педагога</w:t>
            </w:r>
          </w:p>
        </w:tc>
        <w:tc>
          <w:tcPr>
            <w:tcW w:w="2062" w:type="dxa"/>
          </w:tcPr>
          <w:p w:rsidR="00DC30FB" w:rsidRDefault="00DC30FB" w:rsidP="00EE0E45">
            <w:r>
              <w:t>Выполняет самостоятельно</w:t>
            </w:r>
          </w:p>
        </w:tc>
        <w:tc>
          <w:tcPr>
            <w:tcW w:w="1676" w:type="dxa"/>
            <w:vMerge w:val="restart"/>
          </w:tcPr>
          <w:p w:rsidR="00DC30FB" w:rsidRDefault="00DC30FB" w:rsidP="00EE0E45">
            <w:r>
              <w:t>Наблюдение</w:t>
            </w:r>
          </w:p>
          <w:p w:rsidR="00DC30FB" w:rsidRDefault="00DC30FB" w:rsidP="00EE0E45">
            <w:r>
              <w:rPr>
                <w:sz w:val="20"/>
              </w:rPr>
              <w:t>(заполнение карты наблюдений)</w:t>
            </w:r>
          </w:p>
        </w:tc>
        <w:tc>
          <w:tcPr>
            <w:tcW w:w="1564" w:type="dxa"/>
            <w:vMerge w:val="restart"/>
          </w:tcPr>
          <w:p w:rsidR="00DC30FB" w:rsidRDefault="00DC30FB" w:rsidP="00EE0E45"/>
        </w:tc>
      </w:tr>
      <w:tr w:rsidR="00DC30FB" w:rsidTr="00677F7E">
        <w:trPr>
          <w:cantSplit/>
          <w:trHeight w:val="1485"/>
        </w:trPr>
        <w:tc>
          <w:tcPr>
            <w:tcW w:w="1188" w:type="dxa"/>
            <w:vMerge/>
          </w:tcPr>
          <w:p w:rsidR="00DC30FB" w:rsidRDefault="00DC30FB" w:rsidP="00EE0E45"/>
        </w:tc>
        <w:tc>
          <w:tcPr>
            <w:tcW w:w="3060" w:type="dxa"/>
            <w:vMerge/>
          </w:tcPr>
          <w:p w:rsidR="00DC30FB" w:rsidRDefault="00DC30FB" w:rsidP="00EE0E45"/>
        </w:tc>
        <w:tc>
          <w:tcPr>
            <w:tcW w:w="775" w:type="dxa"/>
            <w:vMerge/>
          </w:tcPr>
          <w:p w:rsidR="00DC30FB" w:rsidRDefault="00DC30FB" w:rsidP="00EE0E45"/>
        </w:tc>
        <w:tc>
          <w:tcPr>
            <w:tcW w:w="2383" w:type="dxa"/>
          </w:tcPr>
          <w:p w:rsidR="00DC30FB" w:rsidRDefault="00DC30FB" w:rsidP="00EE0E45">
            <w:pPr>
              <w:rPr>
                <w:b/>
                <w:i/>
              </w:rPr>
            </w:pPr>
            <w:r>
              <w:rPr>
                <w:b/>
                <w:i/>
              </w:rPr>
              <w:t>Рекомендации:</w:t>
            </w:r>
          </w:p>
          <w:p w:rsidR="00DC30FB" w:rsidRDefault="00DC30FB" w:rsidP="00EE0E45">
            <w:r>
              <w:t>Консультации специалистов</w:t>
            </w:r>
          </w:p>
          <w:p w:rsidR="00DC30FB" w:rsidRDefault="00DC30FB" w:rsidP="00EE0E45">
            <w:r>
              <w:t>Индивидуальный подход в обучении</w:t>
            </w:r>
          </w:p>
        </w:tc>
        <w:tc>
          <w:tcPr>
            <w:tcW w:w="2520" w:type="dxa"/>
          </w:tcPr>
          <w:p w:rsidR="00DC30FB" w:rsidRDefault="00DC30FB" w:rsidP="00EE0E45">
            <w:pPr>
              <w:rPr>
                <w:b/>
                <w:i/>
              </w:rPr>
            </w:pPr>
            <w:r>
              <w:rPr>
                <w:b/>
                <w:i/>
              </w:rPr>
              <w:t>Рекомендации:</w:t>
            </w:r>
          </w:p>
          <w:p w:rsidR="00DC30FB" w:rsidRDefault="00DC30FB" w:rsidP="00EE0E45">
            <w:r>
              <w:t>Побуждение к действию, стимулированиевысказывания с помощью наводящих вопросов учителя</w:t>
            </w:r>
          </w:p>
        </w:tc>
        <w:tc>
          <w:tcPr>
            <w:tcW w:w="2062" w:type="dxa"/>
          </w:tcPr>
          <w:p w:rsidR="00DC30FB" w:rsidRDefault="00DC30FB" w:rsidP="00EE0E45">
            <w:pPr>
              <w:rPr>
                <w:b/>
                <w:i/>
              </w:rPr>
            </w:pPr>
            <w:r>
              <w:rPr>
                <w:b/>
                <w:i/>
              </w:rPr>
              <w:t>Рекомендации:</w:t>
            </w:r>
          </w:p>
          <w:p w:rsidR="00DC30FB" w:rsidRDefault="00DC30FB" w:rsidP="00EE0E45">
            <w:r>
              <w:t>Дифференцированный подход, проектно-исследовательская деятельность, задания повышенной сложности</w:t>
            </w:r>
          </w:p>
        </w:tc>
        <w:tc>
          <w:tcPr>
            <w:tcW w:w="1676" w:type="dxa"/>
            <w:vMerge/>
          </w:tcPr>
          <w:p w:rsidR="00DC30FB" w:rsidRDefault="00DC30FB" w:rsidP="00EE0E45"/>
        </w:tc>
        <w:tc>
          <w:tcPr>
            <w:tcW w:w="1564" w:type="dxa"/>
            <w:vMerge/>
          </w:tcPr>
          <w:p w:rsidR="00DC30FB" w:rsidRDefault="00DC30FB" w:rsidP="00EE0E45"/>
        </w:tc>
      </w:tr>
      <w:tr w:rsidR="00DC30FB" w:rsidTr="00677F7E">
        <w:trPr>
          <w:cantSplit/>
          <w:trHeight w:val="1335"/>
        </w:trPr>
        <w:tc>
          <w:tcPr>
            <w:tcW w:w="1188" w:type="dxa"/>
            <w:vMerge/>
          </w:tcPr>
          <w:p w:rsidR="00DC30FB" w:rsidRDefault="00DC30FB" w:rsidP="00EE0E45"/>
        </w:tc>
        <w:tc>
          <w:tcPr>
            <w:tcW w:w="3060" w:type="dxa"/>
            <w:vMerge w:val="restart"/>
          </w:tcPr>
          <w:p w:rsidR="00DC30FB" w:rsidRDefault="00DC30FB" w:rsidP="00EE0E45">
            <w:r>
              <w:t>Ориентироваться в учебнике, отвечать на простые и сложные вопросы учителя, самим задавать вопросы, находить нужную информацию в учебнике</w:t>
            </w:r>
          </w:p>
          <w:p w:rsidR="00DC30FB" w:rsidRDefault="00DC30FB" w:rsidP="00EE0E45">
            <w:pPr>
              <w:pStyle w:val="Title"/>
              <w:jc w:val="left"/>
              <w:rPr>
                <w:sz w:val="24"/>
              </w:rPr>
            </w:pPr>
            <w:r>
              <w:rPr>
                <w:sz w:val="24"/>
              </w:rPr>
              <w:t>Подробно пересказывать прочитанное или прослушанное;  составлять простой план.</w:t>
            </w:r>
          </w:p>
          <w:p w:rsidR="00DC30FB" w:rsidRDefault="00DC30FB" w:rsidP="00EE0E45">
            <w:r>
              <w:t xml:space="preserve">Находить необходимую информацию,  как в учебнике, так и в  словарях </w:t>
            </w:r>
          </w:p>
        </w:tc>
        <w:tc>
          <w:tcPr>
            <w:tcW w:w="775" w:type="dxa"/>
            <w:vMerge w:val="restart"/>
          </w:tcPr>
          <w:p w:rsidR="00DC30FB" w:rsidRDefault="00DC30FB" w:rsidP="00EE0E45">
            <w:r>
              <w:t>2</w:t>
            </w:r>
          </w:p>
        </w:tc>
        <w:tc>
          <w:tcPr>
            <w:tcW w:w="2383" w:type="dxa"/>
          </w:tcPr>
          <w:p w:rsidR="00DC30FB" w:rsidRDefault="00DC30FB" w:rsidP="00EE0E45">
            <w:r>
              <w:t>Большинство умений</w:t>
            </w:r>
          </w:p>
          <w:p w:rsidR="00DC30FB" w:rsidRDefault="00DC30FB" w:rsidP="00EE0E45">
            <w:r>
              <w:t>не сформированы</w:t>
            </w:r>
          </w:p>
        </w:tc>
        <w:tc>
          <w:tcPr>
            <w:tcW w:w="2520" w:type="dxa"/>
          </w:tcPr>
          <w:p w:rsidR="00DC30FB" w:rsidRDefault="00DC30FB" w:rsidP="00EE0E45">
            <w:r>
              <w:t>Действует по образцу. Способен выполнять при направляющей помощи педагогапересказывать и работать с информацией</w:t>
            </w:r>
          </w:p>
        </w:tc>
        <w:tc>
          <w:tcPr>
            <w:tcW w:w="2062" w:type="dxa"/>
          </w:tcPr>
          <w:p w:rsidR="00DC30FB" w:rsidRDefault="00DC30FB" w:rsidP="00EE0E45">
            <w:r>
              <w:t>Выполняет самостоятельно</w:t>
            </w:r>
          </w:p>
        </w:tc>
        <w:tc>
          <w:tcPr>
            <w:tcW w:w="1676" w:type="dxa"/>
            <w:vMerge w:val="restart"/>
          </w:tcPr>
          <w:p w:rsidR="00DC30FB" w:rsidRDefault="00DC30FB" w:rsidP="00EE0E45">
            <w:r>
              <w:t>Наблюдение опрос</w:t>
            </w:r>
          </w:p>
          <w:p w:rsidR="00DC30FB" w:rsidRDefault="00DC30FB" w:rsidP="00EE0E45">
            <w:r>
              <w:t>Выделять самостоятельность мышления</w:t>
            </w:r>
          </w:p>
        </w:tc>
        <w:tc>
          <w:tcPr>
            <w:tcW w:w="1564" w:type="dxa"/>
            <w:vMerge w:val="restart"/>
          </w:tcPr>
          <w:p w:rsidR="00DC30FB" w:rsidRDefault="00DC30FB" w:rsidP="00EE0E45"/>
        </w:tc>
      </w:tr>
      <w:tr w:rsidR="00DC30FB" w:rsidTr="00677F7E">
        <w:trPr>
          <w:cantSplit/>
          <w:trHeight w:val="2520"/>
        </w:trPr>
        <w:tc>
          <w:tcPr>
            <w:tcW w:w="1188" w:type="dxa"/>
            <w:vMerge/>
          </w:tcPr>
          <w:p w:rsidR="00DC30FB" w:rsidRDefault="00DC30FB" w:rsidP="00EE0E45"/>
        </w:tc>
        <w:tc>
          <w:tcPr>
            <w:tcW w:w="3060" w:type="dxa"/>
            <w:vMerge/>
          </w:tcPr>
          <w:p w:rsidR="00DC30FB" w:rsidRDefault="00DC30FB" w:rsidP="00EE0E45"/>
        </w:tc>
        <w:tc>
          <w:tcPr>
            <w:tcW w:w="775" w:type="dxa"/>
            <w:vMerge/>
          </w:tcPr>
          <w:p w:rsidR="00DC30FB" w:rsidRDefault="00DC30FB" w:rsidP="00EE0E45"/>
        </w:tc>
        <w:tc>
          <w:tcPr>
            <w:tcW w:w="2383" w:type="dxa"/>
          </w:tcPr>
          <w:p w:rsidR="00DC30FB" w:rsidRDefault="00DC30FB" w:rsidP="00EE0E45">
            <w:pPr>
              <w:rPr>
                <w:b/>
                <w:i/>
              </w:rPr>
            </w:pPr>
            <w:r>
              <w:rPr>
                <w:b/>
                <w:i/>
              </w:rPr>
              <w:t>Рекомендации:</w:t>
            </w:r>
          </w:p>
          <w:p w:rsidR="00DC30FB" w:rsidRDefault="00DC30FB" w:rsidP="00EE0E45">
            <w:r>
              <w:t>Консультации специалистов</w:t>
            </w:r>
          </w:p>
          <w:p w:rsidR="00DC30FB" w:rsidRDefault="00DC30FB" w:rsidP="00EE0E45">
            <w:r>
              <w:t>Индивидуальный подход в обучении</w:t>
            </w:r>
          </w:p>
        </w:tc>
        <w:tc>
          <w:tcPr>
            <w:tcW w:w="2520" w:type="dxa"/>
          </w:tcPr>
          <w:p w:rsidR="00DC30FB" w:rsidRDefault="00DC30FB" w:rsidP="00EE0E45">
            <w:pPr>
              <w:rPr>
                <w:b/>
                <w:i/>
              </w:rPr>
            </w:pPr>
            <w:r>
              <w:rPr>
                <w:b/>
                <w:i/>
              </w:rPr>
              <w:t>Рекомендации:</w:t>
            </w:r>
          </w:p>
          <w:p w:rsidR="00DC30FB" w:rsidRDefault="00DC30FB" w:rsidP="00EE0E45">
            <w:r>
              <w:t>Побуждение к действию, стимулированиеРабота по алгоритму, или по точной инструкции учителя, или с помощью наводящих вопросов</w:t>
            </w:r>
          </w:p>
        </w:tc>
        <w:tc>
          <w:tcPr>
            <w:tcW w:w="2062" w:type="dxa"/>
          </w:tcPr>
          <w:p w:rsidR="00DC30FB" w:rsidRDefault="00DC30FB" w:rsidP="00EE0E45">
            <w:pPr>
              <w:rPr>
                <w:b/>
                <w:i/>
              </w:rPr>
            </w:pPr>
            <w:r>
              <w:rPr>
                <w:b/>
                <w:i/>
              </w:rPr>
              <w:t>Рекомендации:</w:t>
            </w:r>
          </w:p>
          <w:p w:rsidR="00DC30FB" w:rsidRDefault="00DC30FB" w:rsidP="00EE0E45">
            <w:r>
              <w:t>Дифференцированный подход, проектно-исследовательская деятельность, задания повышенной сложности, проблемные задания</w:t>
            </w:r>
          </w:p>
        </w:tc>
        <w:tc>
          <w:tcPr>
            <w:tcW w:w="1676" w:type="dxa"/>
            <w:vMerge/>
          </w:tcPr>
          <w:p w:rsidR="00DC30FB" w:rsidRDefault="00DC30FB" w:rsidP="00EE0E45"/>
        </w:tc>
        <w:tc>
          <w:tcPr>
            <w:tcW w:w="1564" w:type="dxa"/>
            <w:vMerge/>
          </w:tcPr>
          <w:p w:rsidR="00DC30FB" w:rsidRDefault="00DC30FB" w:rsidP="00EE0E45"/>
        </w:tc>
      </w:tr>
      <w:tr w:rsidR="00DC30FB" w:rsidTr="00677F7E">
        <w:trPr>
          <w:cantSplit/>
          <w:trHeight w:val="1815"/>
        </w:trPr>
        <w:tc>
          <w:tcPr>
            <w:tcW w:w="1188" w:type="dxa"/>
            <w:vMerge/>
          </w:tcPr>
          <w:p w:rsidR="00DC30FB" w:rsidRDefault="00DC30FB" w:rsidP="00EE0E45"/>
        </w:tc>
        <w:tc>
          <w:tcPr>
            <w:tcW w:w="3060" w:type="dxa"/>
            <w:vMerge w:val="restart"/>
          </w:tcPr>
          <w:p w:rsidR="00DC30FB" w:rsidRDefault="00DC30FB" w:rsidP="00EE0E45">
            <w:pPr>
              <w:pStyle w:val="Title"/>
              <w:jc w:val="left"/>
              <w:rPr>
                <w:sz w:val="24"/>
              </w:rPr>
            </w:pPr>
            <w:r>
              <w:rPr>
                <w:sz w:val="24"/>
              </w:rPr>
              <w:t>Самостоятельно предполагать, информацию, которая  будет нужна для изучения незнакомого материала;</w:t>
            </w:r>
          </w:p>
          <w:p w:rsidR="00DC30FB" w:rsidRDefault="00DC30FB" w:rsidP="00EE0E45">
            <w:r>
              <w:t>отбирать необходимые  источники информации среди предложенных учителем словарей, энциклопедий, справочников. Представлять информацию в виде текста, таблицы, схемы, в том числе с помощью ИКТ.</w:t>
            </w:r>
          </w:p>
          <w:p w:rsidR="00DC30FB" w:rsidRDefault="00DC30FB" w:rsidP="00EE0E45">
            <w:pPr>
              <w:pStyle w:val="Title"/>
              <w:jc w:val="left"/>
              <w:rPr>
                <w:b/>
              </w:rPr>
            </w:pPr>
          </w:p>
          <w:p w:rsidR="00DC30FB" w:rsidRDefault="00DC30FB" w:rsidP="00EE0E45"/>
        </w:tc>
        <w:tc>
          <w:tcPr>
            <w:tcW w:w="775" w:type="dxa"/>
            <w:vMerge w:val="restart"/>
          </w:tcPr>
          <w:p w:rsidR="00DC30FB" w:rsidRDefault="00DC30FB" w:rsidP="00EE0E45">
            <w:r>
              <w:t>3</w:t>
            </w:r>
          </w:p>
        </w:tc>
        <w:tc>
          <w:tcPr>
            <w:tcW w:w="2383" w:type="dxa"/>
          </w:tcPr>
          <w:p w:rsidR="00DC30FB" w:rsidRDefault="00DC30FB" w:rsidP="00EE0E45">
            <w:r>
              <w:t>Самостоятельно не может работать с текстом или допускает много ошибок при работе с текстом</w:t>
            </w:r>
          </w:p>
        </w:tc>
        <w:tc>
          <w:tcPr>
            <w:tcW w:w="2520" w:type="dxa"/>
          </w:tcPr>
          <w:p w:rsidR="00DC30FB" w:rsidRDefault="00DC30FB" w:rsidP="00EE0E45">
            <w:r>
              <w:t>Выполняет самостоятельно, но допускает ошибки. Выполняет задания репродуктивного характера</w:t>
            </w:r>
          </w:p>
        </w:tc>
        <w:tc>
          <w:tcPr>
            <w:tcW w:w="2062" w:type="dxa"/>
          </w:tcPr>
          <w:p w:rsidR="00DC30FB" w:rsidRDefault="00DC30FB" w:rsidP="00EE0E45">
            <w:r>
              <w:t>Выполняет самостоятельно</w:t>
            </w:r>
          </w:p>
        </w:tc>
        <w:tc>
          <w:tcPr>
            <w:tcW w:w="1676" w:type="dxa"/>
            <w:vMerge w:val="restart"/>
          </w:tcPr>
          <w:p w:rsidR="00DC30FB" w:rsidRDefault="00DC30FB" w:rsidP="00EE0E45">
            <w:r>
              <w:t>Наблюдение, опрос, контрольные задания</w:t>
            </w:r>
          </w:p>
        </w:tc>
        <w:tc>
          <w:tcPr>
            <w:tcW w:w="1564" w:type="dxa"/>
            <w:vMerge w:val="restart"/>
          </w:tcPr>
          <w:p w:rsidR="00DC30FB" w:rsidRDefault="00DC30FB" w:rsidP="00EE0E45"/>
        </w:tc>
      </w:tr>
      <w:tr w:rsidR="00DC30FB" w:rsidTr="00677F7E">
        <w:trPr>
          <w:cantSplit/>
          <w:trHeight w:val="3150"/>
        </w:trPr>
        <w:tc>
          <w:tcPr>
            <w:tcW w:w="1188" w:type="dxa"/>
            <w:vMerge/>
          </w:tcPr>
          <w:p w:rsidR="00DC30FB" w:rsidRDefault="00DC30FB" w:rsidP="00EE0E45"/>
        </w:tc>
        <w:tc>
          <w:tcPr>
            <w:tcW w:w="3060" w:type="dxa"/>
            <w:vMerge/>
          </w:tcPr>
          <w:p w:rsidR="00DC30FB" w:rsidRDefault="00DC30FB" w:rsidP="00EE0E45">
            <w:pPr>
              <w:pStyle w:val="Title"/>
              <w:jc w:val="left"/>
              <w:rPr>
                <w:b/>
              </w:rPr>
            </w:pPr>
          </w:p>
        </w:tc>
        <w:tc>
          <w:tcPr>
            <w:tcW w:w="775" w:type="dxa"/>
            <w:vMerge/>
          </w:tcPr>
          <w:p w:rsidR="00DC30FB" w:rsidRDefault="00DC30FB" w:rsidP="00EE0E45"/>
        </w:tc>
        <w:tc>
          <w:tcPr>
            <w:tcW w:w="2383" w:type="dxa"/>
          </w:tcPr>
          <w:p w:rsidR="00DC30FB" w:rsidRDefault="00DC30FB" w:rsidP="00EE0E45">
            <w:pPr>
              <w:rPr>
                <w:b/>
                <w:i/>
              </w:rPr>
            </w:pPr>
            <w:r>
              <w:rPr>
                <w:b/>
                <w:i/>
              </w:rPr>
              <w:t>Рекомендации:</w:t>
            </w:r>
          </w:p>
          <w:p w:rsidR="00DC30FB" w:rsidRDefault="00DC30FB" w:rsidP="00EE0E45">
            <w:r>
              <w:t>Консультации специалистов</w:t>
            </w:r>
          </w:p>
          <w:p w:rsidR="00DC30FB" w:rsidRDefault="00DC30FB" w:rsidP="00EE0E45">
            <w:r>
              <w:t>Индивидуальный подход в обучении</w:t>
            </w:r>
          </w:p>
        </w:tc>
        <w:tc>
          <w:tcPr>
            <w:tcW w:w="2520" w:type="dxa"/>
          </w:tcPr>
          <w:p w:rsidR="00DC30FB" w:rsidRDefault="00DC30FB" w:rsidP="00EE0E45">
            <w:pPr>
              <w:rPr>
                <w:b/>
                <w:i/>
              </w:rPr>
            </w:pPr>
            <w:r>
              <w:rPr>
                <w:b/>
                <w:i/>
              </w:rPr>
              <w:t>Рекомендации:</w:t>
            </w:r>
          </w:p>
          <w:p w:rsidR="00DC30FB" w:rsidRDefault="00DC30FB" w:rsidP="00EE0E45">
            <w:r>
              <w:t>Побуждение к действию. Работа по алгоритму, или по точной инструкции учителя, или с помощью наводящих вопросов</w:t>
            </w:r>
          </w:p>
        </w:tc>
        <w:tc>
          <w:tcPr>
            <w:tcW w:w="2062" w:type="dxa"/>
          </w:tcPr>
          <w:p w:rsidR="00DC30FB" w:rsidRDefault="00DC30FB" w:rsidP="00EE0E45">
            <w:r>
              <w:rPr>
                <w:b/>
                <w:i/>
              </w:rPr>
              <w:t>Рекомендации:</w:t>
            </w:r>
          </w:p>
          <w:p w:rsidR="00DC30FB" w:rsidRDefault="00DC30FB" w:rsidP="00EE0E45">
            <w:r>
              <w:t>Дифференцированный подход, проектно-исследовательская деятельность, задания повышенной сложности, проблемные задания</w:t>
            </w:r>
          </w:p>
        </w:tc>
        <w:tc>
          <w:tcPr>
            <w:tcW w:w="1676" w:type="dxa"/>
            <w:vMerge/>
          </w:tcPr>
          <w:p w:rsidR="00DC30FB" w:rsidRDefault="00DC30FB" w:rsidP="00EE0E45"/>
        </w:tc>
        <w:tc>
          <w:tcPr>
            <w:tcW w:w="1564" w:type="dxa"/>
            <w:vMerge/>
          </w:tcPr>
          <w:p w:rsidR="00DC30FB" w:rsidRDefault="00DC30FB" w:rsidP="00EE0E45"/>
        </w:tc>
      </w:tr>
      <w:tr w:rsidR="00DC30FB" w:rsidTr="00677F7E">
        <w:trPr>
          <w:cantSplit/>
          <w:trHeight w:val="1068"/>
        </w:trPr>
        <w:tc>
          <w:tcPr>
            <w:tcW w:w="1188" w:type="dxa"/>
            <w:vMerge/>
          </w:tcPr>
          <w:p w:rsidR="00DC30FB" w:rsidRDefault="00DC30FB" w:rsidP="00EE0E45"/>
        </w:tc>
        <w:tc>
          <w:tcPr>
            <w:tcW w:w="3060" w:type="dxa"/>
            <w:vMerge w:val="restart"/>
          </w:tcPr>
          <w:p w:rsidR="00DC30FB" w:rsidRDefault="00DC30FB" w:rsidP="00EE0E45">
            <w:pPr>
              <w:pStyle w:val="Title"/>
              <w:jc w:val="left"/>
              <w:rPr>
                <w:sz w:val="24"/>
              </w:rPr>
            </w:pPr>
            <w:r>
              <w:rPr>
                <w:sz w:val="24"/>
              </w:rPr>
              <w:t xml:space="preserve">Самостоятельно предполагать информацию, которая  будет нужна для изучения незнакомого материала,  отбирать необходимые  источники информации среди предложенных учителем словарей, энциклопедий, справочников, электронные диски. Составлять сложный план текста.  Сопоставлять  и отбирать информацию, полученную из  различных источников (словари, энциклопедии, справочники, электронные диски, сеть Интернет). </w:t>
            </w:r>
          </w:p>
          <w:p w:rsidR="00DC30FB" w:rsidRDefault="00DC30FB" w:rsidP="00EE0E45"/>
        </w:tc>
        <w:tc>
          <w:tcPr>
            <w:tcW w:w="775" w:type="dxa"/>
            <w:vMerge w:val="restart"/>
          </w:tcPr>
          <w:p w:rsidR="00DC30FB" w:rsidRDefault="00DC30FB" w:rsidP="00EE0E45">
            <w:r>
              <w:t>4</w:t>
            </w:r>
          </w:p>
        </w:tc>
        <w:tc>
          <w:tcPr>
            <w:tcW w:w="2383" w:type="dxa"/>
          </w:tcPr>
          <w:p w:rsidR="00DC30FB" w:rsidRDefault="00DC30FB" w:rsidP="00EE0E45">
            <w:r>
              <w:t>Самостоятельно не может работать с текстом или допускает много ошибок при работе с текстом</w:t>
            </w:r>
          </w:p>
        </w:tc>
        <w:tc>
          <w:tcPr>
            <w:tcW w:w="2520" w:type="dxa"/>
          </w:tcPr>
          <w:p w:rsidR="00DC30FB" w:rsidRDefault="00DC30FB" w:rsidP="00EE0E45">
            <w:r>
              <w:t>Выполняет самостоятельно, но допускает ошибки. Выполняет задания репродуктивного характера</w:t>
            </w:r>
          </w:p>
        </w:tc>
        <w:tc>
          <w:tcPr>
            <w:tcW w:w="2062" w:type="dxa"/>
          </w:tcPr>
          <w:p w:rsidR="00DC30FB" w:rsidRDefault="00DC30FB" w:rsidP="00EE0E45">
            <w:r>
              <w:t>Выполняет самостоятельно</w:t>
            </w:r>
          </w:p>
        </w:tc>
        <w:tc>
          <w:tcPr>
            <w:tcW w:w="1676" w:type="dxa"/>
            <w:vMerge w:val="restart"/>
          </w:tcPr>
          <w:p w:rsidR="00DC30FB" w:rsidRDefault="00DC30FB" w:rsidP="00EE0E45">
            <w:r>
              <w:t>Наблюдение, опрос, контрольные задания, тесты</w:t>
            </w:r>
          </w:p>
        </w:tc>
        <w:tc>
          <w:tcPr>
            <w:tcW w:w="1564" w:type="dxa"/>
            <w:vMerge w:val="restart"/>
          </w:tcPr>
          <w:p w:rsidR="00DC30FB" w:rsidRDefault="00DC30FB" w:rsidP="00EE0E45"/>
        </w:tc>
      </w:tr>
      <w:tr w:rsidR="00DC30FB" w:rsidTr="00677F7E">
        <w:trPr>
          <w:cantSplit/>
          <w:trHeight w:val="2280"/>
        </w:trPr>
        <w:tc>
          <w:tcPr>
            <w:tcW w:w="1188" w:type="dxa"/>
            <w:vMerge/>
          </w:tcPr>
          <w:p w:rsidR="00DC30FB" w:rsidRDefault="00DC30FB" w:rsidP="00EE0E45"/>
        </w:tc>
        <w:tc>
          <w:tcPr>
            <w:tcW w:w="3060" w:type="dxa"/>
            <w:vMerge/>
          </w:tcPr>
          <w:p w:rsidR="00DC30FB" w:rsidRDefault="00DC30FB" w:rsidP="00EE0E45">
            <w:pPr>
              <w:pStyle w:val="Title"/>
              <w:jc w:val="left"/>
              <w:rPr>
                <w:b/>
              </w:rPr>
            </w:pPr>
          </w:p>
        </w:tc>
        <w:tc>
          <w:tcPr>
            <w:tcW w:w="775" w:type="dxa"/>
            <w:vMerge/>
          </w:tcPr>
          <w:p w:rsidR="00DC30FB" w:rsidRDefault="00DC30FB" w:rsidP="00EE0E45"/>
        </w:tc>
        <w:tc>
          <w:tcPr>
            <w:tcW w:w="2383" w:type="dxa"/>
          </w:tcPr>
          <w:p w:rsidR="00DC30FB" w:rsidRDefault="00DC30FB" w:rsidP="00EE0E45">
            <w:pPr>
              <w:rPr>
                <w:b/>
                <w:i/>
              </w:rPr>
            </w:pPr>
            <w:r>
              <w:rPr>
                <w:b/>
                <w:i/>
              </w:rPr>
              <w:t>Рекомендации:</w:t>
            </w:r>
          </w:p>
          <w:p w:rsidR="00DC30FB" w:rsidRDefault="00DC30FB" w:rsidP="00EE0E45">
            <w:r>
              <w:t>Консультации специалистов</w:t>
            </w:r>
          </w:p>
          <w:p w:rsidR="00DC30FB" w:rsidRDefault="00DC30FB" w:rsidP="00EE0E45">
            <w:r>
              <w:t>Индивидуальный подход в обучении</w:t>
            </w:r>
          </w:p>
        </w:tc>
        <w:tc>
          <w:tcPr>
            <w:tcW w:w="2520" w:type="dxa"/>
          </w:tcPr>
          <w:p w:rsidR="00DC30FB" w:rsidRDefault="00DC30FB" w:rsidP="00EE0E45">
            <w:pPr>
              <w:rPr>
                <w:b/>
                <w:i/>
              </w:rPr>
            </w:pPr>
            <w:r>
              <w:rPr>
                <w:b/>
                <w:i/>
              </w:rPr>
              <w:t>Рекомендации:</w:t>
            </w:r>
          </w:p>
          <w:p w:rsidR="00DC30FB" w:rsidRDefault="00DC30FB" w:rsidP="00EE0E45">
            <w:r>
              <w:t>Составлять сложный план текста по заданному алгоритму. Привлечение к работе с разными источниками информации, а также  к проектно- исследовательской деятельности.</w:t>
            </w:r>
          </w:p>
        </w:tc>
        <w:tc>
          <w:tcPr>
            <w:tcW w:w="2062" w:type="dxa"/>
          </w:tcPr>
          <w:p w:rsidR="00DC30FB" w:rsidRDefault="00DC30FB" w:rsidP="00EE0E45">
            <w:r>
              <w:rPr>
                <w:b/>
                <w:i/>
              </w:rPr>
              <w:t>Рекомендации:</w:t>
            </w:r>
          </w:p>
          <w:p w:rsidR="00DC30FB" w:rsidRDefault="00DC30FB" w:rsidP="00EE0E45">
            <w:r>
              <w:t>Проектно-исследовательская деятельность, задания повышенной сложности.</w:t>
            </w:r>
          </w:p>
        </w:tc>
        <w:tc>
          <w:tcPr>
            <w:tcW w:w="1676" w:type="dxa"/>
            <w:vMerge/>
          </w:tcPr>
          <w:p w:rsidR="00DC30FB" w:rsidRDefault="00DC30FB" w:rsidP="00EE0E45"/>
        </w:tc>
        <w:tc>
          <w:tcPr>
            <w:tcW w:w="1564" w:type="dxa"/>
            <w:vMerge/>
          </w:tcPr>
          <w:p w:rsidR="00DC30FB" w:rsidRDefault="00DC30FB" w:rsidP="00EE0E45"/>
        </w:tc>
      </w:tr>
      <w:tr w:rsidR="00DC30FB" w:rsidTr="00677F7E">
        <w:trPr>
          <w:cantSplit/>
          <w:trHeight w:val="1680"/>
        </w:trPr>
        <w:tc>
          <w:tcPr>
            <w:tcW w:w="1188" w:type="dxa"/>
            <w:vMerge w:val="restart"/>
            <w:textDirection w:val="btLr"/>
          </w:tcPr>
          <w:p w:rsidR="00DC30FB" w:rsidRDefault="00DC30FB" w:rsidP="00EE0E45">
            <w:pPr>
              <w:ind w:left="113" w:right="113"/>
            </w:pPr>
            <w:r>
              <w:t>Логические учебные действия</w:t>
            </w:r>
          </w:p>
        </w:tc>
        <w:tc>
          <w:tcPr>
            <w:tcW w:w="3060" w:type="dxa"/>
            <w:vMerge w:val="restart"/>
          </w:tcPr>
          <w:p w:rsidR="00DC30FB" w:rsidRDefault="00DC30FB" w:rsidP="00EE0E45">
            <w:r>
              <w:t>Сравнивать предметы, объекты: находить общее и различие. Группировать предметы, объекты на основе существенных признаков</w:t>
            </w:r>
          </w:p>
          <w:p w:rsidR="00DC30FB" w:rsidRDefault="00DC30FB" w:rsidP="00EE0E45"/>
        </w:tc>
        <w:tc>
          <w:tcPr>
            <w:tcW w:w="775" w:type="dxa"/>
            <w:vMerge w:val="restart"/>
          </w:tcPr>
          <w:p w:rsidR="00DC30FB" w:rsidRDefault="00DC30FB" w:rsidP="00EE0E45">
            <w:r>
              <w:t>1</w:t>
            </w:r>
          </w:p>
        </w:tc>
        <w:tc>
          <w:tcPr>
            <w:tcW w:w="2383" w:type="dxa"/>
          </w:tcPr>
          <w:p w:rsidR="00DC30FB" w:rsidRDefault="00DC30FB" w:rsidP="00EE0E45">
            <w:r>
              <w:t>Не сформированы операции выделения существенных признаков, операция сравнения затруднена</w:t>
            </w:r>
          </w:p>
        </w:tc>
        <w:tc>
          <w:tcPr>
            <w:tcW w:w="2520" w:type="dxa"/>
          </w:tcPr>
          <w:p w:rsidR="00DC30FB" w:rsidRDefault="00DC30FB" w:rsidP="00EE0E45">
            <w:r>
              <w:t>Частично сформированы операции обобщения, выделение существенных признаков</w:t>
            </w:r>
          </w:p>
        </w:tc>
        <w:tc>
          <w:tcPr>
            <w:tcW w:w="2062" w:type="dxa"/>
          </w:tcPr>
          <w:p w:rsidR="00DC30FB" w:rsidRDefault="00DC30FB" w:rsidP="00EE0E45">
            <w:r>
              <w:t>Сформированы операции обобщения, выделения существенных признаков</w:t>
            </w:r>
          </w:p>
        </w:tc>
        <w:tc>
          <w:tcPr>
            <w:tcW w:w="1676" w:type="dxa"/>
            <w:vMerge w:val="restart"/>
          </w:tcPr>
          <w:p w:rsidR="00DC30FB" w:rsidRDefault="00DC30FB" w:rsidP="00EE0E45"/>
        </w:tc>
        <w:tc>
          <w:tcPr>
            <w:tcW w:w="1564" w:type="dxa"/>
            <w:vMerge w:val="restart"/>
          </w:tcPr>
          <w:p w:rsidR="00DC30FB" w:rsidRDefault="00DC30FB" w:rsidP="00EE0E45">
            <w:pPr>
              <w:jc w:val="both"/>
              <w:rPr>
                <w:color w:val="FF0000"/>
              </w:rPr>
            </w:pPr>
            <w:r>
              <w:t>«Найди отличия» (сравнение картинок)</w:t>
            </w:r>
          </w:p>
        </w:tc>
      </w:tr>
      <w:tr w:rsidR="00DC30FB" w:rsidTr="00677F7E">
        <w:trPr>
          <w:cantSplit/>
          <w:trHeight w:val="1080"/>
        </w:trPr>
        <w:tc>
          <w:tcPr>
            <w:tcW w:w="1188" w:type="dxa"/>
            <w:vMerge/>
          </w:tcPr>
          <w:p w:rsidR="00DC30FB" w:rsidRDefault="00DC30FB" w:rsidP="00EE0E45"/>
        </w:tc>
        <w:tc>
          <w:tcPr>
            <w:tcW w:w="3060" w:type="dxa"/>
            <w:vMerge/>
          </w:tcPr>
          <w:p w:rsidR="00DC30FB" w:rsidRDefault="00DC30FB" w:rsidP="00EE0E45"/>
        </w:tc>
        <w:tc>
          <w:tcPr>
            <w:tcW w:w="775" w:type="dxa"/>
            <w:vMerge/>
          </w:tcPr>
          <w:p w:rsidR="00DC30FB" w:rsidRDefault="00DC30FB" w:rsidP="00EE0E45"/>
        </w:tc>
        <w:tc>
          <w:tcPr>
            <w:tcW w:w="2383" w:type="dxa"/>
          </w:tcPr>
          <w:p w:rsidR="00DC30FB" w:rsidRDefault="00DC30FB" w:rsidP="00EE0E45">
            <w:pPr>
              <w:rPr>
                <w:b/>
                <w:i/>
              </w:rPr>
            </w:pPr>
            <w:r>
              <w:rPr>
                <w:b/>
                <w:i/>
              </w:rPr>
              <w:t>Рекомендации:</w:t>
            </w:r>
          </w:p>
          <w:p w:rsidR="00DC30FB" w:rsidRDefault="00DC30FB" w:rsidP="00EE0E45">
            <w:r>
              <w:t>Консультации специалистов</w:t>
            </w:r>
          </w:p>
          <w:p w:rsidR="00DC30FB" w:rsidRDefault="00DC30FB" w:rsidP="00EE0E45">
            <w:r>
              <w:t>Коррекционная работа по выявленным нарушениям</w:t>
            </w:r>
          </w:p>
        </w:tc>
        <w:tc>
          <w:tcPr>
            <w:tcW w:w="2520" w:type="dxa"/>
          </w:tcPr>
          <w:p w:rsidR="00DC30FB" w:rsidRDefault="00DC30FB" w:rsidP="00EE0E45">
            <w:pPr>
              <w:rPr>
                <w:b/>
                <w:i/>
              </w:rPr>
            </w:pPr>
            <w:r>
              <w:rPr>
                <w:b/>
                <w:i/>
              </w:rPr>
              <w:t>Рекомендации:</w:t>
            </w:r>
          </w:p>
          <w:p w:rsidR="00DC30FB" w:rsidRDefault="00DC30FB" w:rsidP="00EE0E45">
            <w:r>
              <w:t>Коррекционная работа по выявленным нарушениям</w:t>
            </w:r>
          </w:p>
        </w:tc>
        <w:tc>
          <w:tcPr>
            <w:tcW w:w="2062" w:type="dxa"/>
          </w:tcPr>
          <w:p w:rsidR="00DC30FB" w:rsidRDefault="00DC30FB" w:rsidP="00EE0E45">
            <w:r>
              <w:rPr>
                <w:b/>
                <w:i/>
              </w:rPr>
              <w:t>Рекомендации</w:t>
            </w:r>
            <w:r>
              <w:t>: составление сообщений, где необходим анализ текстов, на предмет нахождения существенных признаков предметов, и объектов</w:t>
            </w:r>
          </w:p>
        </w:tc>
        <w:tc>
          <w:tcPr>
            <w:tcW w:w="1676" w:type="dxa"/>
            <w:vMerge/>
          </w:tcPr>
          <w:p w:rsidR="00DC30FB" w:rsidRDefault="00DC30FB" w:rsidP="00EE0E45"/>
        </w:tc>
        <w:tc>
          <w:tcPr>
            <w:tcW w:w="1564" w:type="dxa"/>
            <w:vMerge/>
          </w:tcPr>
          <w:p w:rsidR="00DC30FB" w:rsidRDefault="00DC30FB" w:rsidP="00EE0E45"/>
        </w:tc>
      </w:tr>
      <w:tr w:rsidR="00DC30FB" w:rsidTr="00677F7E">
        <w:trPr>
          <w:cantSplit/>
          <w:trHeight w:val="1110"/>
        </w:trPr>
        <w:tc>
          <w:tcPr>
            <w:tcW w:w="1188" w:type="dxa"/>
            <w:vMerge/>
          </w:tcPr>
          <w:p w:rsidR="00DC30FB" w:rsidRDefault="00DC30FB" w:rsidP="00EE0E45"/>
        </w:tc>
        <w:tc>
          <w:tcPr>
            <w:tcW w:w="3060" w:type="dxa"/>
            <w:vMerge w:val="restart"/>
          </w:tcPr>
          <w:p w:rsidR="00DC30FB" w:rsidRDefault="00DC30FB" w:rsidP="00EE0E45">
            <w:r>
              <w:t>Сравнивать  и группировать предметы, объекты  по нескольким основаниям; находить закономерности; самостоятельно продолжать их по установленному правилу</w:t>
            </w:r>
          </w:p>
        </w:tc>
        <w:tc>
          <w:tcPr>
            <w:tcW w:w="775" w:type="dxa"/>
            <w:vMerge w:val="restart"/>
          </w:tcPr>
          <w:p w:rsidR="00DC30FB" w:rsidRDefault="00DC30FB" w:rsidP="00EE0E45">
            <w:r>
              <w:t>2</w:t>
            </w:r>
          </w:p>
        </w:tc>
        <w:tc>
          <w:tcPr>
            <w:tcW w:w="2383" w:type="dxa"/>
          </w:tcPr>
          <w:p w:rsidR="00DC30FB" w:rsidRDefault="00DC30FB" w:rsidP="00EE0E45">
            <w:r>
              <w:t>Не сформированы логические операции</w:t>
            </w:r>
          </w:p>
        </w:tc>
        <w:tc>
          <w:tcPr>
            <w:tcW w:w="2520" w:type="dxa"/>
          </w:tcPr>
          <w:p w:rsidR="00DC30FB" w:rsidRDefault="00DC30FB" w:rsidP="00EE0E45">
            <w:r>
              <w:t>Владеет логическими операциями частично, группирует по  несущественным признакам</w:t>
            </w:r>
          </w:p>
        </w:tc>
        <w:tc>
          <w:tcPr>
            <w:tcW w:w="2062" w:type="dxa"/>
          </w:tcPr>
          <w:p w:rsidR="00DC30FB" w:rsidRDefault="00DC30FB" w:rsidP="00EE0E45">
            <w:r>
              <w:t>Владеет логическими операциями, умеет выделять существенные признаки и выделяет самостоятельно закономерности</w:t>
            </w:r>
          </w:p>
        </w:tc>
        <w:tc>
          <w:tcPr>
            <w:tcW w:w="1676" w:type="dxa"/>
            <w:vMerge w:val="restart"/>
          </w:tcPr>
          <w:p w:rsidR="00DC30FB" w:rsidRDefault="00DC30FB" w:rsidP="00EE0E45"/>
        </w:tc>
        <w:tc>
          <w:tcPr>
            <w:tcW w:w="1564" w:type="dxa"/>
            <w:vMerge w:val="restart"/>
          </w:tcPr>
          <w:p w:rsidR="00DC30FB" w:rsidRDefault="00DC30FB" w:rsidP="00EE0E45"/>
          <w:p w:rsidR="00DC30FB" w:rsidRDefault="00DC30FB" w:rsidP="00EE0E45">
            <w:r>
              <w:t>Методика «Выделение спрятанных слов»</w:t>
            </w:r>
          </w:p>
        </w:tc>
      </w:tr>
      <w:tr w:rsidR="00DC30FB" w:rsidTr="00677F7E">
        <w:trPr>
          <w:cantSplit/>
          <w:trHeight w:val="2205"/>
        </w:trPr>
        <w:tc>
          <w:tcPr>
            <w:tcW w:w="1188" w:type="dxa"/>
            <w:vMerge/>
          </w:tcPr>
          <w:p w:rsidR="00DC30FB" w:rsidRDefault="00DC30FB" w:rsidP="00EE0E45"/>
        </w:tc>
        <w:tc>
          <w:tcPr>
            <w:tcW w:w="3060" w:type="dxa"/>
            <w:vMerge/>
          </w:tcPr>
          <w:p w:rsidR="00DC30FB" w:rsidRDefault="00DC30FB" w:rsidP="00EE0E45"/>
        </w:tc>
        <w:tc>
          <w:tcPr>
            <w:tcW w:w="775" w:type="dxa"/>
            <w:vMerge/>
          </w:tcPr>
          <w:p w:rsidR="00DC30FB" w:rsidRDefault="00DC30FB" w:rsidP="00EE0E45"/>
        </w:tc>
        <w:tc>
          <w:tcPr>
            <w:tcW w:w="2383" w:type="dxa"/>
          </w:tcPr>
          <w:p w:rsidR="00DC30FB" w:rsidRDefault="00DC30FB" w:rsidP="00EE0E45">
            <w:pPr>
              <w:rPr>
                <w:b/>
                <w:i/>
              </w:rPr>
            </w:pPr>
            <w:r>
              <w:rPr>
                <w:b/>
                <w:i/>
              </w:rPr>
              <w:t>Рекомендации:</w:t>
            </w:r>
          </w:p>
          <w:p w:rsidR="00DC30FB" w:rsidRDefault="00DC30FB" w:rsidP="00EE0E45">
            <w:r>
              <w:t>Консультации специалистов</w:t>
            </w:r>
          </w:p>
          <w:p w:rsidR="00DC30FB" w:rsidRDefault="00DC30FB" w:rsidP="00EE0E45">
            <w:r>
              <w:t>Коррекционная работа по выявленным нарушениям</w:t>
            </w:r>
          </w:p>
        </w:tc>
        <w:tc>
          <w:tcPr>
            <w:tcW w:w="2520" w:type="dxa"/>
          </w:tcPr>
          <w:p w:rsidR="00DC30FB" w:rsidRDefault="00DC30FB" w:rsidP="00EE0E45">
            <w:pPr>
              <w:rPr>
                <w:b/>
                <w:i/>
              </w:rPr>
            </w:pPr>
            <w:r>
              <w:rPr>
                <w:b/>
                <w:i/>
              </w:rPr>
              <w:t>Рекомендации:</w:t>
            </w:r>
          </w:p>
          <w:p w:rsidR="00DC30FB" w:rsidRDefault="00DC30FB" w:rsidP="00EE0E45">
            <w:r>
              <w:t>Коррекционная работа по выявленным нарушениям</w:t>
            </w:r>
          </w:p>
        </w:tc>
        <w:tc>
          <w:tcPr>
            <w:tcW w:w="2062" w:type="dxa"/>
          </w:tcPr>
          <w:p w:rsidR="00DC30FB" w:rsidRDefault="00DC30FB" w:rsidP="00EE0E45">
            <w:r>
              <w:rPr>
                <w:b/>
                <w:i/>
              </w:rPr>
              <w:t xml:space="preserve">Рекомендации: </w:t>
            </w:r>
          </w:p>
          <w:p w:rsidR="00DC30FB" w:rsidRDefault="00DC30FB" w:rsidP="00EE0E45">
            <w:r>
              <w:t>Проектно-исследовательская деятельность, участие в конкурсах и олимпиадах.</w:t>
            </w:r>
          </w:p>
        </w:tc>
        <w:tc>
          <w:tcPr>
            <w:tcW w:w="1676" w:type="dxa"/>
            <w:vMerge/>
          </w:tcPr>
          <w:p w:rsidR="00DC30FB" w:rsidRDefault="00DC30FB" w:rsidP="00EE0E45"/>
        </w:tc>
        <w:tc>
          <w:tcPr>
            <w:tcW w:w="1564" w:type="dxa"/>
            <w:vMerge/>
          </w:tcPr>
          <w:p w:rsidR="00DC30FB" w:rsidRDefault="00DC30FB" w:rsidP="00EE0E45"/>
        </w:tc>
      </w:tr>
      <w:tr w:rsidR="00DC30FB" w:rsidTr="00677F7E">
        <w:trPr>
          <w:cantSplit/>
          <w:trHeight w:val="1635"/>
        </w:trPr>
        <w:tc>
          <w:tcPr>
            <w:tcW w:w="1188" w:type="dxa"/>
            <w:vMerge/>
          </w:tcPr>
          <w:p w:rsidR="00DC30FB" w:rsidRDefault="00DC30FB" w:rsidP="00EE0E45"/>
        </w:tc>
        <w:tc>
          <w:tcPr>
            <w:tcW w:w="3060" w:type="dxa"/>
            <w:vMerge w:val="restart"/>
          </w:tcPr>
          <w:p w:rsidR="00DC30FB" w:rsidRDefault="00DC30FB" w:rsidP="00EE0E45">
            <w:r>
              <w:t>Анализировать, сравнивать, группировать различные объекты, явления, факты.</w:t>
            </w:r>
          </w:p>
        </w:tc>
        <w:tc>
          <w:tcPr>
            <w:tcW w:w="775" w:type="dxa"/>
            <w:vMerge w:val="restart"/>
          </w:tcPr>
          <w:p w:rsidR="00DC30FB" w:rsidRDefault="00DC30FB" w:rsidP="00EE0E45">
            <w:r>
              <w:t>3</w:t>
            </w:r>
          </w:p>
        </w:tc>
        <w:tc>
          <w:tcPr>
            <w:tcW w:w="2383" w:type="dxa"/>
          </w:tcPr>
          <w:p w:rsidR="00DC30FB" w:rsidRDefault="00DC30FB" w:rsidP="00EE0E45">
            <w:r>
              <w:t>Низкая скорость мышления. Проблемы с анализом и выделением закономерностей</w:t>
            </w:r>
          </w:p>
        </w:tc>
        <w:tc>
          <w:tcPr>
            <w:tcW w:w="2520" w:type="dxa"/>
          </w:tcPr>
          <w:p w:rsidR="00DC30FB" w:rsidRDefault="00DC30FB" w:rsidP="00EE0E45">
            <w:r>
              <w:t>Умеет анализировать устанавливает закономерности, но делает с ошибками. Требуется больше времени на выполнение подобных заданий.</w:t>
            </w:r>
          </w:p>
        </w:tc>
        <w:tc>
          <w:tcPr>
            <w:tcW w:w="2062" w:type="dxa"/>
          </w:tcPr>
          <w:p w:rsidR="00DC30FB" w:rsidRDefault="00DC30FB" w:rsidP="00EE0E45">
            <w:r>
              <w:t>Умеет анализировать устанавливает закономерности, пробует предложить альтернативные варианты решения  различных задач</w:t>
            </w:r>
          </w:p>
        </w:tc>
        <w:tc>
          <w:tcPr>
            <w:tcW w:w="1676" w:type="dxa"/>
            <w:vMerge w:val="restart"/>
          </w:tcPr>
          <w:p w:rsidR="00DC30FB" w:rsidRDefault="00DC30FB" w:rsidP="00EE0E45"/>
        </w:tc>
        <w:tc>
          <w:tcPr>
            <w:tcW w:w="1564" w:type="dxa"/>
            <w:vMerge w:val="restart"/>
          </w:tcPr>
          <w:p w:rsidR="00DC30FB" w:rsidRDefault="00DC30FB" w:rsidP="00EE0E45">
            <w:r>
              <w:t>Тест «Логические закономерности»</w:t>
            </w:r>
          </w:p>
        </w:tc>
      </w:tr>
      <w:tr w:rsidR="00DC30FB" w:rsidTr="00677F7E">
        <w:trPr>
          <w:cantSplit/>
          <w:trHeight w:val="570"/>
        </w:trPr>
        <w:tc>
          <w:tcPr>
            <w:tcW w:w="1188" w:type="dxa"/>
            <w:vMerge/>
          </w:tcPr>
          <w:p w:rsidR="00DC30FB" w:rsidRDefault="00DC30FB" w:rsidP="00EE0E45"/>
        </w:tc>
        <w:tc>
          <w:tcPr>
            <w:tcW w:w="3060" w:type="dxa"/>
            <w:vMerge/>
          </w:tcPr>
          <w:p w:rsidR="00DC30FB" w:rsidRDefault="00DC30FB" w:rsidP="00EE0E45"/>
        </w:tc>
        <w:tc>
          <w:tcPr>
            <w:tcW w:w="775" w:type="dxa"/>
            <w:vMerge/>
          </w:tcPr>
          <w:p w:rsidR="00DC30FB" w:rsidRDefault="00DC30FB" w:rsidP="00EE0E45"/>
        </w:tc>
        <w:tc>
          <w:tcPr>
            <w:tcW w:w="2383" w:type="dxa"/>
          </w:tcPr>
          <w:p w:rsidR="00DC30FB" w:rsidRDefault="00DC30FB" w:rsidP="00EE0E45">
            <w:r>
              <w:rPr>
                <w:b/>
                <w:i/>
              </w:rPr>
              <w:t>Рекомендации:</w:t>
            </w:r>
          </w:p>
          <w:p w:rsidR="00DC30FB" w:rsidRDefault="00DC30FB" w:rsidP="00EE0E45">
            <w:r>
              <w:t>Консультации специалистов</w:t>
            </w:r>
          </w:p>
          <w:p w:rsidR="00DC30FB" w:rsidRDefault="00DC30FB" w:rsidP="00EE0E45">
            <w:r>
              <w:t>Коррекционная работа по выявленным нарушениям</w:t>
            </w:r>
          </w:p>
        </w:tc>
        <w:tc>
          <w:tcPr>
            <w:tcW w:w="2520" w:type="dxa"/>
          </w:tcPr>
          <w:p w:rsidR="00DC30FB" w:rsidRDefault="00DC30FB" w:rsidP="00EE0E45">
            <w:pPr>
              <w:rPr>
                <w:b/>
                <w:i/>
              </w:rPr>
            </w:pPr>
            <w:r>
              <w:rPr>
                <w:b/>
                <w:i/>
              </w:rPr>
              <w:t>Рекомендации:</w:t>
            </w:r>
          </w:p>
          <w:p w:rsidR="00DC30FB" w:rsidRDefault="00DC30FB" w:rsidP="00EE0E45">
            <w:r>
              <w:t>Коррекционная работа по выявленным нарушениям, с отработкой навыков</w:t>
            </w:r>
          </w:p>
          <w:p w:rsidR="00DC30FB" w:rsidRDefault="00DC30FB" w:rsidP="00EE0E45"/>
        </w:tc>
        <w:tc>
          <w:tcPr>
            <w:tcW w:w="2062" w:type="dxa"/>
          </w:tcPr>
          <w:p w:rsidR="00DC30FB" w:rsidRDefault="00DC30FB" w:rsidP="00EE0E45">
            <w:r>
              <w:rPr>
                <w:b/>
                <w:i/>
              </w:rPr>
              <w:t xml:space="preserve">Рекомендации: </w:t>
            </w:r>
          </w:p>
          <w:p w:rsidR="00DC30FB" w:rsidRDefault="00DC30FB" w:rsidP="00EE0E45">
            <w:pPr>
              <w:rPr>
                <w:b/>
                <w:i/>
              </w:rPr>
            </w:pPr>
            <w:r>
              <w:t>Проектно-исследовательская деятельность, участие в конкурсах и олимпиадах</w:t>
            </w:r>
          </w:p>
        </w:tc>
        <w:tc>
          <w:tcPr>
            <w:tcW w:w="1676" w:type="dxa"/>
            <w:vMerge/>
          </w:tcPr>
          <w:p w:rsidR="00DC30FB" w:rsidRDefault="00DC30FB" w:rsidP="00EE0E45"/>
        </w:tc>
        <w:tc>
          <w:tcPr>
            <w:tcW w:w="1564" w:type="dxa"/>
            <w:vMerge/>
          </w:tcPr>
          <w:p w:rsidR="00DC30FB" w:rsidRDefault="00DC30FB" w:rsidP="00EE0E45"/>
        </w:tc>
      </w:tr>
      <w:tr w:rsidR="00DC30FB" w:rsidTr="00677F7E">
        <w:trPr>
          <w:cantSplit/>
          <w:trHeight w:val="1905"/>
        </w:trPr>
        <w:tc>
          <w:tcPr>
            <w:tcW w:w="1188" w:type="dxa"/>
            <w:vMerge/>
          </w:tcPr>
          <w:p w:rsidR="00DC30FB" w:rsidRDefault="00DC30FB" w:rsidP="00EE0E45"/>
        </w:tc>
        <w:tc>
          <w:tcPr>
            <w:tcW w:w="3060" w:type="dxa"/>
            <w:vMerge w:val="restart"/>
          </w:tcPr>
          <w:p w:rsidR="00DC30FB" w:rsidRDefault="00DC30FB" w:rsidP="00EE0E45">
            <w:pPr>
              <w:pStyle w:val="Title"/>
              <w:jc w:val="left"/>
              <w:rPr>
                <w:b/>
              </w:rPr>
            </w:pPr>
            <w:r>
              <w:rPr>
                <w:sz w:val="24"/>
              </w:rPr>
              <w:t>Анализировать, сравнивать, группировать различные объекты, явления, факты</w:t>
            </w:r>
            <w:r>
              <w:rPr>
                <w:b/>
              </w:rPr>
              <w:t xml:space="preserve">. </w:t>
            </w:r>
          </w:p>
          <w:p w:rsidR="00DC30FB" w:rsidRDefault="00DC30FB" w:rsidP="00EE0E45"/>
        </w:tc>
        <w:tc>
          <w:tcPr>
            <w:tcW w:w="775" w:type="dxa"/>
            <w:vMerge w:val="restart"/>
          </w:tcPr>
          <w:p w:rsidR="00DC30FB" w:rsidRDefault="00DC30FB" w:rsidP="00EE0E45">
            <w:r>
              <w:t>4</w:t>
            </w:r>
          </w:p>
        </w:tc>
        <w:tc>
          <w:tcPr>
            <w:tcW w:w="2383" w:type="dxa"/>
          </w:tcPr>
          <w:p w:rsidR="00DC30FB" w:rsidRDefault="00DC30FB" w:rsidP="00EE0E45">
            <w:r>
              <w:t>Логические связи устанавливать не может. Недостаотчно развита   аналитико- синтетическая деятельность.</w:t>
            </w:r>
          </w:p>
        </w:tc>
        <w:tc>
          <w:tcPr>
            <w:tcW w:w="2520" w:type="dxa"/>
          </w:tcPr>
          <w:p w:rsidR="00DC30FB" w:rsidRDefault="00DC30FB" w:rsidP="00EE0E45">
            <w:r>
              <w:t>Логические связи устанавливает с трудом. Допускает ошибки в обобщении, частично в анализе и синтезе.</w:t>
            </w:r>
          </w:p>
        </w:tc>
        <w:tc>
          <w:tcPr>
            <w:tcW w:w="2062" w:type="dxa"/>
          </w:tcPr>
          <w:p w:rsidR="00DC30FB" w:rsidRDefault="00DC30FB" w:rsidP="00EE0E45">
            <w:r>
              <w:t>Логические связи устанавливает. Умеет сравнивать, группировать. Мыслит самостоятельно</w:t>
            </w:r>
          </w:p>
        </w:tc>
        <w:tc>
          <w:tcPr>
            <w:tcW w:w="1676" w:type="dxa"/>
            <w:vMerge w:val="restart"/>
          </w:tcPr>
          <w:p w:rsidR="00DC30FB" w:rsidRDefault="00DC30FB" w:rsidP="00EE0E45"/>
        </w:tc>
        <w:tc>
          <w:tcPr>
            <w:tcW w:w="1564" w:type="dxa"/>
            <w:vMerge w:val="restart"/>
          </w:tcPr>
          <w:p w:rsidR="00DC30FB" w:rsidRDefault="00DC30FB" w:rsidP="00EE0E45">
            <w:r>
              <w:t xml:space="preserve"> Тест «Логические закономерности»</w:t>
            </w:r>
          </w:p>
        </w:tc>
      </w:tr>
      <w:tr w:rsidR="00DC30FB" w:rsidTr="00677F7E">
        <w:trPr>
          <w:cantSplit/>
          <w:trHeight w:val="855"/>
        </w:trPr>
        <w:tc>
          <w:tcPr>
            <w:tcW w:w="1188" w:type="dxa"/>
            <w:vMerge/>
          </w:tcPr>
          <w:p w:rsidR="00DC30FB" w:rsidRDefault="00DC30FB" w:rsidP="00EE0E45"/>
        </w:tc>
        <w:tc>
          <w:tcPr>
            <w:tcW w:w="3060" w:type="dxa"/>
            <w:vMerge/>
          </w:tcPr>
          <w:p w:rsidR="00DC30FB" w:rsidRDefault="00DC30FB" w:rsidP="00EE0E45">
            <w:pPr>
              <w:pStyle w:val="Title"/>
              <w:jc w:val="left"/>
              <w:rPr>
                <w:b/>
              </w:rPr>
            </w:pPr>
          </w:p>
        </w:tc>
        <w:tc>
          <w:tcPr>
            <w:tcW w:w="775" w:type="dxa"/>
            <w:vMerge/>
          </w:tcPr>
          <w:p w:rsidR="00DC30FB" w:rsidRDefault="00DC30FB" w:rsidP="00EE0E45"/>
        </w:tc>
        <w:tc>
          <w:tcPr>
            <w:tcW w:w="2383" w:type="dxa"/>
          </w:tcPr>
          <w:p w:rsidR="00DC30FB" w:rsidRDefault="00DC30FB" w:rsidP="00EE0E45">
            <w:r>
              <w:rPr>
                <w:b/>
                <w:i/>
              </w:rPr>
              <w:t>Рекомендации:</w:t>
            </w:r>
          </w:p>
          <w:p w:rsidR="00DC30FB" w:rsidRDefault="00DC30FB" w:rsidP="00EE0E45">
            <w:r>
              <w:t>Консультации специалистов</w:t>
            </w:r>
          </w:p>
          <w:p w:rsidR="00DC30FB" w:rsidRDefault="00DC30FB" w:rsidP="00EE0E45">
            <w:r>
              <w:t>Коррекционная работа по выявленным нарушениям</w:t>
            </w:r>
          </w:p>
        </w:tc>
        <w:tc>
          <w:tcPr>
            <w:tcW w:w="2520" w:type="dxa"/>
          </w:tcPr>
          <w:p w:rsidR="00DC30FB" w:rsidRDefault="00DC30FB" w:rsidP="00EE0E45">
            <w:pPr>
              <w:rPr>
                <w:b/>
                <w:i/>
              </w:rPr>
            </w:pPr>
            <w:r>
              <w:rPr>
                <w:b/>
                <w:i/>
              </w:rPr>
              <w:t>Рекомендации:</w:t>
            </w:r>
          </w:p>
          <w:p w:rsidR="00DC30FB" w:rsidRDefault="00DC30FB" w:rsidP="00EE0E45">
            <w:r>
              <w:t>Коррекционная работа по выявленным нарушениям</w:t>
            </w:r>
          </w:p>
          <w:p w:rsidR="00DC30FB" w:rsidRDefault="00DC30FB" w:rsidP="00EE0E45"/>
        </w:tc>
        <w:tc>
          <w:tcPr>
            <w:tcW w:w="2062" w:type="dxa"/>
          </w:tcPr>
          <w:p w:rsidR="00DC30FB" w:rsidRDefault="00DC30FB" w:rsidP="00EE0E45">
            <w:r>
              <w:rPr>
                <w:b/>
                <w:i/>
              </w:rPr>
              <w:t xml:space="preserve">Рекомендации: </w:t>
            </w:r>
          </w:p>
          <w:p w:rsidR="00DC30FB" w:rsidRDefault="00DC30FB" w:rsidP="00EE0E45">
            <w:r>
              <w:t>Проектно-исследовательская деятельность, участие в конкурсах и олимпиадах</w:t>
            </w:r>
          </w:p>
        </w:tc>
        <w:tc>
          <w:tcPr>
            <w:tcW w:w="1676" w:type="dxa"/>
            <w:vMerge/>
          </w:tcPr>
          <w:p w:rsidR="00DC30FB" w:rsidRDefault="00DC30FB" w:rsidP="00EE0E45"/>
        </w:tc>
        <w:tc>
          <w:tcPr>
            <w:tcW w:w="1564" w:type="dxa"/>
            <w:vMerge/>
          </w:tcPr>
          <w:p w:rsidR="00DC30FB" w:rsidRDefault="00DC30FB" w:rsidP="00EE0E45"/>
        </w:tc>
      </w:tr>
      <w:tr w:rsidR="00DC30FB" w:rsidTr="00677F7E">
        <w:trPr>
          <w:cantSplit/>
          <w:trHeight w:val="4350"/>
        </w:trPr>
        <w:tc>
          <w:tcPr>
            <w:tcW w:w="1188" w:type="dxa"/>
            <w:vMerge w:val="restart"/>
            <w:textDirection w:val="btLr"/>
          </w:tcPr>
          <w:p w:rsidR="00DC30FB" w:rsidRDefault="00DC30FB" w:rsidP="00EE0E45">
            <w:pPr>
              <w:ind w:left="113" w:right="113"/>
            </w:pPr>
            <w:r>
              <w:t>Постановка и решения проблем</w:t>
            </w:r>
          </w:p>
        </w:tc>
        <w:tc>
          <w:tcPr>
            <w:tcW w:w="3060" w:type="dxa"/>
          </w:tcPr>
          <w:p w:rsidR="00DC30FB" w:rsidRDefault="00DC30FB" w:rsidP="00EE0E45">
            <w:r>
              <w:t>Ориентироваться в учебнике: определять умения, которые будут сформированы на основе изучения данного раздела</w:t>
            </w:r>
          </w:p>
        </w:tc>
        <w:tc>
          <w:tcPr>
            <w:tcW w:w="775" w:type="dxa"/>
          </w:tcPr>
          <w:p w:rsidR="00DC30FB" w:rsidRDefault="00DC30FB" w:rsidP="00EE0E45">
            <w:r>
              <w:t>1</w:t>
            </w:r>
          </w:p>
        </w:tc>
        <w:tc>
          <w:tcPr>
            <w:tcW w:w="2383" w:type="dxa"/>
          </w:tcPr>
          <w:p w:rsidR="00DC30FB" w:rsidRDefault="00DC30FB" w:rsidP="00EE0E45">
            <w:r>
              <w:t>Самостоятельно не может ориентироваться в учебнике: определять умения, которые будут сформированы на основе изучения данного раздела</w:t>
            </w:r>
          </w:p>
          <w:p w:rsidR="00DC30FB" w:rsidRDefault="00DC30FB" w:rsidP="00EE0E45">
            <w:pPr>
              <w:rPr>
                <w:b/>
                <w:i/>
              </w:rPr>
            </w:pPr>
            <w:r>
              <w:rPr>
                <w:b/>
                <w:i/>
              </w:rPr>
              <w:t>Рекомендации:</w:t>
            </w:r>
          </w:p>
          <w:p w:rsidR="00DC30FB" w:rsidRDefault="00DC30FB" w:rsidP="00EE0E45">
            <w:r>
              <w:t>Консультации специалистов</w:t>
            </w:r>
          </w:p>
          <w:p w:rsidR="00DC30FB" w:rsidRDefault="00DC30FB" w:rsidP="00EE0E45">
            <w:r>
              <w:t>Индивидуальный подход в обучении</w:t>
            </w:r>
          </w:p>
        </w:tc>
        <w:tc>
          <w:tcPr>
            <w:tcW w:w="2520" w:type="dxa"/>
          </w:tcPr>
          <w:p w:rsidR="00DC30FB" w:rsidRDefault="00DC30FB" w:rsidP="00EE0E45">
            <w:r>
              <w:t>Ориентируется самостоятельно, но делает  ошибки. Задает много вопросов</w:t>
            </w:r>
          </w:p>
          <w:p w:rsidR="00DC30FB" w:rsidRDefault="00DC30FB" w:rsidP="00EE0E45">
            <w:pPr>
              <w:rPr>
                <w:b/>
                <w:i/>
              </w:rPr>
            </w:pPr>
          </w:p>
          <w:p w:rsidR="00DC30FB" w:rsidRDefault="00DC30FB" w:rsidP="00EE0E45">
            <w:pPr>
              <w:rPr>
                <w:b/>
                <w:i/>
              </w:rPr>
            </w:pPr>
            <w:r>
              <w:rPr>
                <w:b/>
                <w:i/>
              </w:rPr>
              <w:t>Рекомендации:</w:t>
            </w:r>
          </w:p>
          <w:p w:rsidR="00DC30FB" w:rsidRDefault="00DC30FB" w:rsidP="00EE0E45">
            <w:r>
              <w:t>Побуждение к действию,  задания проблемно-поискового характера</w:t>
            </w:r>
          </w:p>
        </w:tc>
        <w:tc>
          <w:tcPr>
            <w:tcW w:w="2062" w:type="dxa"/>
          </w:tcPr>
          <w:p w:rsidR="00DC30FB" w:rsidRDefault="00DC30FB" w:rsidP="00EE0E45">
            <w:r>
              <w:t>самостоятельно ориентируется  в учебнике.</w:t>
            </w:r>
          </w:p>
          <w:p w:rsidR="00DC30FB" w:rsidRDefault="00DC30FB" w:rsidP="00EE0E45">
            <w:pPr>
              <w:rPr>
                <w:b/>
                <w:i/>
              </w:rPr>
            </w:pPr>
          </w:p>
          <w:p w:rsidR="00DC30FB" w:rsidRDefault="00DC30FB" w:rsidP="00EE0E45">
            <w:r>
              <w:rPr>
                <w:b/>
                <w:i/>
              </w:rPr>
              <w:t>Рекомендации:</w:t>
            </w:r>
          </w:p>
          <w:p w:rsidR="00DC30FB" w:rsidRDefault="00DC30FB" w:rsidP="00EE0E45">
            <w:r>
              <w:t>Дифференцированный подход, проектно-исследовательская деятельность.</w:t>
            </w:r>
          </w:p>
        </w:tc>
        <w:tc>
          <w:tcPr>
            <w:tcW w:w="1676" w:type="dxa"/>
          </w:tcPr>
          <w:p w:rsidR="00DC30FB" w:rsidRDefault="00DC30FB" w:rsidP="00EE0E45">
            <w:r>
              <w:t>Задания проблемно-поискового характера</w:t>
            </w:r>
          </w:p>
          <w:p w:rsidR="00DC30FB" w:rsidRDefault="00DC30FB" w:rsidP="00EE0E45"/>
          <w:p w:rsidR="00DC30FB" w:rsidRDefault="00DC30FB" w:rsidP="00EE0E45"/>
          <w:p w:rsidR="00DC30FB" w:rsidRDefault="00DC30FB" w:rsidP="00EE0E45"/>
        </w:tc>
        <w:tc>
          <w:tcPr>
            <w:tcW w:w="1564" w:type="dxa"/>
          </w:tcPr>
          <w:p w:rsidR="00DC30FB" w:rsidRDefault="00DC30FB" w:rsidP="00EE0E45"/>
        </w:tc>
      </w:tr>
      <w:tr w:rsidR="00DC30FB" w:rsidTr="00677F7E">
        <w:trPr>
          <w:cantSplit/>
          <w:trHeight w:val="1290"/>
        </w:trPr>
        <w:tc>
          <w:tcPr>
            <w:tcW w:w="1188" w:type="dxa"/>
            <w:vMerge/>
          </w:tcPr>
          <w:p w:rsidR="00DC30FB" w:rsidRDefault="00DC30FB" w:rsidP="00EE0E45"/>
        </w:tc>
        <w:tc>
          <w:tcPr>
            <w:tcW w:w="3060" w:type="dxa"/>
            <w:vMerge w:val="restart"/>
          </w:tcPr>
          <w:p w:rsidR="00DC30FB" w:rsidRDefault="00DC30FB" w:rsidP="00EE0E45">
            <w:pPr>
              <w:pStyle w:val="Title"/>
              <w:jc w:val="left"/>
              <w:rPr>
                <w:b/>
              </w:rPr>
            </w:pPr>
            <w:r>
              <w:rPr>
                <w:sz w:val="24"/>
              </w:rPr>
              <w:t>Определять умения, которые будут сформированы на основе изучения данного раздела; определять круг своего незнания. Определять,  в каких источниках  можно  найти  необходимую информацию для  выполнения задания</w:t>
            </w:r>
            <w:r>
              <w:rPr>
                <w:b/>
              </w:rPr>
              <w:t xml:space="preserve">. </w:t>
            </w:r>
          </w:p>
          <w:p w:rsidR="00DC30FB" w:rsidRDefault="00DC30FB" w:rsidP="00EE0E45">
            <w:r>
              <w:t xml:space="preserve"> Наблюдать и делать самостоятельные   простые выводы</w:t>
            </w:r>
          </w:p>
          <w:p w:rsidR="00DC30FB" w:rsidRDefault="00DC30FB" w:rsidP="00EE0E45"/>
        </w:tc>
        <w:tc>
          <w:tcPr>
            <w:tcW w:w="775" w:type="dxa"/>
            <w:vMerge w:val="restart"/>
          </w:tcPr>
          <w:p w:rsidR="00DC30FB" w:rsidRDefault="00DC30FB" w:rsidP="00EE0E45">
            <w:r>
              <w:t>2</w:t>
            </w:r>
          </w:p>
        </w:tc>
        <w:tc>
          <w:tcPr>
            <w:tcW w:w="2383" w:type="dxa"/>
          </w:tcPr>
          <w:p w:rsidR="00DC30FB" w:rsidRDefault="00DC30FB" w:rsidP="00EE0E45">
            <w:r>
              <w:t>Самостоятельно не может определять круг своего незнания. Не может делать самостоятельные выводы</w:t>
            </w:r>
          </w:p>
        </w:tc>
        <w:tc>
          <w:tcPr>
            <w:tcW w:w="2520" w:type="dxa"/>
          </w:tcPr>
          <w:p w:rsidR="00DC30FB" w:rsidRDefault="00DC30FB" w:rsidP="00EE0E45">
            <w:r>
              <w:t>Не всегда может определить круг своего незнания и найти нужную информацию в дополнительных источниках.</w:t>
            </w:r>
          </w:p>
        </w:tc>
        <w:tc>
          <w:tcPr>
            <w:tcW w:w="2062" w:type="dxa"/>
          </w:tcPr>
          <w:p w:rsidR="00DC30FB" w:rsidRDefault="00DC30FB" w:rsidP="00EE0E45">
            <w:pPr>
              <w:jc w:val="both"/>
            </w:pPr>
            <w:r>
              <w:t>Хорошо  ориентируется в изученном материале. Может   самостоятельно найти нужный источник информации. Умеет самостоятельно наблюдать и делать простые выводы.</w:t>
            </w:r>
          </w:p>
        </w:tc>
        <w:tc>
          <w:tcPr>
            <w:tcW w:w="1676" w:type="dxa"/>
            <w:vMerge w:val="restart"/>
          </w:tcPr>
          <w:p w:rsidR="00DC30FB" w:rsidRDefault="00DC30FB" w:rsidP="00EE0E45">
            <w:r>
              <w:t>Самостоятельные и практические работы</w:t>
            </w:r>
          </w:p>
        </w:tc>
        <w:tc>
          <w:tcPr>
            <w:tcW w:w="1564" w:type="dxa"/>
            <w:vMerge w:val="restart"/>
          </w:tcPr>
          <w:p w:rsidR="00DC30FB" w:rsidRDefault="00DC30FB" w:rsidP="00EE0E45"/>
        </w:tc>
      </w:tr>
      <w:tr w:rsidR="00DC30FB" w:rsidTr="00677F7E">
        <w:trPr>
          <w:cantSplit/>
          <w:trHeight w:val="2565"/>
        </w:trPr>
        <w:tc>
          <w:tcPr>
            <w:tcW w:w="1188" w:type="dxa"/>
            <w:vMerge/>
          </w:tcPr>
          <w:p w:rsidR="00DC30FB" w:rsidRDefault="00DC30FB" w:rsidP="00EE0E45"/>
        </w:tc>
        <w:tc>
          <w:tcPr>
            <w:tcW w:w="3060" w:type="dxa"/>
            <w:vMerge/>
          </w:tcPr>
          <w:p w:rsidR="00DC30FB" w:rsidRDefault="00DC30FB" w:rsidP="00EE0E45">
            <w:pPr>
              <w:pStyle w:val="Title"/>
              <w:jc w:val="left"/>
              <w:rPr>
                <w:b/>
              </w:rPr>
            </w:pPr>
          </w:p>
        </w:tc>
        <w:tc>
          <w:tcPr>
            <w:tcW w:w="775" w:type="dxa"/>
            <w:vMerge/>
          </w:tcPr>
          <w:p w:rsidR="00DC30FB" w:rsidRDefault="00DC30FB" w:rsidP="00EE0E45"/>
        </w:tc>
        <w:tc>
          <w:tcPr>
            <w:tcW w:w="2383" w:type="dxa"/>
          </w:tcPr>
          <w:p w:rsidR="00DC30FB" w:rsidRDefault="00DC30FB" w:rsidP="00EE0E45">
            <w:pPr>
              <w:rPr>
                <w:b/>
                <w:i/>
              </w:rPr>
            </w:pPr>
            <w:r>
              <w:rPr>
                <w:b/>
                <w:i/>
              </w:rPr>
              <w:t>Рекомендации:</w:t>
            </w:r>
          </w:p>
          <w:p w:rsidR="00DC30FB" w:rsidRDefault="00DC30FB" w:rsidP="00EE0E45">
            <w:r>
              <w:t>Консультации специалистов</w:t>
            </w:r>
          </w:p>
          <w:p w:rsidR="00DC30FB" w:rsidRDefault="00DC30FB" w:rsidP="00EE0E45">
            <w:r>
              <w:t>Индивидуальный подход в обучении</w:t>
            </w:r>
          </w:p>
        </w:tc>
        <w:tc>
          <w:tcPr>
            <w:tcW w:w="2520" w:type="dxa"/>
          </w:tcPr>
          <w:p w:rsidR="00DC30FB" w:rsidRDefault="00DC30FB" w:rsidP="00EE0E45">
            <w:pPr>
              <w:rPr>
                <w:b/>
                <w:i/>
              </w:rPr>
            </w:pPr>
            <w:r>
              <w:rPr>
                <w:b/>
                <w:i/>
              </w:rPr>
              <w:t>Рекомендации:</w:t>
            </w:r>
          </w:p>
          <w:p w:rsidR="00DC30FB" w:rsidRDefault="00DC30FB" w:rsidP="00EE0E45">
            <w:r>
              <w:t>Необходимы алгоритмы работы с источниками дополнительной информации и умения наблюдать и делать выводы.</w:t>
            </w:r>
          </w:p>
        </w:tc>
        <w:tc>
          <w:tcPr>
            <w:tcW w:w="2062" w:type="dxa"/>
          </w:tcPr>
          <w:p w:rsidR="00DC30FB" w:rsidRDefault="00DC30FB" w:rsidP="00EE0E45">
            <w:r>
              <w:rPr>
                <w:b/>
                <w:i/>
              </w:rPr>
              <w:t>Рекомендации:</w:t>
            </w:r>
          </w:p>
          <w:p w:rsidR="00DC30FB" w:rsidRDefault="00DC30FB" w:rsidP="00EE0E45">
            <w:pPr>
              <w:rPr>
                <w:color w:val="FF0000"/>
              </w:rPr>
            </w:pPr>
            <w:r>
              <w:t>Дифференцированный подход, проектно-исследовательская деятельность, задания повышенной сложности, проблемные задания, участие в олимпиадах</w:t>
            </w:r>
          </w:p>
        </w:tc>
        <w:tc>
          <w:tcPr>
            <w:tcW w:w="1676" w:type="dxa"/>
            <w:vMerge/>
          </w:tcPr>
          <w:p w:rsidR="00DC30FB" w:rsidRDefault="00DC30FB" w:rsidP="00EE0E45"/>
        </w:tc>
        <w:tc>
          <w:tcPr>
            <w:tcW w:w="1564" w:type="dxa"/>
            <w:vMerge/>
          </w:tcPr>
          <w:p w:rsidR="00DC30FB" w:rsidRDefault="00DC30FB" w:rsidP="00EE0E45"/>
        </w:tc>
      </w:tr>
      <w:tr w:rsidR="00DC30FB" w:rsidTr="00677F7E">
        <w:trPr>
          <w:cantSplit/>
          <w:trHeight w:val="1005"/>
        </w:trPr>
        <w:tc>
          <w:tcPr>
            <w:tcW w:w="1188" w:type="dxa"/>
            <w:vMerge/>
          </w:tcPr>
          <w:p w:rsidR="00DC30FB" w:rsidRDefault="00DC30FB" w:rsidP="00EE0E45"/>
        </w:tc>
        <w:tc>
          <w:tcPr>
            <w:tcW w:w="3060" w:type="dxa"/>
            <w:vMerge w:val="restart"/>
          </w:tcPr>
          <w:p w:rsidR="00DC30FB" w:rsidRDefault="00DC30FB" w:rsidP="00EE0E45">
            <w:r>
              <w:t xml:space="preserve">Извлекать информацию, представленную в разных формах (текст, таблица, схема, экспонат, модель, </w:t>
            </w:r>
          </w:p>
          <w:p w:rsidR="00DC30FB" w:rsidRDefault="00DC30FB" w:rsidP="00EE0E45">
            <w:r>
              <w:t xml:space="preserve"> иллюстрация и др.), для решения проблем</w:t>
            </w:r>
          </w:p>
          <w:p w:rsidR="00DC30FB" w:rsidRDefault="00DC30FB" w:rsidP="00EE0E45">
            <w:pPr>
              <w:pStyle w:val="Title"/>
              <w:jc w:val="left"/>
              <w:rPr>
                <w:sz w:val="24"/>
              </w:rPr>
            </w:pPr>
            <w:r>
              <w:rPr>
                <w:sz w:val="24"/>
              </w:rPr>
              <w:t xml:space="preserve">планировать свою работу по изучению незнакомого материала.  </w:t>
            </w:r>
          </w:p>
          <w:p w:rsidR="00DC30FB" w:rsidRDefault="00DC30FB" w:rsidP="00EE0E45"/>
        </w:tc>
        <w:tc>
          <w:tcPr>
            <w:tcW w:w="775" w:type="dxa"/>
            <w:vMerge w:val="restart"/>
          </w:tcPr>
          <w:p w:rsidR="00DC30FB" w:rsidRDefault="00DC30FB" w:rsidP="00EE0E45">
            <w:r>
              <w:t>3</w:t>
            </w:r>
          </w:p>
        </w:tc>
        <w:tc>
          <w:tcPr>
            <w:tcW w:w="2383" w:type="dxa"/>
          </w:tcPr>
          <w:p w:rsidR="00DC30FB" w:rsidRDefault="00DC30FB" w:rsidP="00EE0E45">
            <w:r>
              <w:t>Делать самостоятельно не может</w:t>
            </w:r>
          </w:p>
        </w:tc>
        <w:tc>
          <w:tcPr>
            <w:tcW w:w="2520" w:type="dxa"/>
          </w:tcPr>
          <w:p w:rsidR="00DC30FB" w:rsidRDefault="00DC30FB" w:rsidP="00EE0E45">
            <w:r>
              <w:t>Делает частично самостоятельно, частично с помощью</w:t>
            </w:r>
          </w:p>
        </w:tc>
        <w:tc>
          <w:tcPr>
            <w:tcW w:w="2062" w:type="dxa"/>
          </w:tcPr>
          <w:p w:rsidR="00DC30FB" w:rsidRDefault="00DC30FB" w:rsidP="00EE0E45">
            <w:r>
              <w:t>Делает самостоятельно</w:t>
            </w:r>
          </w:p>
        </w:tc>
        <w:tc>
          <w:tcPr>
            <w:tcW w:w="1676" w:type="dxa"/>
            <w:vMerge w:val="restart"/>
          </w:tcPr>
          <w:p w:rsidR="00DC30FB" w:rsidRDefault="00DC30FB" w:rsidP="00EE0E45">
            <w:r>
              <w:t>Самостоятельные и практические работы. Творческие задания</w:t>
            </w:r>
          </w:p>
        </w:tc>
        <w:tc>
          <w:tcPr>
            <w:tcW w:w="1564" w:type="dxa"/>
            <w:vMerge w:val="restart"/>
          </w:tcPr>
          <w:p w:rsidR="00DC30FB" w:rsidRDefault="00DC30FB" w:rsidP="00EE0E45"/>
        </w:tc>
      </w:tr>
      <w:tr w:rsidR="00DC30FB" w:rsidTr="00677F7E">
        <w:trPr>
          <w:cantSplit/>
          <w:trHeight w:val="2025"/>
        </w:trPr>
        <w:tc>
          <w:tcPr>
            <w:tcW w:w="1188" w:type="dxa"/>
            <w:vMerge/>
          </w:tcPr>
          <w:p w:rsidR="00DC30FB" w:rsidRDefault="00DC30FB" w:rsidP="00EE0E45"/>
        </w:tc>
        <w:tc>
          <w:tcPr>
            <w:tcW w:w="3060" w:type="dxa"/>
            <w:vMerge/>
          </w:tcPr>
          <w:p w:rsidR="00DC30FB" w:rsidRDefault="00DC30FB" w:rsidP="00EE0E45"/>
        </w:tc>
        <w:tc>
          <w:tcPr>
            <w:tcW w:w="775" w:type="dxa"/>
            <w:vMerge/>
          </w:tcPr>
          <w:p w:rsidR="00DC30FB" w:rsidRDefault="00DC30FB" w:rsidP="00EE0E45"/>
        </w:tc>
        <w:tc>
          <w:tcPr>
            <w:tcW w:w="2383" w:type="dxa"/>
          </w:tcPr>
          <w:p w:rsidR="00DC30FB" w:rsidRDefault="00DC30FB" w:rsidP="00EE0E45">
            <w:pPr>
              <w:rPr>
                <w:b/>
                <w:i/>
              </w:rPr>
            </w:pPr>
            <w:r>
              <w:rPr>
                <w:b/>
                <w:i/>
              </w:rPr>
              <w:t>Рекомендации:</w:t>
            </w:r>
          </w:p>
          <w:p w:rsidR="00DC30FB" w:rsidRDefault="00DC30FB" w:rsidP="00EE0E45">
            <w:r>
              <w:t>Консультации специалистов</w:t>
            </w:r>
          </w:p>
          <w:p w:rsidR="00DC30FB" w:rsidRDefault="00DC30FB" w:rsidP="00EE0E45">
            <w:r>
              <w:t>Индивидуальный подход в обучении</w:t>
            </w:r>
          </w:p>
        </w:tc>
        <w:tc>
          <w:tcPr>
            <w:tcW w:w="2520" w:type="dxa"/>
          </w:tcPr>
          <w:p w:rsidR="00DC30FB" w:rsidRDefault="00DC30FB" w:rsidP="00EE0E45">
            <w:pPr>
              <w:rPr>
                <w:b/>
                <w:i/>
              </w:rPr>
            </w:pPr>
            <w:r>
              <w:rPr>
                <w:b/>
                <w:i/>
              </w:rPr>
              <w:t>Рекомендации:</w:t>
            </w:r>
          </w:p>
          <w:p w:rsidR="00DC30FB" w:rsidRDefault="00DC30FB" w:rsidP="00EE0E45">
            <w:r>
              <w:t>Стимулирование к участию в проектно- исследовательской деятельности</w:t>
            </w:r>
          </w:p>
        </w:tc>
        <w:tc>
          <w:tcPr>
            <w:tcW w:w="2062" w:type="dxa"/>
          </w:tcPr>
          <w:p w:rsidR="00DC30FB" w:rsidRDefault="00DC30FB" w:rsidP="00EE0E45">
            <w:r>
              <w:rPr>
                <w:b/>
                <w:i/>
              </w:rPr>
              <w:t>Рекомендации:</w:t>
            </w:r>
          </w:p>
          <w:p w:rsidR="00DC30FB" w:rsidRDefault="00DC30FB" w:rsidP="00EE0E45">
            <w:r>
              <w:t>Дифференцированный подход, проектно-исследовательская деятельность, задания повышенной сложности, проблемные задания</w:t>
            </w:r>
          </w:p>
        </w:tc>
        <w:tc>
          <w:tcPr>
            <w:tcW w:w="1676" w:type="dxa"/>
            <w:vMerge/>
          </w:tcPr>
          <w:p w:rsidR="00DC30FB" w:rsidRDefault="00DC30FB" w:rsidP="00EE0E45"/>
        </w:tc>
        <w:tc>
          <w:tcPr>
            <w:tcW w:w="1564" w:type="dxa"/>
            <w:vMerge/>
          </w:tcPr>
          <w:p w:rsidR="00DC30FB" w:rsidRDefault="00DC30FB" w:rsidP="00EE0E45"/>
        </w:tc>
      </w:tr>
      <w:tr w:rsidR="00DC30FB" w:rsidTr="00677F7E">
        <w:trPr>
          <w:cantSplit/>
          <w:trHeight w:val="1005"/>
        </w:trPr>
        <w:tc>
          <w:tcPr>
            <w:tcW w:w="1188" w:type="dxa"/>
            <w:vMerge/>
          </w:tcPr>
          <w:p w:rsidR="00DC30FB" w:rsidRDefault="00DC30FB" w:rsidP="00EE0E45"/>
        </w:tc>
        <w:tc>
          <w:tcPr>
            <w:tcW w:w="3060" w:type="dxa"/>
            <w:vMerge w:val="restart"/>
          </w:tcPr>
          <w:p w:rsidR="00DC30FB" w:rsidRDefault="00DC30FB" w:rsidP="00EE0E45">
            <w:pPr>
              <w:pStyle w:val="Title"/>
              <w:jc w:val="left"/>
              <w:rPr>
                <w:sz w:val="24"/>
              </w:rPr>
            </w:pPr>
            <w:r>
              <w:rPr>
                <w:sz w:val="24"/>
              </w:rPr>
              <w:t>Самостоятельно делать выводы, перерабатывать информацию, преобразовывать её,  представлять информацию на основе схем, моделей, сообщений.</w:t>
            </w:r>
          </w:p>
          <w:p w:rsidR="00DC30FB" w:rsidRDefault="00DC30FB" w:rsidP="00EE0E45">
            <w:r>
              <w:t>Уметь передавать содержание в сжатом, выборочном или развёрнутом виде.</w:t>
            </w:r>
          </w:p>
          <w:p w:rsidR="00DC30FB" w:rsidRDefault="00DC30FB" w:rsidP="00EE0E45">
            <w:r>
              <w:t xml:space="preserve">планировать свою работу по изучению незнакомого материала.  </w:t>
            </w:r>
          </w:p>
        </w:tc>
        <w:tc>
          <w:tcPr>
            <w:tcW w:w="775" w:type="dxa"/>
            <w:vMerge w:val="restart"/>
          </w:tcPr>
          <w:p w:rsidR="00DC30FB" w:rsidRDefault="00DC30FB" w:rsidP="00EE0E45">
            <w:r>
              <w:t>4</w:t>
            </w:r>
          </w:p>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tc>
        <w:tc>
          <w:tcPr>
            <w:tcW w:w="2383" w:type="dxa"/>
          </w:tcPr>
          <w:p w:rsidR="00DC30FB" w:rsidRDefault="00DC30FB" w:rsidP="00EE0E45">
            <w:r>
              <w:t>Делать самостоятельно не может</w:t>
            </w:r>
          </w:p>
        </w:tc>
        <w:tc>
          <w:tcPr>
            <w:tcW w:w="2520" w:type="dxa"/>
          </w:tcPr>
          <w:p w:rsidR="00DC30FB" w:rsidRDefault="00DC30FB" w:rsidP="00EE0E45">
            <w:r>
              <w:t>Делает частично самостоятельно, частично с помощью</w:t>
            </w:r>
          </w:p>
        </w:tc>
        <w:tc>
          <w:tcPr>
            <w:tcW w:w="2062" w:type="dxa"/>
          </w:tcPr>
          <w:p w:rsidR="00DC30FB" w:rsidRDefault="00DC30FB" w:rsidP="00EE0E45">
            <w:r>
              <w:t>Делает самостоятельно</w:t>
            </w:r>
          </w:p>
        </w:tc>
        <w:tc>
          <w:tcPr>
            <w:tcW w:w="1676" w:type="dxa"/>
            <w:vMerge w:val="restart"/>
          </w:tcPr>
          <w:p w:rsidR="00DC30FB" w:rsidRDefault="00DC30FB" w:rsidP="00EE0E45">
            <w:r>
              <w:t xml:space="preserve">Самостоятельные и практические работы. Творческие задания. Проекты </w:t>
            </w:r>
          </w:p>
        </w:tc>
        <w:tc>
          <w:tcPr>
            <w:tcW w:w="1564" w:type="dxa"/>
            <w:vMerge w:val="restart"/>
          </w:tcPr>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tc>
      </w:tr>
      <w:tr w:rsidR="00DC30FB" w:rsidTr="00677F7E">
        <w:trPr>
          <w:cantSplit/>
          <w:trHeight w:val="3025"/>
        </w:trPr>
        <w:tc>
          <w:tcPr>
            <w:tcW w:w="1188" w:type="dxa"/>
            <w:vMerge/>
          </w:tcPr>
          <w:p w:rsidR="00DC30FB" w:rsidRDefault="00DC30FB" w:rsidP="00EE0E45"/>
        </w:tc>
        <w:tc>
          <w:tcPr>
            <w:tcW w:w="3060" w:type="dxa"/>
            <w:vMerge/>
          </w:tcPr>
          <w:p w:rsidR="00DC30FB" w:rsidRDefault="00DC30FB" w:rsidP="00EE0E45">
            <w:pPr>
              <w:pStyle w:val="Title"/>
              <w:jc w:val="left"/>
              <w:rPr>
                <w:b/>
              </w:rPr>
            </w:pPr>
          </w:p>
        </w:tc>
        <w:tc>
          <w:tcPr>
            <w:tcW w:w="775" w:type="dxa"/>
            <w:vMerge/>
          </w:tcPr>
          <w:p w:rsidR="00DC30FB" w:rsidRDefault="00DC30FB" w:rsidP="00EE0E45"/>
        </w:tc>
        <w:tc>
          <w:tcPr>
            <w:tcW w:w="2383" w:type="dxa"/>
          </w:tcPr>
          <w:p w:rsidR="00DC30FB" w:rsidRDefault="00DC30FB" w:rsidP="00EE0E45">
            <w:pPr>
              <w:rPr>
                <w:b/>
                <w:i/>
              </w:rPr>
            </w:pPr>
            <w:r>
              <w:rPr>
                <w:b/>
                <w:i/>
              </w:rPr>
              <w:t>Рекомендации:</w:t>
            </w:r>
          </w:p>
          <w:p w:rsidR="00DC30FB" w:rsidRDefault="00DC30FB" w:rsidP="00EE0E45">
            <w:r>
              <w:t>Консультации специалистов</w:t>
            </w:r>
          </w:p>
          <w:p w:rsidR="00DC30FB" w:rsidRDefault="00DC30FB" w:rsidP="00EE0E45">
            <w:r>
              <w:t>Индивидуальный подход в обучении</w:t>
            </w:r>
          </w:p>
        </w:tc>
        <w:tc>
          <w:tcPr>
            <w:tcW w:w="2520" w:type="dxa"/>
          </w:tcPr>
          <w:p w:rsidR="00DC30FB" w:rsidRDefault="00DC30FB" w:rsidP="00EE0E45">
            <w:pPr>
              <w:rPr>
                <w:b/>
                <w:i/>
              </w:rPr>
            </w:pPr>
            <w:r>
              <w:rPr>
                <w:b/>
                <w:i/>
              </w:rPr>
              <w:t>Рекомендации:</w:t>
            </w:r>
          </w:p>
          <w:p w:rsidR="00DC30FB" w:rsidRDefault="00DC30FB" w:rsidP="00EE0E45">
            <w:r>
              <w:t>Стимулирование к участию в проектно- исследовательской деятельности</w:t>
            </w:r>
          </w:p>
        </w:tc>
        <w:tc>
          <w:tcPr>
            <w:tcW w:w="2062" w:type="dxa"/>
          </w:tcPr>
          <w:p w:rsidR="00DC30FB" w:rsidRDefault="00DC30FB" w:rsidP="00EE0E45">
            <w:r>
              <w:rPr>
                <w:b/>
                <w:i/>
              </w:rPr>
              <w:t>Рекомендации:</w:t>
            </w:r>
          </w:p>
          <w:p w:rsidR="00DC30FB" w:rsidRDefault="00DC30FB" w:rsidP="00EE0E45">
            <w:r>
              <w:t>Дифференцированный подход, проектно-исследовательская деятельность, задания повышенной сложности, проблемные задания</w:t>
            </w:r>
          </w:p>
        </w:tc>
        <w:tc>
          <w:tcPr>
            <w:tcW w:w="1676" w:type="dxa"/>
            <w:vMerge/>
          </w:tcPr>
          <w:p w:rsidR="00DC30FB" w:rsidRDefault="00DC30FB" w:rsidP="00EE0E45"/>
        </w:tc>
        <w:tc>
          <w:tcPr>
            <w:tcW w:w="1564" w:type="dxa"/>
            <w:vMerge/>
          </w:tcPr>
          <w:p w:rsidR="00DC30FB" w:rsidRDefault="00DC30FB" w:rsidP="00EE0E45"/>
        </w:tc>
      </w:tr>
    </w:tbl>
    <w:p w:rsidR="00DC30FB" w:rsidRDefault="00DC30FB" w:rsidP="00EE0E45">
      <w:pPr>
        <w:sectPr w:rsidR="00DC30FB">
          <w:pgSz w:w="16838" w:h="11906" w:orient="landscape"/>
          <w:pgMar w:top="1259" w:right="1134" w:bottom="924" w:left="1134" w:header="709" w:footer="709" w:gutter="0"/>
          <w:cols w:space="708"/>
          <w:docGrid w:linePitch="360"/>
        </w:sectPr>
      </w:pPr>
    </w:p>
    <w:p w:rsidR="00DC30FB" w:rsidRDefault="00DC30FB" w:rsidP="00EE0E45">
      <w:pPr>
        <w:shd w:val="clear" w:color="auto" w:fill="FFFFFF"/>
        <w:ind w:left="288"/>
        <w:jc w:val="center"/>
        <w:rPr>
          <w:rStyle w:val="2"/>
          <w:sz w:val="32"/>
          <w:szCs w:val="32"/>
          <w:lang w:val="ru-RU"/>
        </w:rPr>
      </w:pPr>
      <w:r>
        <w:rPr>
          <w:rStyle w:val="2"/>
          <w:sz w:val="32"/>
          <w:lang w:val="ru-RU"/>
        </w:rPr>
        <w:t>Список методик для  монит</w:t>
      </w:r>
      <w:r>
        <w:rPr>
          <w:rStyle w:val="2"/>
          <w:sz w:val="32"/>
          <w:szCs w:val="32"/>
          <w:lang w:val="ru-RU"/>
        </w:rPr>
        <w:t>оринга</w:t>
      </w:r>
    </w:p>
    <w:p w:rsidR="00DC30FB" w:rsidRPr="00F5329F" w:rsidRDefault="00DC30FB" w:rsidP="00EE0E45">
      <w:pPr>
        <w:numPr>
          <w:ilvl w:val="0"/>
          <w:numId w:val="39"/>
        </w:numPr>
        <w:shd w:val="clear" w:color="auto" w:fill="FFFFFF"/>
        <w:jc w:val="both"/>
        <w:rPr>
          <w:rStyle w:val="2"/>
          <w:b w:val="0"/>
          <w:szCs w:val="28"/>
          <w:lang w:val="ru-RU"/>
        </w:rPr>
      </w:pPr>
      <w:r w:rsidRPr="00F5329F">
        <w:rPr>
          <w:rStyle w:val="2"/>
          <w:b w:val="0"/>
          <w:szCs w:val="28"/>
          <w:lang w:val="ru-RU"/>
        </w:rPr>
        <w:t>«Найди отличия» - сравнение картинок (1 класс).</w:t>
      </w:r>
    </w:p>
    <w:p w:rsidR="00DC30FB" w:rsidRPr="00F5329F" w:rsidRDefault="00DC30FB" w:rsidP="00EE0E45">
      <w:pPr>
        <w:numPr>
          <w:ilvl w:val="0"/>
          <w:numId w:val="39"/>
        </w:numPr>
        <w:shd w:val="clear" w:color="auto" w:fill="FFFFFF"/>
        <w:jc w:val="both"/>
        <w:rPr>
          <w:rStyle w:val="2"/>
          <w:b w:val="0"/>
          <w:spacing w:val="1"/>
          <w:w w:val="81"/>
          <w:szCs w:val="28"/>
          <w:lang w:val="ru-RU"/>
        </w:rPr>
      </w:pPr>
      <w:r>
        <w:rPr>
          <w:rStyle w:val="2"/>
          <w:b w:val="0"/>
          <w:szCs w:val="28"/>
          <w:lang w:val="ru-RU"/>
        </w:rPr>
        <w:t>«</w:t>
      </w:r>
      <w:r w:rsidRPr="00F5329F">
        <w:rPr>
          <w:rStyle w:val="2"/>
          <w:b w:val="0"/>
          <w:szCs w:val="28"/>
          <w:lang w:val="ru-RU"/>
        </w:rPr>
        <w:t xml:space="preserve">Выделение </w:t>
      </w:r>
      <w:r>
        <w:rPr>
          <w:rStyle w:val="2"/>
          <w:b w:val="0"/>
          <w:szCs w:val="28"/>
          <w:lang w:val="ru-RU"/>
        </w:rPr>
        <w:t>спрятанных слов» - проба Мюнстерберга</w:t>
      </w:r>
      <w:r w:rsidRPr="00F5329F">
        <w:rPr>
          <w:rStyle w:val="2"/>
          <w:b w:val="0"/>
          <w:szCs w:val="28"/>
          <w:lang w:val="ru-RU"/>
        </w:rPr>
        <w:t xml:space="preserve"> (2 класс).</w:t>
      </w:r>
    </w:p>
    <w:p w:rsidR="00DC30FB" w:rsidRPr="00F5329F" w:rsidRDefault="00DC30FB" w:rsidP="00EE0E45">
      <w:pPr>
        <w:numPr>
          <w:ilvl w:val="0"/>
          <w:numId w:val="39"/>
        </w:numPr>
        <w:shd w:val="clear" w:color="auto" w:fill="FFFFFF"/>
        <w:jc w:val="both"/>
        <w:rPr>
          <w:rStyle w:val="2"/>
          <w:b w:val="0"/>
          <w:spacing w:val="1"/>
          <w:w w:val="81"/>
          <w:szCs w:val="28"/>
          <w:lang w:val="ru-RU"/>
        </w:rPr>
      </w:pPr>
      <w:r>
        <w:rPr>
          <w:rStyle w:val="2"/>
          <w:b w:val="0"/>
          <w:szCs w:val="28"/>
          <w:lang w:val="ru-RU"/>
        </w:rPr>
        <w:t>«</w:t>
      </w:r>
      <w:r w:rsidRPr="00F5329F">
        <w:rPr>
          <w:rStyle w:val="2"/>
          <w:b w:val="0"/>
          <w:szCs w:val="28"/>
          <w:lang w:val="ru-RU"/>
        </w:rPr>
        <w:t>Логические закономерности</w:t>
      </w:r>
      <w:r>
        <w:rPr>
          <w:rStyle w:val="2"/>
          <w:b w:val="0"/>
          <w:szCs w:val="28"/>
          <w:lang w:val="ru-RU"/>
        </w:rPr>
        <w:t>»</w:t>
      </w:r>
      <w:r w:rsidRPr="00F5329F">
        <w:rPr>
          <w:rStyle w:val="2"/>
          <w:b w:val="0"/>
          <w:szCs w:val="28"/>
          <w:lang w:val="ru-RU"/>
        </w:rPr>
        <w:t xml:space="preserve"> (3</w:t>
      </w:r>
      <w:r>
        <w:rPr>
          <w:rStyle w:val="2"/>
          <w:b w:val="0"/>
          <w:szCs w:val="28"/>
          <w:lang w:val="ru-RU"/>
        </w:rPr>
        <w:t>-4</w:t>
      </w:r>
      <w:r w:rsidRPr="00F5329F">
        <w:rPr>
          <w:rStyle w:val="2"/>
          <w:b w:val="0"/>
          <w:szCs w:val="28"/>
          <w:lang w:val="ru-RU"/>
        </w:rPr>
        <w:t xml:space="preserve"> класс).</w:t>
      </w:r>
    </w:p>
    <w:p w:rsidR="00DC30FB" w:rsidRDefault="00DC30FB" w:rsidP="00EE0E45">
      <w:pPr>
        <w:shd w:val="clear" w:color="auto" w:fill="FFFFFF"/>
        <w:ind w:left="288" w:right="499"/>
        <w:rPr>
          <w:b/>
          <w:bCs/>
          <w:color w:val="000000"/>
          <w:spacing w:val="13"/>
          <w:w w:val="83"/>
        </w:rPr>
      </w:pPr>
    </w:p>
    <w:p w:rsidR="00DC30FB" w:rsidRDefault="00DC30FB" w:rsidP="00EE0E45">
      <w:pPr>
        <w:jc w:val="center"/>
        <w:rPr>
          <w:b/>
        </w:rPr>
      </w:pPr>
      <w:r>
        <w:rPr>
          <w:b/>
        </w:rPr>
        <w:t>Тест “Найди несколько различий?”</w:t>
      </w:r>
    </w:p>
    <w:p w:rsidR="00DC30FB" w:rsidRDefault="00DC30FB" w:rsidP="00EE0E45">
      <w:pPr>
        <w:shd w:val="clear" w:color="auto" w:fill="FFFFFF"/>
        <w:ind w:left="264"/>
        <w:rPr>
          <w:rStyle w:val="2"/>
          <w:b w:val="0"/>
          <w:lang w:val="ru-RU"/>
        </w:rPr>
      </w:pPr>
      <w:r>
        <w:rPr>
          <w:rStyle w:val="2"/>
          <w:b w:val="0"/>
          <w:i/>
          <w:lang w:val="ru-RU"/>
        </w:rPr>
        <w:t xml:space="preserve">Цель: </w:t>
      </w:r>
      <w:r>
        <w:rPr>
          <w:rStyle w:val="2"/>
          <w:b w:val="0"/>
          <w:lang w:val="ru-RU"/>
        </w:rPr>
        <w:t>выявление уровня развития операции логического мышления – анализ и сравнение.</w:t>
      </w:r>
    </w:p>
    <w:p w:rsidR="00DC30FB" w:rsidRDefault="00DC30FB" w:rsidP="00EE0E45">
      <w:pPr>
        <w:shd w:val="clear" w:color="auto" w:fill="FFFFFF"/>
        <w:ind w:left="264"/>
        <w:rPr>
          <w:rStyle w:val="2"/>
          <w:b w:val="0"/>
          <w:lang w:val="ru-RU"/>
        </w:rPr>
      </w:pPr>
      <w:r>
        <w:rPr>
          <w:rStyle w:val="2"/>
          <w:b w:val="0"/>
          <w:i/>
          <w:lang w:val="ru-RU"/>
        </w:rPr>
        <w:t xml:space="preserve">Оцениваемое УУД: </w:t>
      </w:r>
      <w:r>
        <w:rPr>
          <w:rStyle w:val="2"/>
          <w:b w:val="0"/>
          <w:lang w:val="ru-RU"/>
        </w:rPr>
        <w:t xml:space="preserve"> логические универсальные учебные действия</w:t>
      </w:r>
    </w:p>
    <w:p w:rsidR="00DC30FB" w:rsidRDefault="00DC30FB" w:rsidP="00EE0E45">
      <w:pPr>
        <w:shd w:val="clear" w:color="auto" w:fill="FFFFFF"/>
        <w:ind w:left="264"/>
        <w:rPr>
          <w:rStyle w:val="2"/>
          <w:b w:val="0"/>
          <w:lang w:val="ru-RU"/>
        </w:rPr>
      </w:pPr>
      <w:r>
        <w:rPr>
          <w:rStyle w:val="2"/>
          <w:b w:val="0"/>
          <w:i/>
          <w:lang w:val="ru-RU"/>
        </w:rPr>
        <w:t>Форма проведения:</w:t>
      </w:r>
      <w:r>
        <w:rPr>
          <w:rStyle w:val="2"/>
          <w:b w:val="0"/>
          <w:lang w:val="ru-RU"/>
        </w:rPr>
        <w:t xml:space="preserve"> письменный опрос</w:t>
      </w:r>
    </w:p>
    <w:p w:rsidR="00DC30FB" w:rsidRDefault="00DC30FB" w:rsidP="00EE0E45">
      <w:pPr>
        <w:shd w:val="clear" w:color="auto" w:fill="FFFFFF"/>
        <w:ind w:left="264"/>
      </w:pPr>
      <w:r>
        <w:rPr>
          <w:rStyle w:val="2"/>
          <w:b w:val="0"/>
          <w:i/>
          <w:lang w:val="ru-RU"/>
        </w:rPr>
        <w:t xml:space="preserve">Возраст: </w:t>
      </w:r>
      <w:r>
        <w:t xml:space="preserve"> 6-7 лет.</w:t>
      </w:r>
    </w:p>
    <w:p w:rsidR="00DC30FB" w:rsidRDefault="00DC30FB" w:rsidP="00EE0E45">
      <w:r>
        <w:t xml:space="preserve"> Перед показом рисунков ребенку предлагают найти несколько различий между двумя рисунками и отметить значком (V).</w:t>
      </w:r>
    </w:p>
    <w:p w:rsidR="00DC30FB" w:rsidRDefault="00DC30FB" w:rsidP="00EE0E45"/>
    <w:p w:rsidR="00DC30FB" w:rsidRDefault="00DC30FB" w:rsidP="00EE0E45">
      <w:r>
        <w:rPr>
          <w:noProof/>
        </w:rPr>
        <w:pict>
          <v:group id="_x0000_s1034" style="position:absolute;margin-left:14pt;margin-top:2.55pt;width:225pt;height:306.55pt;z-index:-251655680" coordorigin="450,2257" coordsize="10950,13772">
            <v:shape id="_x0000_s1035" type="#_x0000_t75" style="position:absolute;left:6015;top:2258;width:5385;height:6015;visibility:visible">
              <v:imagedata r:id="rId16" o:title=""/>
            </v:shape>
            <v:shape id="_x0000_s1036" type="#_x0000_t75" style="position:absolute;left:555;top:2257;width:5487;height:6089;visibility:visible">
              <v:imagedata r:id="rId17" o:title="" croptop="3805f" cropbottom="6131f" cropleft="4717f" cropright="1986f"/>
            </v:shape>
            <v:shape id="Рисунок 3" o:spid="_x0000_s1037" type="#_x0000_t75" style="position:absolute;left:450;top:8703;width:5460;height:7170;visibility:visible">
              <v:imagedata r:id="rId18" o:title=""/>
            </v:shape>
            <v:shape id="Рисунок 4" o:spid="_x0000_s1038" type="#_x0000_t75" style="position:absolute;left:5826;top:9129;width:5250;height:6900;visibility:visible">
              <v:imagedata r:id="rId19" o:title=""/>
            </v:shape>
          </v:group>
        </w:pict>
      </w:r>
      <w:r>
        <w:rPr>
          <w:noProof/>
        </w:rPr>
        <w:pict>
          <v:shape id="_x0000_s1039" type="#_x0000_t75" alt="Описание: C:\Documents and Settings\Руслан\Рабочий стол\отличия\test-razlich.gif" style="position:absolute;margin-left:0;margin-top:2.55pt;width:256pt;height:315pt;z-index:-251656704;visibility:visible" wrapcoords="-63 0 -63 21549 21600 21549 21600 0 -63 0">
            <v:imagedata r:id="rId20" o:title=""/>
            <w10:wrap type="tight"/>
          </v:shape>
        </w:pict>
      </w:r>
    </w:p>
    <w:p w:rsidR="00DC30FB" w:rsidRDefault="00DC30FB" w:rsidP="00EE0E45"/>
    <w:p w:rsidR="00DC30FB" w:rsidRDefault="00DC30FB" w:rsidP="00EE0E45"/>
    <w:p w:rsidR="00DC30FB" w:rsidRDefault="00DC30FB" w:rsidP="00EE0E45"/>
    <w:p w:rsidR="00DC30FB" w:rsidRDefault="00DC30FB" w:rsidP="00EE0E45"/>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Default="00DC30FB" w:rsidP="00EE0E45">
      <w:pPr>
        <w:pStyle w:val="NormalWeb"/>
        <w:spacing w:before="0" w:beforeAutospacing="0" w:after="0" w:afterAutospacing="0"/>
        <w:ind w:left="466"/>
        <w:jc w:val="both"/>
        <w:rPr>
          <w:color w:val="000000"/>
        </w:rPr>
      </w:pPr>
    </w:p>
    <w:p w:rsidR="00DC30FB" w:rsidRPr="00142FE8" w:rsidRDefault="00DC30FB" w:rsidP="00EE0E45">
      <w:pPr>
        <w:pStyle w:val="NormalWeb"/>
        <w:spacing w:before="0" w:beforeAutospacing="0" w:after="0" w:afterAutospacing="0"/>
        <w:ind w:left="466"/>
        <w:jc w:val="both"/>
      </w:pPr>
      <w:r w:rsidRPr="00142FE8">
        <w:rPr>
          <w:color w:val="000000"/>
        </w:rPr>
        <w:t> </w:t>
      </w:r>
    </w:p>
    <w:p w:rsidR="00DC30FB" w:rsidRDefault="00DC30FB" w:rsidP="00EE0E45">
      <w:pPr>
        <w:pStyle w:val="NormalWeb"/>
        <w:spacing w:before="0" w:beforeAutospacing="0" w:after="0" w:afterAutospacing="0"/>
        <w:ind w:left="466"/>
        <w:jc w:val="both"/>
        <w:rPr>
          <w:i/>
          <w:color w:val="000000"/>
        </w:rPr>
      </w:pPr>
    </w:p>
    <w:p w:rsidR="00DC30FB" w:rsidRPr="00142FE8" w:rsidRDefault="00DC30FB" w:rsidP="00EE0E45">
      <w:pPr>
        <w:pStyle w:val="NormalWeb"/>
        <w:spacing w:before="0" w:beforeAutospacing="0" w:after="0" w:afterAutospacing="0"/>
        <w:ind w:left="466"/>
        <w:jc w:val="both"/>
        <w:rPr>
          <w:i/>
        </w:rPr>
      </w:pPr>
      <w:r w:rsidRPr="00142FE8">
        <w:rPr>
          <w:i/>
          <w:color w:val="000000"/>
        </w:rPr>
        <w:t>Задание ребенку</w:t>
      </w:r>
    </w:p>
    <w:p w:rsidR="00DC30FB" w:rsidRPr="00142FE8" w:rsidRDefault="00DC30FB" w:rsidP="00EE0E45">
      <w:pPr>
        <w:pStyle w:val="NormalWeb"/>
        <w:spacing w:before="0" w:beforeAutospacing="0" w:after="0" w:afterAutospacing="0"/>
        <w:ind w:firstLine="461"/>
        <w:jc w:val="both"/>
      </w:pPr>
      <w:r w:rsidRPr="00142FE8">
        <w:rPr>
          <w:color w:val="000000"/>
        </w:rPr>
        <w:t>Необходимо внимательно посмотреть на две пары картинок и отметить, чем они отличаются.</w:t>
      </w:r>
    </w:p>
    <w:p w:rsidR="00DC30FB" w:rsidRPr="00142FE8" w:rsidRDefault="00DC30FB" w:rsidP="00EE0E45">
      <w:pPr>
        <w:pStyle w:val="NormalWeb"/>
        <w:spacing w:before="0" w:beforeAutospacing="0" w:after="0" w:afterAutospacing="0"/>
        <w:ind w:firstLine="456"/>
        <w:jc w:val="both"/>
      </w:pPr>
      <w:r w:rsidRPr="00142FE8">
        <w:rPr>
          <w:color w:val="000000"/>
        </w:rPr>
        <w:t>Всего отличительных признаков в первой паре картинок 10, во второй — 7. Следовательно, ребенок максимально может набрать за этот тест 17 бал</w:t>
      </w:r>
      <w:r w:rsidRPr="00142FE8">
        <w:rPr>
          <w:color w:val="000000"/>
        </w:rPr>
        <w:softHyphen/>
        <w:t>лов. Время на выполнение этого задания - 4 минуты.</w:t>
      </w:r>
    </w:p>
    <w:p w:rsidR="00DC30FB" w:rsidRPr="00142FE8" w:rsidRDefault="00DC30FB" w:rsidP="00EE0E45">
      <w:pPr>
        <w:pStyle w:val="NormalWeb"/>
        <w:spacing w:before="0" w:beforeAutospacing="0" w:after="0" w:afterAutospacing="0"/>
        <w:ind w:left="490"/>
      </w:pPr>
      <w:r w:rsidRPr="00142FE8">
        <w:rPr>
          <w:color w:val="000000"/>
        </w:rPr>
        <w:t> </w:t>
      </w:r>
    </w:p>
    <w:p w:rsidR="00DC30FB" w:rsidRPr="00142FE8" w:rsidRDefault="00DC30FB" w:rsidP="00EE0E45">
      <w:pPr>
        <w:pStyle w:val="NormalWeb"/>
        <w:spacing w:before="0" w:beforeAutospacing="0" w:after="0" w:afterAutospacing="0"/>
        <w:ind w:left="490"/>
      </w:pPr>
      <w:r w:rsidRPr="00142FE8">
        <w:rPr>
          <w:color w:val="000000"/>
        </w:rPr>
        <w:t>Оценка результатов</w:t>
      </w:r>
      <w:r w:rsidRPr="00142FE8">
        <w:rPr>
          <w:color w:val="000000"/>
        </w:rPr>
        <w:br/>
      </w:r>
      <w:r w:rsidRPr="00142FE8">
        <w:rPr>
          <w:rStyle w:val="Emphasis"/>
          <w:color w:val="000000"/>
        </w:rPr>
        <w:t xml:space="preserve">16-17баллов </w:t>
      </w:r>
      <w:r w:rsidRPr="00142FE8">
        <w:rPr>
          <w:color w:val="000000"/>
        </w:rPr>
        <w:t xml:space="preserve">— высокий уровень;    </w:t>
      </w:r>
      <w:r w:rsidRPr="00142FE8">
        <w:rPr>
          <w:rStyle w:val="Emphasis"/>
          <w:color w:val="000000"/>
        </w:rPr>
        <w:t xml:space="preserve">4-7балла — </w:t>
      </w:r>
      <w:r w:rsidRPr="00142FE8">
        <w:rPr>
          <w:color w:val="000000"/>
        </w:rPr>
        <w:t>ниже среднего;</w:t>
      </w:r>
    </w:p>
    <w:p w:rsidR="00DC30FB" w:rsidRPr="00142FE8" w:rsidRDefault="00DC30FB" w:rsidP="00EE0E45">
      <w:pPr>
        <w:pStyle w:val="NormalWeb"/>
        <w:spacing w:before="0" w:beforeAutospacing="0" w:after="0" w:afterAutospacing="0"/>
        <w:ind w:left="485"/>
      </w:pPr>
      <w:r w:rsidRPr="00142FE8">
        <w:rPr>
          <w:rStyle w:val="Emphasis"/>
          <w:color w:val="000000"/>
        </w:rPr>
        <w:t xml:space="preserve">13-15 баллов — </w:t>
      </w:r>
      <w:r w:rsidRPr="00142FE8">
        <w:rPr>
          <w:color w:val="000000"/>
        </w:rPr>
        <w:t xml:space="preserve">выше среднего;  </w:t>
      </w:r>
      <w:r w:rsidRPr="00142FE8">
        <w:rPr>
          <w:rStyle w:val="Emphasis"/>
          <w:color w:val="000000"/>
        </w:rPr>
        <w:t xml:space="preserve">0-3 балла </w:t>
      </w:r>
      <w:r w:rsidRPr="00142FE8">
        <w:rPr>
          <w:color w:val="000000"/>
        </w:rPr>
        <w:t>— низкий уровень.</w:t>
      </w:r>
    </w:p>
    <w:p w:rsidR="00DC30FB" w:rsidRPr="00142FE8" w:rsidRDefault="00DC30FB" w:rsidP="00EE0E45">
      <w:pPr>
        <w:shd w:val="clear" w:color="auto" w:fill="FFFFFF"/>
        <w:ind w:left="288" w:right="499"/>
        <w:rPr>
          <w:color w:val="000000"/>
        </w:rPr>
      </w:pPr>
      <w:r w:rsidRPr="00142FE8">
        <w:rPr>
          <w:rStyle w:val="Emphasis"/>
          <w:color w:val="000000"/>
        </w:rPr>
        <w:t xml:space="preserve">8-12 баллов - </w:t>
      </w:r>
      <w:r w:rsidRPr="00142FE8">
        <w:rPr>
          <w:color w:val="000000"/>
        </w:rPr>
        <w:t>средний уровень;</w:t>
      </w:r>
    </w:p>
    <w:p w:rsidR="00DC30FB" w:rsidRDefault="00DC30FB" w:rsidP="00EE0E45">
      <w:pPr>
        <w:shd w:val="clear" w:color="auto" w:fill="FFFFFF"/>
        <w:ind w:left="288" w:right="499"/>
        <w:rPr>
          <w:b/>
          <w:bCs/>
          <w:color w:val="000000"/>
          <w:spacing w:val="13"/>
          <w:w w:val="83"/>
        </w:rPr>
      </w:pPr>
    </w:p>
    <w:p w:rsidR="00DC30FB" w:rsidRDefault="00DC30FB" w:rsidP="00EE0E45">
      <w:pPr>
        <w:shd w:val="clear" w:color="auto" w:fill="FFFFFF"/>
        <w:ind w:left="254"/>
        <w:rPr>
          <w:rStyle w:val="2"/>
          <w:lang w:val="ru-RU"/>
        </w:rPr>
      </w:pPr>
      <w:r>
        <w:rPr>
          <w:rStyle w:val="2"/>
          <w:lang w:val="ru-RU"/>
        </w:rPr>
        <w:t>Проба Мюнстерберга (Выделение спрятанных слов)</w:t>
      </w:r>
    </w:p>
    <w:p w:rsidR="00DC30FB" w:rsidRDefault="00DC30FB" w:rsidP="00EE0E45">
      <w:pPr>
        <w:shd w:val="clear" w:color="auto" w:fill="FFFFFF"/>
        <w:ind w:left="264"/>
        <w:rPr>
          <w:rStyle w:val="2"/>
          <w:b w:val="0"/>
          <w:lang w:val="ru-RU"/>
        </w:rPr>
      </w:pPr>
      <w:r>
        <w:rPr>
          <w:rStyle w:val="2"/>
          <w:b w:val="0"/>
          <w:i/>
          <w:lang w:val="ru-RU"/>
        </w:rPr>
        <w:t xml:space="preserve">Цель: </w:t>
      </w:r>
      <w:r>
        <w:rPr>
          <w:rStyle w:val="2"/>
          <w:b w:val="0"/>
          <w:lang w:val="ru-RU"/>
        </w:rPr>
        <w:t>выявление уровня развития операции логического мышления – выделение существенных признаков.</w:t>
      </w:r>
    </w:p>
    <w:p w:rsidR="00DC30FB" w:rsidRDefault="00DC30FB" w:rsidP="00EE0E45">
      <w:pPr>
        <w:shd w:val="clear" w:color="auto" w:fill="FFFFFF"/>
        <w:ind w:left="264"/>
        <w:rPr>
          <w:rStyle w:val="2"/>
          <w:b w:val="0"/>
          <w:lang w:val="ru-RU"/>
        </w:rPr>
      </w:pPr>
      <w:r>
        <w:rPr>
          <w:rStyle w:val="2"/>
          <w:b w:val="0"/>
          <w:i/>
          <w:lang w:val="ru-RU"/>
        </w:rPr>
        <w:t xml:space="preserve">Оцениваемое УУД: </w:t>
      </w:r>
      <w:r>
        <w:rPr>
          <w:rStyle w:val="2"/>
          <w:b w:val="0"/>
          <w:lang w:val="ru-RU"/>
        </w:rPr>
        <w:t xml:space="preserve"> логические универсальные учебные действия</w:t>
      </w:r>
    </w:p>
    <w:p w:rsidR="00DC30FB" w:rsidRDefault="00DC30FB" w:rsidP="00EE0E45">
      <w:pPr>
        <w:shd w:val="clear" w:color="auto" w:fill="FFFFFF"/>
        <w:ind w:left="264"/>
        <w:rPr>
          <w:rStyle w:val="2"/>
          <w:b w:val="0"/>
          <w:lang w:val="ru-RU"/>
        </w:rPr>
      </w:pPr>
      <w:r>
        <w:rPr>
          <w:rStyle w:val="2"/>
          <w:b w:val="0"/>
          <w:i/>
          <w:lang w:val="ru-RU"/>
        </w:rPr>
        <w:t>Форма проведения:</w:t>
      </w:r>
      <w:r>
        <w:rPr>
          <w:rStyle w:val="2"/>
          <w:b w:val="0"/>
          <w:lang w:val="ru-RU"/>
        </w:rPr>
        <w:t xml:space="preserve"> письменный опрос</w:t>
      </w:r>
    </w:p>
    <w:p w:rsidR="00DC30FB" w:rsidRDefault="00DC30FB" w:rsidP="00EE0E45">
      <w:pPr>
        <w:shd w:val="clear" w:color="auto" w:fill="FFFFFF"/>
        <w:ind w:left="264"/>
        <w:rPr>
          <w:rStyle w:val="2"/>
          <w:b w:val="0"/>
          <w:lang w:val="ru-RU"/>
        </w:rPr>
      </w:pPr>
      <w:r>
        <w:rPr>
          <w:rStyle w:val="2"/>
          <w:b w:val="0"/>
          <w:i/>
          <w:lang w:val="ru-RU"/>
        </w:rPr>
        <w:t>Возраст:</w:t>
      </w:r>
      <w:r>
        <w:rPr>
          <w:rStyle w:val="2"/>
          <w:b w:val="0"/>
          <w:lang w:val="ru-RU"/>
        </w:rPr>
        <w:t xml:space="preserve"> младшие школьники.</w:t>
      </w:r>
    </w:p>
    <w:p w:rsidR="00DC30FB" w:rsidRDefault="00DC30FB" w:rsidP="00EE0E45">
      <w:pPr>
        <w:pStyle w:val="NormalWeb"/>
        <w:spacing w:before="0" w:beforeAutospacing="0" w:after="0" w:afterAutospacing="0"/>
      </w:pPr>
      <w:r>
        <w:t>ЯФОУФСНКОТПХЬАБЦЪМЩЮСАЭЕЫМЯЧБРП</w:t>
      </w:r>
      <w:r>
        <w:br/>
        <w:t>ЛОЬИРЪГНЖРЛВАКГДЗПМЫЛОАКМПРСТНКРА</w:t>
      </w:r>
      <w:r>
        <w:br/>
        <w:t>ФРШУБАТВВГДИЖСЯИАУМАМАЦПЧУЪЩМЕИ</w:t>
      </w:r>
      <w:r>
        <w:br/>
        <w:t>БРПТЯЭЦБУРАНСГЛКЮГБЕИОПАЛКАФСПТШЛ</w:t>
      </w:r>
      <w:r>
        <w:br/>
        <w:t>ОСМЕТЛАОУКЖЫЪЕЛАВТОБУСИОХПСЯЗВЖФ</w:t>
      </w:r>
      <w:r>
        <w:br/>
        <w:t>БРПТЯЭЦДЖЕЭУСГЛКЮГБЕИОКАПЛЯФСГТЮС</w:t>
      </w:r>
    </w:p>
    <w:p w:rsidR="00DC30FB" w:rsidRDefault="00DC30FB" w:rsidP="00EE0E45">
      <w:pPr>
        <w:pStyle w:val="NormalWeb"/>
        <w:spacing w:before="0" w:beforeAutospacing="0" w:after="0" w:afterAutospacing="0"/>
      </w:pPr>
      <w:r>
        <w:rPr>
          <w:b/>
          <w:bCs/>
        </w:rPr>
        <w:t>Обработка:</w:t>
      </w:r>
      <w:r>
        <w:t xml:space="preserve"> за каждый правильный ответ 1 балл. </w:t>
      </w:r>
      <w:r>
        <w:rPr>
          <w:b/>
          <w:bCs/>
        </w:rPr>
        <w:t>Время</w:t>
      </w:r>
      <w:r>
        <w:t xml:space="preserve"> – 4 минуты.</w:t>
      </w:r>
      <w:r>
        <w:br/>
      </w:r>
      <w:r>
        <w:rPr>
          <w:b/>
          <w:bCs/>
        </w:rPr>
        <w:t xml:space="preserve">Интерпретация: </w:t>
      </w:r>
      <w:r>
        <w:rPr>
          <w:b/>
          <w:bCs/>
        </w:rPr>
        <w:br/>
      </w:r>
      <w:r>
        <w:t>13-15 баллов – высокий уровень развития</w:t>
      </w:r>
      <w:r>
        <w:br/>
        <w:t>10-12 баллов – средний</w:t>
      </w:r>
      <w:r>
        <w:br/>
        <w:t>9 и менее баллов - низкий</w:t>
      </w:r>
    </w:p>
    <w:p w:rsidR="00DC30FB" w:rsidRDefault="00DC30FB" w:rsidP="00EE0E45">
      <w:pPr>
        <w:shd w:val="clear" w:color="auto" w:fill="FFFFFF"/>
        <w:ind w:left="278"/>
        <w:rPr>
          <w:rStyle w:val="2"/>
          <w:lang w:val="ru-RU"/>
        </w:rPr>
      </w:pPr>
      <w:r>
        <w:rPr>
          <w:rStyle w:val="2"/>
          <w:lang w:val="ru-RU"/>
        </w:rPr>
        <w:t xml:space="preserve"> «ЛОГИЧЕСКИЕ ЗАКОНОМЕРНОСТИ»</w:t>
      </w:r>
    </w:p>
    <w:p w:rsidR="00DC30FB" w:rsidRDefault="00DC30FB" w:rsidP="00EE0E45">
      <w:pPr>
        <w:shd w:val="clear" w:color="auto" w:fill="FFFFFF"/>
        <w:ind w:left="264"/>
        <w:rPr>
          <w:rStyle w:val="2"/>
          <w:b w:val="0"/>
          <w:lang w:val="ru-RU"/>
        </w:rPr>
      </w:pPr>
      <w:r>
        <w:rPr>
          <w:rStyle w:val="2"/>
          <w:b w:val="0"/>
          <w:i/>
          <w:lang w:val="ru-RU"/>
        </w:rPr>
        <w:t xml:space="preserve">Цель: </w:t>
      </w:r>
      <w:r>
        <w:rPr>
          <w:rStyle w:val="2"/>
          <w:b w:val="0"/>
          <w:lang w:val="ru-RU"/>
        </w:rPr>
        <w:t>выявление уровня развития  логического мышления.</w:t>
      </w:r>
    </w:p>
    <w:p w:rsidR="00DC30FB" w:rsidRDefault="00DC30FB" w:rsidP="00EE0E45">
      <w:pPr>
        <w:shd w:val="clear" w:color="auto" w:fill="FFFFFF"/>
        <w:ind w:left="264"/>
        <w:rPr>
          <w:rStyle w:val="2"/>
          <w:b w:val="0"/>
          <w:lang w:val="ru-RU"/>
        </w:rPr>
      </w:pPr>
      <w:r>
        <w:rPr>
          <w:rStyle w:val="2"/>
          <w:b w:val="0"/>
          <w:i/>
          <w:lang w:val="ru-RU"/>
        </w:rPr>
        <w:t xml:space="preserve">Оцениваемое УУД: </w:t>
      </w:r>
      <w:r>
        <w:rPr>
          <w:rStyle w:val="2"/>
          <w:b w:val="0"/>
          <w:lang w:val="ru-RU"/>
        </w:rPr>
        <w:t xml:space="preserve"> логические универсальные учебные действия.</w:t>
      </w:r>
    </w:p>
    <w:p w:rsidR="00DC30FB" w:rsidRDefault="00DC30FB" w:rsidP="00EE0E45">
      <w:pPr>
        <w:shd w:val="clear" w:color="auto" w:fill="FFFFFF"/>
        <w:ind w:left="264"/>
        <w:rPr>
          <w:rStyle w:val="2"/>
          <w:b w:val="0"/>
          <w:lang w:val="ru-RU"/>
        </w:rPr>
      </w:pPr>
      <w:r>
        <w:rPr>
          <w:rStyle w:val="2"/>
          <w:b w:val="0"/>
          <w:i/>
          <w:lang w:val="ru-RU"/>
        </w:rPr>
        <w:t>Форма проведения:</w:t>
      </w:r>
      <w:r>
        <w:rPr>
          <w:rStyle w:val="2"/>
          <w:b w:val="0"/>
          <w:lang w:val="ru-RU"/>
        </w:rPr>
        <w:t xml:space="preserve"> письменный опрос.</w:t>
      </w:r>
    </w:p>
    <w:p w:rsidR="00DC30FB" w:rsidRDefault="00DC30FB" w:rsidP="00EE0E45">
      <w:pPr>
        <w:shd w:val="clear" w:color="auto" w:fill="FFFFFF"/>
        <w:ind w:left="264"/>
        <w:rPr>
          <w:rStyle w:val="2"/>
          <w:b w:val="0"/>
          <w:lang w:val="ru-RU"/>
        </w:rPr>
      </w:pPr>
      <w:r>
        <w:rPr>
          <w:rStyle w:val="2"/>
          <w:b w:val="0"/>
          <w:i/>
          <w:lang w:val="ru-RU"/>
        </w:rPr>
        <w:t>Возраст:</w:t>
      </w:r>
      <w:r>
        <w:rPr>
          <w:rStyle w:val="2"/>
          <w:b w:val="0"/>
          <w:lang w:val="ru-RU"/>
        </w:rPr>
        <w:t xml:space="preserve"> младшие школьники</w:t>
      </w:r>
    </w:p>
    <w:p w:rsidR="00DC30FB" w:rsidRDefault="00DC30FB" w:rsidP="00EE0E45">
      <w:pPr>
        <w:shd w:val="clear" w:color="auto" w:fill="FFFFFF"/>
        <w:ind w:right="67" w:firstLine="278"/>
        <w:jc w:val="both"/>
      </w:pPr>
      <w:r>
        <w:rPr>
          <w:color w:val="000000"/>
          <w:spacing w:val="2"/>
        </w:rPr>
        <w:t xml:space="preserve">Испытуемым предъявляют письменно ряды чисел. Им </w:t>
      </w:r>
      <w:r>
        <w:rPr>
          <w:color w:val="000000"/>
          <w:spacing w:val="3"/>
        </w:rPr>
        <w:t xml:space="preserve">необходимо проанализировать каждый ряд и установить </w:t>
      </w:r>
      <w:r>
        <w:rPr>
          <w:color w:val="000000"/>
          <w:spacing w:val="2"/>
        </w:rPr>
        <w:t>закономерность его построения. Испытуемый должен оп</w:t>
      </w:r>
      <w:r>
        <w:rPr>
          <w:color w:val="000000"/>
          <w:spacing w:val="2"/>
        </w:rPr>
        <w:softHyphen/>
      </w:r>
      <w:r>
        <w:rPr>
          <w:color w:val="000000"/>
          <w:spacing w:val="4"/>
        </w:rPr>
        <w:t>ределить два числа, которые бы продолжили ряд. Время решения заданий фиксируется. Числовые ряды:</w:t>
      </w:r>
    </w:p>
    <w:p w:rsidR="00DC30FB" w:rsidRDefault="00DC30FB" w:rsidP="00EE0E45">
      <w:pPr>
        <w:shd w:val="clear" w:color="auto" w:fill="FFFFFF"/>
        <w:ind w:right="67" w:firstLine="278"/>
        <w:jc w:val="both"/>
        <w:sectPr w:rsidR="00DC30FB">
          <w:pgSz w:w="11909" w:h="16834"/>
          <w:pgMar w:top="720" w:right="720" w:bottom="720" w:left="720" w:header="720" w:footer="720" w:gutter="0"/>
          <w:cols w:space="60"/>
          <w:noEndnote/>
          <w:docGrid w:linePitch="272"/>
        </w:sectPr>
      </w:pPr>
    </w:p>
    <w:p w:rsidR="00DC30FB" w:rsidRDefault="00DC30FB" w:rsidP="00EE0E45">
      <w:pPr>
        <w:widowControl w:val="0"/>
        <w:numPr>
          <w:ilvl w:val="0"/>
          <w:numId w:val="29"/>
        </w:numPr>
        <w:shd w:val="clear" w:color="auto" w:fill="FFFFFF"/>
        <w:tabs>
          <w:tab w:val="left" w:pos="269"/>
        </w:tabs>
        <w:autoSpaceDE w:val="0"/>
        <w:autoSpaceDN w:val="0"/>
        <w:adjustRightInd w:val="0"/>
        <w:rPr>
          <w:color w:val="000000"/>
          <w:spacing w:val="-12"/>
        </w:rPr>
      </w:pPr>
      <w:r>
        <w:rPr>
          <w:color w:val="000000"/>
          <w:spacing w:val="14"/>
        </w:rPr>
        <w:t>2, 3, 4, 5, 6, 7;</w:t>
      </w:r>
    </w:p>
    <w:p w:rsidR="00DC30FB" w:rsidRDefault="00DC30FB" w:rsidP="00EE0E45">
      <w:pPr>
        <w:widowControl w:val="0"/>
        <w:numPr>
          <w:ilvl w:val="0"/>
          <w:numId w:val="29"/>
        </w:numPr>
        <w:shd w:val="clear" w:color="auto" w:fill="FFFFFF"/>
        <w:tabs>
          <w:tab w:val="left" w:pos="269"/>
        </w:tabs>
        <w:autoSpaceDE w:val="0"/>
        <w:autoSpaceDN w:val="0"/>
        <w:adjustRightInd w:val="0"/>
        <w:rPr>
          <w:color w:val="000000"/>
          <w:spacing w:val="-9"/>
        </w:rPr>
      </w:pPr>
      <w:r>
        <w:rPr>
          <w:color w:val="000000"/>
          <w:spacing w:val="12"/>
        </w:rPr>
        <w:t>6, 9, 12, 15, 18, 21;</w:t>
      </w:r>
    </w:p>
    <w:p w:rsidR="00DC30FB" w:rsidRDefault="00DC30FB" w:rsidP="00EE0E45">
      <w:pPr>
        <w:widowControl w:val="0"/>
        <w:numPr>
          <w:ilvl w:val="0"/>
          <w:numId w:val="29"/>
        </w:numPr>
        <w:shd w:val="clear" w:color="auto" w:fill="FFFFFF"/>
        <w:tabs>
          <w:tab w:val="left" w:pos="269"/>
        </w:tabs>
        <w:autoSpaceDE w:val="0"/>
        <w:autoSpaceDN w:val="0"/>
        <w:adjustRightInd w:val="0"/>
        <w:rPr>
          <w:color w:val="000000"/>
          <w:spacing w:val="-10"/>
        </w:rPr>
      </w:pPr>
      <w:r>
        <w:rPr>
          <w:color w:val="000000"/>
          <w:spacing w:val="13"/>
        </w:rPr>
        <w:t>1, 2, 4, 8, 16, 32;</w:t>
      </w:r>
    </w:p>
    <w:p w:rsidR="00DC30FB" w:rsidRDefault="00DC30FB" w:rsidP="00EE0E45">
      <w:pPr>
        <w:widowControl w:val="0"/>
        <w:numPr>
          <w:ilvl w:val="0"/>
          <w:numId w:val="29"/>
        </w:numPr>
        <w:shd w:val="clear" w:color="auto" w:fill="FFFFFF"/>
        <w:tabs>
          <w:tab w:val="left" w:pos="269"/>
        </w:tabs>
        <w:autoSpaceDE w:val="0"/>
        <w:autoSpaceDN w:val="0"/>
        <w:adjustRightInd w:val="0"/>
        <w:rPr>
          <w:color w:val="000000"/>
          <w:spacing w:val="-9"/>
        </w:rPr>
      </w:pPr>
      <w:r>
        <w:rPr>
          <w:color w:val="000000"/>
          <w:spacing w:val="13"/>
        </w:rPr>
        <w:t>4, 5, 8, 9, 12, 13;</w:t>
      </w:r>
    </w:p>
    <w:p w:rsidR="00DC30FB" w:rsidRDefault="00DC30FB" w:rsidP="00EE0E45">
      <w:pPr>
        <w:widowControl w:val="0"/>
        <w:numPr>
          <w:ilvl w:val="0"/>
          <w:numId w:val="29"/>
        </w:numPr>
        <w:shd w:val="clear" w:color="auto" w:fill="FFFFFF"/>
        <w:tabs>
          <w:tab w:val="left" w:pos="269"/>
        </w:tabs>
        <w:autoSpaceDE w:val="0"/>
        <w:autoSpaceDN w:val="0"/>
        <w:adjustRightInd w:val="0"/>
        <w:rPr>
          <w:color w:val="000000"/>
          <w:spacing w:val="-8"/>
        </w:rPr>
      </w:pPr>
      <w:r>
        <w:rPr>
          <w:color w:val="000000"/>
          <w:spacing w:val="12"/>
        </w:rPr>
        <w:t>19, 16, 14, 11, 9, 6;</w:t>
      </w:r>
    </w:p>
    <w:p w:rsidR="00DC30FB" w:rsidRDefault="00DC30FB" w:rsidP="00EE0E45">
      <w:r>
        <w:rPr>
          <w:color w:val="000000"/>
          <w:spacing w:val="-8"/>
        </w:rPr>
        <w:br w:type="column"/>
      </w:r>
    </w:p>
    <w:p w:rsidR="00DC30FB" w:rsidRDefault="00DC30FB" w:rsidP="00EE0E45">
      <w:pPr>
        <w:widowControl w:val="0"/>
        <w:numPr>
          <w:ilvl w:val="0"/>
          <w:numId w:val="30"/>
        </w:numPr>
        <w:shd w:val="clear" w:color="auto" w:fill="FFFFFF"/>
        <w:tabs>
          <w:tab w:val="left" w:pos="269"/>
        </w:tabs>
        <w:autoSpaceDE w:val="0"/>
        <w:autoSpaceDN w:val="0"/>
        <w:adjustRightInd w:val="0"/>
        <w:rPr>
          <w:color w:val="000000"/>
          <w:spacing w:val="-11"/>
        </w:rPr>
      </w:pPr>
      <w:r>
        <w:rPr>
          <w:color w:val="000000"/>
          <w:spacing w:val="11"/>
        </w:rPr>
        <w:t>29, 28, 26, 23, 19, 14;</w:t>
      </w:r>
    </w:p>
    <w:p w:rsidR="00DC30FB" w:rsidRDefault="00DC30FB" w:rsidP="00EE0E45">
      <w:pPr>
        <w:widowControl w:val="0"/>
        <w:numPr>
          <w:ilvl w:val="0"/>
          <w:numId w:val="30"/>
        </w:numPr>
        <w:shd w:val="clear" w:color="auto" w:fill="FFFFFF"/>
        <w:tabs>
          <w:tab w:val="left" w:pos="269"/>
        </w:tabs>
        <w:autoSpaceDE w:val="0"/>
        <w:autoSpaceDN w:val="0"/>
        <w:adjustRightInd w:val="0"/>
        <w:rPr>
          <w:color w:val="000000"/>
          <w:spacing w:val="-12"/>
        </w:rPr>
      </w:pPr>
      <w:r>
        <w:rPr>
          <w:color w:val="000000"/>
          <w:spacing w:val="14"/>
        </w:rPr>
        <w:t>16, 8, 4, 2, 1, 0, 5;</w:t>
      </w:r>
    </w:p>
    <w:p w:rsidR="00DC30FB" w:rsidRDefault="00DC30FB" w:rsidP="00EE0E45">
      <w:pPr>
        <w:widowControl w:val="0"/>
        <w:numPr>
          <w:ilvl w:val="0"/>
          <w:numId w:val="30"/>
        </w:numPr>
        <w:shd w:val="clear" w:color="auto" w:fill="FFFFFF"/>
        <w:tabs>
          <w:tab w:val="left" w:pos="269"/>
        </w:tabs>
        <w:autoSpaceDE w:val="0"/>
        <w:autoSpaceDN w:val="0"/>
        <w:adjustRightInd w:val="0"/>
        <w:rPr>
          <w:color w:val="000000"/>
          <w:spacing w:val="-9"/>
        </w:rPr>
      </w:pPr>
      <w:r>
        <w:rPr>
          <w:color w:val="000000"/>
          <w:spacing w:val="13"/>
        </w:rPr>
        <w:t>1, 4, 9, 16, 25, 36;</w:t>
      </w:r>
    </w:p>
    <w:p w:rsidR="00DC30FB" w:rsidRDefault="00DC30FB" w:rsidP="00EE0E45">
      <w:pPr>
        <w:widowControl w:val="0"/>
        <w:numPr>
          <w:ilvl w:val="0"/>
          <w:numId w:val="30"/>
        </w:numPr>
        <w:shd w:val="clear" w:color="auto" w:fill="FFFFFF"/>
        <w:tabs>
          <w:tab w:val="left" w:pos="269"/>
        </w:tabs>
        <w:autoSpaceDE w:val="0"/>
        <w:autoSpaceDN w:val="0"/>
        <w:adjustRightInd w:val="0"/>
        <w:rPr>
          <w:color w:val="000000"/>
          <w:spacing w:val="-8"/>
        </w:rPr>
      </w:pPr>
      <w:r>
        <w:rPr>
          <w:color w:val="000000"/>
          <w:spacing w:val="11"/>
        </w:rPr>
        <w:t>21, 18, 16, 15, 12, 10;</w:t>
      </w:r>
    </w:p>
    <w:p w:rsidR="00DC30FB" w:rsidRDefault="00DC30FB" w:rsidP="00EE0E45">
      <w:pPr>
        <w:shd w:val="clear" w:color="auto" w:fill="FFFFFF"/>
        <w:tabs>
          <w:tab w:val="left" w:pos="384"/>
        </w:tabs>
        <w:ind w:left="5"/>
      </w:pPr>
      <w:r>
        <w:rPr>
          <w:color w:val="000000"/>
          <w:spacing w:val="-6"/>
        </w:rPr>
        <w:t>10)</w:t>
      </w:r>
      <w:r>
        <w:rPr>
          <w:color w:val="000000"/>
        </w:rPr>
        <w:tab/>
      </w:r>
      <w:r>
        <w:rPr>
          <w:color w:val="000000"/>
          <w:spacing w:val="13"/>
        </w:rPr>
        <w:t>3, 6, 8, 16, 18, 36.</w:t>
      </w:r>
    </w:p>
    <w:p w:rsidR="00DC30FB" w:rsidRDefault="00DC30FB" w:rsidP="00EE0E45">
      <w:pPr>
        <w:shd w:val="clear" w:color="auto" w:fill="FFFFFF"/>
        <w:tabs>
          <w:tab w:val="left" w:pos="384"/>
        </w:tabs>
        <w:ind w:left="5"/>
        <w:sectPr w:rsidR="00DC30FB">
          <w:type w:val="continuous"/>
          <w:pgSz w:w="11909" w:h="16834"/>
          <w:pgMar w:top="720" w:right="720" w:bottom="720" w:left="720" w:header="720" w:footer="720" w:gutter="0"/>
          <w:cols w:num="2" w:space="720" w:equalWidth="0">
            <w:col w:w="4841" w:space="518"/>
            <w:col w:w="5110"/>
          </w:cols>
          <w:noEndnote/>
          <w:docGrid w:linePitch="272"/>
        </w:sectPr>
      </w:pPr>
    </w:p>
    <w:p w:rsidR="00DC30FB" w:rsidRDefault="00DC30FB" w:rsidP="00EE0E45">
      <w:pPr>
        <w:shd w:val="clear" w:color="auto" w:fill="FFFFFF"/>
        <w:ind w:left="283"/>
      </w:pPr>
      <w:r>
        <w:rPr>
          <w:color w:val="000000"/>
        </w:rPr>
        <w:t>Оценка результатов производится с помощью таблицы:</w:t>
      </w:r>
    </w:p>
    <w:p w:rsidR="00DC30FB" w:rsidRDefault="00DC30FB" w:rsidP="00EE0E45"/>
    <w:tbl>
      <w:tblPr>
        <w:tblW w:w="10450" w:type="dxa"/>
        <w:tblInd w:w="-2600" w:type="dxa"/>
        <w:tblLayout w:type="fixed"/>
        <w:tblCellMar>
          <w:left w:w="40" w:type="dxa"/>
          <w:right w:w="40" w:type="dxa"/>
        </w:tblCellMar>
        <w:tblLook w:val="0000"/>
      </w:tblPr>
      <w:tblGrid>
        <w:gridCol w:w="4109"/>
        <w:gridCol w:w="797"/>
        <w:gridCol w:w="653"/>
        <w:gridCol w:w="4891"/>
      </w:tblGrid>
      <w:tr w:rsidR="00DC30FB" w:rsidTr="00677F7E">
        <w:trPr>
          <w:trHeight w:hRule="exact" w:val="912"/>
        </w:trPr>
        <w:tc>
          <w:tcPr>
            <w:tcW w:w="4109" w:type="dxa"/>
            <w:tcBorders>
              <w:top w:val="single" w:sz="6" w:space="0" w:color="auto"/>
              <w:left w:val="single" w:sz="6" w:space="0" w:color="auto"/>
              <w:bottom w:val="single" w:sz="6" w:space="0" w:color="auto"/>
              <w:right w:val="single" w:sz="6" w:space="0" w:color="auto"/>
            </w:tcBorders>
            <w:shd w:val="clear" w:color="auto" w:fill="FFFFFF"/>
            <w:vAlign w:val="center"/>
          </w:tcPr>
          <w:p w:rsidR="00DC30FB" w:rsidRDefault="00DC30FB" w:rsidP="00EE0E45">
            <w:pPr>
              <w:shd w:val="clear" w:color="auto" w:fill="FFFFFF"/>
              <w:ind w:left="115" w:right="120"/>
            </w:pPr>
            <w:r>
              <w:rPr>
                <w:color w:val="323232"/>
                <w:spacing w:val="-5"/>
              </w:rPr>
              <w:t xml:space="preserve">Время </w:t>
            </w:r>
            <w:r>
              <w:rPr>
                <w:color w:val="323232"/>
                <w:spacing w:val="2"/>
              </w:rPr>
              <w:t xml:space="preserve">выполнения </w:t>
            </w:r>
            <w:r>
              <w:rPr>
                <w:color w:val="323232"/>
                <w:spacing w:val="-1"/>
              </w:rPr>
              <w:t xml:space="preserve">задания </w:t>
            </w:r>
            <w:r>
              <w:rPr>
                <w:color w:val="323232"/>
                <w:spacing w:val="5"/>
              </w:rPr>
              <w:t>(мин., сек.)</w:t>
            </w:r>
          </w:p>
        </w:tc>
        <w:tc>
          <w:tcPr>
            <w:tcW w:w="797" w:type="dxa"/>
            <w:tcBorders>
              <w:top w:val="single" w:sz="6" w:space="0" w:color="auto"/>
              <w:left w:val="single" w:sz="6" w:space="0" w:color="auto"/>
              <w:bottom w:val="single" w:sz="6" w:space="0" w:color="auto"/>
              <w:right w:val="single" w:sz="6" w:space="0" w:color="auto"/>
            </w:tcBorders>
            <w:shd w:val="clear" w:color="auto" w:fill="FFFFFF"/>
            <w:vAlign w:val="center"/>
          </w:tcPr>
          <w:p w:rsidR="00DC30FB" w:rsidRDefault="00DC30FB" w:rsidP="00EE0E45">
            <w:pPr>
              <w:shd w:val="clear" w:color="auto" w:fill="FFFFFF"/>
              <w:jc w:val="center"/>
            </w:pPr>
            <w:r>
              <w:rPr>
                <w:color w:val="323232"/>
                <w:spacing w:val="3"/>
              </w:rPr>
              <w:t xml:space="preserve">Кол-во </w:t>
            </w:r>
            <w:r>
              <w:rPr>
                <w:color w:val="323232"/>
                <w:spacing w:val="5"/>
              </w:rPr>
              <w:t>ошибок</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rsidR="00DC30FB" w:rsidRDefault="00DC30FB" w:rsidP="00EE0E45">
            <w:pPr>
              <w:shd w:val="clear" w:color="auto" w:fill="FFFFFF"/>
              <w:jc w:val="center"/>
            </w:pPr>
            <w:r>
              <w:rPr>
                <w:color w:val="323232"/>
                <w:spacing w:val="-6"/>
              </w:rPr>
              <w:t>Баллы</w:t>
            </w:r>
          </w:p>
        </w:tc>
        <w:tc>
          <w:tcPr>
            <w:tcW w:w="4891" w:type="dxa"/>
            <w:tcBorders>
              <w:top w:val="single" w:sz="6" w:space="0" w:color="auto"/>
              <w:left w:val="single" w:sz="6" w:space="0" w:color="auto"/>
              <w:bottom w:val="single" w:sz="6" w:space="0" w:color="auto"/>
              <w:right w:val="single" w:sz="6" w:space="0" w:color="auto"/>
            </w:tcBorders>
            <w:shd w:val="clear" w:color="auto" w:fill="FFFFFF"/>
            <w:vAlign w:val="center"/>
          </w:tcPr>
          <w:p w:rsidR="00DC30FB" w:rsidRDefault="00DC30FB" w:rsidP="00EE0E45">
            <w:pPr>
              <w:shd w:val="clear" w:color="auto" w:fill="FFFFFF"/>
              <w:ind w:left="269" w:right="317" w:firstLine="230"/>
            </w:pPr>
            <w:r>
              <w:rPr>
                <w:color w:val="323232"/>
                <w:spacing w:val="3"/>
              </w:rPr>
              <w:t xml:space="preserve">Уровень развития </w:t>
            </w:r>
            <w:r>
              <w:rPr>
                <w:color w:val="323232"/>
                <w:spacing w:val="4"/>
              </w:rPr>
              <w:t>логического мышления</w:t>
            </w:r>
          </w:p>
        </w:tc>
      </w:tr>
      <w:tr w:rsidR="00DC30FB" w:rsidTr="00677F7E">
        <w:trPr>
          <w:trHeight w:hRule="exact" w:val="733"/>
        </w:trPr>
        <w:tc>
          <w:tcPr>
            <w:tcW w:w="4109"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pPr>
            <w:r>
              <w:rPr>
                <w:color w:val="000000"/>
                <w:spacing w:val="-5"/>
              </w:rPr>
              <w:t>2 мин. и менее</w:t>
            </w:r>
          </w:p>
        </w:tc>
        <w:tc>
          <w:tcPr>
            <w:tcW w:w="797"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0</w:t>
            </w:r>
          </w:p>
        </w:tc>
        <w:tc>
          <w:tcPr>
            <w:tcW w:w="653"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5</w:t>
            </w:r>
          </w:p>
        </w:tc>
        <w:tc>
          <w:tcPr>
            <w:tcW w:w="4891"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768" w:hanging="5"/>
            </w:pPr>
            <w:r>
              <w:rPr>
                <w:color w:val="000000"/>
                <w:spacing w:val="-3"/>
              </w:rPr>
              <w:t>Очень высокий уровень логического мышления</w:t>
            </w:r>
          </w:p>
        </w:tc>
      </w:tr>
      <w:tr w:rsidR="00DC30FB" w:rsidTr="00677F7E">
        <w:trPr>
          <w:trHeight w:hRule="exact" w:val="725"/>
        </w:trPr>
        <w:tc>
          <w:tcPr>
            <w:tcW w:w="4109"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10"/>
            </w:pPr>
            <w:r>
              <w:rPr>
                <w:color w:val="000000"/>
                <w:spacing w:val="-2"/>
              </w:rPr>
              <w:t xml:space="preserve">2 мин. 10 сек. — </w:t>
            </w:r>
            <w:r>
              <w:rPr>
                <w:color w:val="000000"/>
                <w:spacing w:val="-1"/>
              </w:rPr>
              <w:t>4 мин. 30 сек.</w:t>
            </w:r>
          </w:p>
        </w:tc>
        <w:tc>
          <w:tcPr>
            <w:tcW w:w="797"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0</w:t>
            </w:r>
          </w:p>
        </w:tc>
        <w:tc>
          <w:tcPr>
            <w:tcW w:w="653"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4</w:t>
            </w:r>
          </w:p>
        </w:tc>
        <w:tc>
          <w:tcPr>
            <w:tcW w:w="4891"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245" w:hanging="10"/>
            </w:pPr>
            <w:r>
              <w:rPr>
                <w:color w:val="000000"/>
                <w:spacing w:val="-5"/>
              </w:rPr>
              <w:t xml:space="preserve">Хороший уровень, выше, чем у </w:t>
            </w:r>
            <w:r>
              <w:rPr>
                <w:color w:val="000000"/>
                <w:spacing w:val="-4"/>
              </w:rPr>
              <w:t>большинства людей</w:t>
            </w:r>
          </w:p>
        </w:tc>
      </w:tr>
      <w:tr w:rsidR="00DC30FB" w:rsidTr="00677F7E">
        <w:trPr>
          <w:trHeight w:hRule="exact" w:val="490"/>
        </w:trPr>
        <w:tc>
          <w:tcPr>
            <w:tcW w:w="4109"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5"/>
            </w:pPr>
            <w:r>
              <w:rPr>
                <w:color w:val="000000"/>
                <w:spacing w:val="-1"/>
              </w:rPr>
              <w:t xml:space="preserve">4 мин. 35 сек. — </w:t>
            </w:r>
            <w:r>
              <w:rPr>
                <w:color w:val="000000"/>
                <w:spacing w:val="-2"/>
              </w:rPr>
              <w:t>9 мин. 50 сек.</w:t>
            </w:r>
          </w:p>
        </w:tc>
        <w:tc>
          <w:tcPr>
            <w:tcW w:w="797"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0</w:t>
            </w:r>
          </w:p>
        </w:tc>
        <w:tc>
          <w:tcPr>
            <w:tcW w:w="653"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3+</w:t>
            </w:r>
          </w:p>
        </w:tc>
        <w:tc>
          <w:tcPr>
            <w:tcW w:w="4891"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346" w:hanging="5"/>
            </w:pPr>
            <w:r>
              <w:rPr>
                <w:color w:val="000000"/>
                <w:spacing w:val="-5"/>
              </w:rPr>
              <w:t xml:space="preserve">Хорошая норма большинства </w:t>
            </w:r>
            <w:r>
              <w:rPr>
                <w:color w:val="000000"/>
                <w:spacing w:val="-8"/>
              </w:rPr>
              <w:t>людей</w:t>
            </w:r>
          </w:p>
        </w:tc>
      </w:tr>
      <w:tr w:rsidR="00DC30FB" w:rsidTr="00677F7E">
        <w:trPr>
          <w:trHeight w:hRule="exact" w:val="528"/>
        </w:trPr>
        <w:tc>
          <w:tcPr>
            <w:tcW w:w="4109"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10"/>
            </w:pPr>
            <w:r>
              <w:rPr>
                <w:color w:val="000000"/>
                <w:spacing w:val="-1"/>
              </w:rPr>
              <w:t xml:space="preserve">4 мин. 35 сек. — </w:t>
            </w:r>
            <w:r>
              <w:rPr>
                <w:color w:val="000000"/>
                <w:spacing w:val="-2"/>
              </w:rPr>
              <w:t>9 мин. 50 сек.</w:t>
            </w:r>
          </w:p>
        </w:tc>
        <w:tc>
          <w:tcPr>
            <w:tcW w:w="797"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1</w:t>
            </w:r>
          </w:p>
        </w:tc>
        <w:tc>
          <w:tcPr>
            <w:tcW w:w="653"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3</w:t>
            </w:r>
          </w:p>
        </w:tc>
        <w:tc>
          <w:tcPr>
            <w:tcW w:w="4891"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pPr>
            <w:r>
              <w:rPr>
                <w:color w:val="000000"/>
                <w:spacing w:val="-8"/>
              </w:rPr>
              <w:t>Средняя норма</w:t>
            </w:r>
          </w:p>
        </w:tc>
      </w:tr>
      <w:tr w:rsidR="00DC30FB" w:rsidTr="00677F7E">
        <w:trPr>
          <w:trHeight w:hRule="exact" w:val="451"/>
        </w:trPr>
        <w:tc>
          <w:tcPr>
            <w:tcW w:w="4109"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10"/>
            </w:pPr>
            <w:r>
              <w:rPr>
                <w:color w:val="000000"/>
                <w:spacing w:val="-2"/>
              </w:rPr>
              <w:t>2 мин. 10 сек. — 4 мин. 30 сек.</w:t>
            </w:r>
          </w:p>
        </w:tc>
        <w:tc>
          <w:tcPr>
            <w:tcW w:w="797"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2-3</w:t>
            </w:r>
          </w:p>
        </w:tc>
        <w:tc>
          <w:tcPr>
            <w:tcW w:w="653"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3-</w:t>
            </w:r>
          </w:p>
        </w:tc>
        <w:tc>
          <w:tcPr>
            <w:tcW w:w="4891"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pPr>
            <w:r>
              <w:rPr>
                <w:color w:val="000000"/>
                <w:spacing w:val="-5"/>
              </w:rPr>
              <w:t>Низкая норма</w:t>
            </w:r>
          </w:p>
        </w:tc>
      </w:tr>
      <w:tr w:rsidR="00DC30FB" w:rsidTr="00677F7E">
        <w:trPr>
          <w:trHeight w:hRule="exact" w:val="687"/>
        </w:trPr>
        <w:tc>
          <w:tcPr>
            <w:tcW w:w="4109"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5"/>
            </w:pPr>
            <w:r>
              <w:rPr>
                <w:color w:val="000000"/>
                <w:spacing w:val="-2"/>
              </w:rPr>
              <w:t xml:space="preserve">2 мин. 10 сек. — </w:t>
            </w:r>
            <w:r>
              <w:rPr>
                <w:color w:val="000000"/>
                <w:spacing w:val="1"/>
              </w:rPr>
              <w:t>15 мин. .</w:t>
            </w:r>
          </w:p>
        </w:tc>
        <w:tc>
          <w:tcPr>
            <w:tcW w:w="797"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4-5</w:t>
            </w:r>
          </w:p>
        </w:tc>
        <w:tc>
          <w:tcPr>
            <w:tcW w:w="653"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2</w:t>
            </w:r>
          </w:p>
        </w:tc>
        <w:tc>
          <w:tcPr>
            <w:tcW w:w="4891"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91" w:firstLine="10"/>
            </w:pPr>
            <w:r>
              <w:rPr>
                <w:color w:val="000000"/>
                <w:spacing w:val="-3"/>
              </w:rPr>
              <w:t xml:space="preserve">Ниже среднего уровня развития </w:t>
            </w:r>
            <w:r>
              <w:rPr>
                <w:color w:val="000000"/>
                <w:spacing w:val="-2"/>
              </w:rPr>
              <w:t>логического мышления</w:t>
            </w:r>
          </w:p>
        </w:tc>
      </w:tr>
      <w:tr w:rsidR="00DC30FB" w:rsidTr="00677F7E">
        <w:trPr>
          <w:trHeight w:hRule="exact" w:val="721"/>
        </w:trPr>
        <w:tc>
          <w:tcPr>
            <w:tcW w:w="4109"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pPr>
            <w:r>
              <w:rPr>
                <w:color w:val="000000"/>
                <w:spacing w:val="1"/>
              </w:rPr>
              <w:t>10-15 мин.</w:t>
            </w:r>
          </w:p>
        </w:tc>
        <w:tc>
          <w:tcPr>
            <w:tcW w:w="797"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2+</w:t>
            </w:r>
          </w:p>
        </w:tc>
        <w:tc>
          <w:tcPr>
            <w:tcW w:w="4891"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418" w:firstLine="10"/>
            </w:pPr>
            <w:r>
              <w:rPr>
                <w:color w:val="000000"/>
                <w:spacing w:val="-4"/>
              </w:rPr>
              <w:t xml:space="preserve">Низкая скорость мышления, </w:t>
            </w:r>
            <w:r>
              <w:rPr>
                <w:color w:val="000000"/>
                <w:spacing w:val="-5"/>
              </w:rPr>
              <w:t>«тугодум»</w:t>
            </w:r>
          </w:p>
        </w:tc>
      </w:tr>
      <w:tr w:rsidR="00DC30FB" w:rsidTr="00677F7E">
        <w:trPr>
          <w:trHeight w:hRule="exact" w:val="1072"/>
        </w:trPr>
        <w:tc>
          <w:tcPr>
            <w:tcW w:w="4109"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pPr>
            <w:r>
              <w:rPr>
                <w:color w:val="000000"/>
                <w:spacing w:val="-6"/>
              </w:rPr>
              <w:t>Более 16 мин.</w:t>
            </w:r>
          </w:p>
        </w:tc>
        <w:tc>
          <w:tcPr>
            <w:tcW w:w="797"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spacing w:val="-8"/>
              </w:rPr>
              <w:t>Более 5</w:t>
            </w:r>
          </w:p>
        </w:tc>
        <w:tc>
          <w:tcPr>
            <w:tcW w:w="653"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jc w:val="center"/>
            </w:pPr>
            <w:r>
              <w:rPr>
                <w:color w:val="000000"/>
              </w:rPr>
              <w:t>1</w:t>
            </w:r>
          </w:p>
        </w:tc>
        <w:tc>
          <w:tcPr>
            <w:tcW w:w="4891" w:type="dxa"/>
            <w:tcBorders>
              <w:top w:val="single" w:sz="6" w:space="0" w:color="auto"/>
              <w:left w:val="single" w:sz="6" w:space="0" w:color="auto"/>
              <w:bottom w:val="single" w:sz="6" w:space="0" w:color="auto"/>
              <w:right w:val="single" w:sz="6" w:space="0" w:color="auto"/>
            </w:tcBorders>
            <w:shd w:val="clear" w:color="auto" w:fill="FFFFFF"/>
          </w:tcPr>
          <w:p w:rsidR="00DC30FB" w:rsidRDefault="00DC30FB" w:rsidP="00EE0E45">
            <w:pPr>
              <w:shd w:val="clear" w:color="auto" w:fill="FFFFFF"/>
              <w:ind w:right="19" w:hanging="5"/>
            </w:pPr>
            <w:r>
              <w:rPr>
                <w:color w:val="000000"/>
                <w:spacing w:val="-3"/>
              </w:rPr>
              <w:t xml:space="preserve">Дефект логического мышления у человека, прошедшего обучение </w:t>
            </w:r>
            <w:r>
              <w:rPr>
                <w:color w:val="000000"/>
                <w:spacing w:val="-5"/>
              </w:rPr>
              <w:t xml:space="preserve">в объеме начальной школы, либо </w:t>
            </w:r>
            <w:r>
              <w:rPr>
                <w:color w:val="000000"/>
                <w:spacing w:val="-3"/>
              </w:rPr>
              <w:t>высокое переутомление</w:t>
            </w:r>
          </w:p>
        </w:tc>
      </w:tr>
    </w:tbl>
    <w:p w:rsidR="00DC30FB" w:rsidRDefault="00DC30FB" w:rsidP="00EE0E45">
      <w:pPr>
        <w:shd w:val="clear" w:color="auto" w:fill="FFFFFF"/>
        <w:sectPr w:rsidR="00DC30FB">
          <w:type w:val="continuous"/>
          <w:pgSz w:w="11909" w:h="16834"/>
          <w:pgMar w:top="1440" w:right="2880" w:bottom="720" w:left="3398" w:header="720" w:footer="720" w:gutter="0"/>
          <w:cols w:space="60"/>
          <w:noEndnote/>
        </w:sectPr>
      </w:pPr>
    </w:p>
    <w:p w:rsidR="00DC30FB" w:rsidRDefault="00DC30FB" w:rsidP="00EE0E45">
      <w:pPr>
        <w:shd w:val="clear" w:color="auto" w:fill="FFFFFF"/>
        <w:ind w:left="5"/>
        <w:rPr>
          <w:rStyle w:val="2"/>
          <w:spacing w:val="1"/>
          <w:w w:val="81"/>
          <w:lang w:val="ru-RU"/>
        </w:rPr>
      </w:pPr>
      <w:r>
        <w:rPr>
          <w:rStyle w:val="2"/>
          <w:spacing w:val="1"/>
          <w:w w:val="81"/>
          <w:lang w:val="ru-RU"/>
        </w:rPr>
        <w:t>Обработка результатов</w:t>
      </w:r>
    </w:p>
    <w:p w:rsidR="00DC30FB" w:rsidRDefault="00DC30FB" w:rsidP="00EE0E45">
      <w:pPr>
        <w:shd w:val="clear" w:color="auto" w:fill="FFFFFF"/>
      </w:pPr>
      <w:r>
        <w:rPr>
          <w:i/>
          <w:iCs/>
          <w:color w:val="000000"/>
          <w:spacing w:val="3"/>
        </w:rPr>
        <w:t xml:space="preserve">Предъявленные ряды                                     </w:t>
      </w:r>
    </w:p>
    <w:p w:rsidR="00DC30FB" w:rsidRDefault="00DC30FB" w:rsidP="00EE0E45">
      <w:pPr>
        <w:widowControl w:val="0"/>
        <w:numPr>
          <w:ilvl w:val="0"/>
          <w:numId w:val="31"/>
        </w:numPr>
        <w:shd w:val="clear" w:color="auto" w:fill="FFFFFF"/>
        <w:tabs>
          <w:tab w:val="left" w:pos="274"/>
        </w:tabs>
        <w:autoSpaceDE w:val="0"/>
        <w:autoSpaceDN w:val="0"/>
        <w:adjustRightInd w:val="0"/>
        <w:rPr>
          <w:b/>
          <w:bCs/>
          <w:color w:val="000000"/>
          <w:spacing w:val="-14"/>
        </w:rPr>
      </w:pPr>
      <w:r>
        <w:rPr>
          <w:b/>
          <w:bCs/>
          <w:color w:val="000000"/>
          <w:spacing w:val="10"/>
        </w:rPr>
        <w:t xml:space="preserve">2, 3, 4, 5, 6, 7;                                                                           </w:t>
      </w:r>
    </w:p>
    <w:p w:rsidR="00DC30FB" w:rsidRDefault="00DC30FB" w:rsidP="00EE0E45">
      <w:pPr>
        <w:widowControl w:val="0"/>
        <w:numPr>
          <w:ilvl w:val="0"/>
          <w:numId w:val="31"/>
        </w:numPr>
        <w:shd w:val="clear" w:color="auto" w:fill="FFFFFF"/>
        <w:tabs>
          <w:tab w:val="left" w:pos="274"/>
        </w:tabs>
        <w:autoSpaceDE w:val="0"/>
        <w:autoSpaceDN w:val="0"/>
        <w:adjustRightInd w:val="0"/>
        <w:rPr>
          <w:b/>
          <w:bCs/>
          <w:color w:val="000000"/>
          <w:spacing w:val="-12"/>
        </w:rPr>
      </w:pPr>
      <w:r>
        <w:rPr>
          <w:b/>
          <w:bCs/>
          <w:color w:val="000000"/>
          <w:spacing w:val="9"/>
        </w:rPr>
        <w:t xml:space="preserve">6, 9, 12, 15, 18, 21;                                                                                     </w:t>
      </w:r>
    </w:p>
    <w:p w:rsidR="00DC30FB" w:rsidRDefault="00DC30FB" w:rsidP="00EE0E45">
      <w:pPr>
        <w:widowControl w:val="0"/>
        <w:numPr>
          <w:ilvl w:val="0"/>
          <w:numId w:val="31"/>
        </w:numPr>
        <w:shd w:val="clear" w:color="auto" w:fill="FFFFFF"/>
        <w:tabs>
          <w:tab w:val="left" w:pos="274"/>
        </w:tabs>
        <w:autoSpaceDE w:val="0"/>
        <w:autoSpaceDN w:val="0"/>
        <w:adjustRightInd w:val="0"/>
        <w:rPr>
          <w:b/>
          <w:bCs/>
          <w:color w:val="000000"/>
          <w:spacing w:val="-9"/>
        </w:rPr>
      </w:pPr>
      <w:r>
        <w:rPr>
          <w:b/>
          <w:bCs/>
          <w:color w:val="000000"/>
          <w:spacing w:val="9"/>
        </w:rPr>
        <w:t xml:space="preserve">1, 2, 4, 8, 16, 32;                                                                                                        </w:t>
      </w:r>
    </w:p>
    <w:p w:rsidR="00DC30FB" w:rsidRDefault="00DC30FB" w:rsidP="00EE0E45">
      <w:pPr>
        <w:widowControl w:val="0"/>
        <w:numPr>
          <w:ilvl w:val="0"/>
          <w:numId w:val="31"/>
        </w:numPr>
        <w:shd w:val="clear" w:color="auto" w:fill="FFFFFF"/>
        <w:tabs>
          <w:tab w:val="left" w:pos="274"/>
        </w:tabs>
        <w:autoSpaceDE w:val="0"/>
        <w:autoSpaceDN w:val="0"/>
        <w:adjustRightInd w:val="0"/>
        <w:rPr>
          <w:color w:val="000000"/>
          <w:spacing w:val="-4"/>
        </w:rPr>
      </w:pPr>
      <w:r>
        <w:rPr>
          <w:color w:val="000000"/>
          <w:spacing w:val="14"/>
        </w:rPr>
        <w:t xml:space="preserve">4, 5, 8, 9, 12, 13;                                                                                               </w:t>
      </w:r>
    </w:p>
    <w:p w:rsidR="00DC30FB" w:rsidRDefault="00DC30FB" w:rsidP="00EE0E45">
      <w:pPr>
        <w:widowControl w:val="0"/>
        <w:numPr>
          <w:ilvl w:val="0"/>
          <w:numId w:val="31"/>
        </w:numPr>
        <w:shd w:val="clear" w:color="auto" w:fill="FFFFFF"/>
        <w:tabs>
          <w:tab w:val="left" w:pos="274"/>
        </w:tabs>
        <w:autoSpaceDE w:val="0"/>
        <w:autoSpaceDN w:val="0"/>
        <w:adjustRightInd w:val="0"/>
        <w:rPr>
          <w:b/>
          <w:bCs/>
          <w:color w:val="000000"/>
          <w:spacing w:val="-12"/>
        </w:rPr>
      </w:pPr>
      <w:r>
        <w:rPr>
          <w:b/>
          <w:bCs/>
          <w:color w:val="000000"/>
          <w:spacing w:val="8"/>
        </w:rPr>
        <w:t xml:space="preserve">19, 16, 14, 11, 9, 6;                                                                                                            </w:t>
      </w:r>
    </w:p>
    <w:p w:rsidR="00DC30FB" w:rsidRDefault="00DC30FB" w:rsidP="00EE0E45">
      <w:pPr>
        <w:widowControl w:val="0"/>
        <w:numPr>
          <w:ilvl w:val="0"/>
          <w:numId w:val="31"/>
        </w:numPr>
        <w:shd w:val="clear" w:color="auto" w:fill="FFFFFF"/>
        <w:tabs>
          <w:tab w:val="left" w:pos="274"/>
        </w:tabs>
        <w:autoSpaceDE w:val="0"/>
        <w:autoSpaceDN w:val="0"/>
        <w:adjustRightInd w:val="0"/>
        <w:rPr>
          <w:color w:val="000000"/>
          <w:spacing w:val="-12"/>
        </w:rPr>
      </w:pPr>
      <w:r>
        <w:rPr>
          <w:color w:val="000000"/>
          <w:spacing w:val="8"/>
        </w:rPr>
        <w:t xml:space="preserve">29, 28, 26, 23, 19, 14;                                                                                                       </w:t>
      </w:r>
    </w:p>
    <w:p w:rsidR="00DC30FB" w:rsidRDefault="00DC30FB" w:rsidP="00EE0E45">
      <w:pPr>
        <w:widowControl w:val="0"/>
        <w:numPr>
          <w:ilvl w:val="0"/>
          <w:numId w:val="31"/>
        </w:numPr>
        <w:shd w:val="clear" w:color="auto" w:fill="FFFFFF"/>
        <w:tabs>
          <w:tab w:val="left" w:pos="274"/>
        </w:tabs>
        <w:autoSpaceDE w:val="0"/>
        <w:autoSpaceDN w:val="0"/>
        <w:adjustRightInd w:val="0"/>
        <w:rPr>
          <w:color w:val="000000"/>
          <w:spacing w:val="-17"/>
        </w:rPr>
      </w:pPr>
      <w:r>
        <w:rPr>
          <w:color w:val="000000"/>
          <w:spacing w:val="10"/>
        </w:rPr>
        <w:t xml:space="preserve">16, 8, 4, 2, 1, 0.5;                                                                                                    </w:t>
      </w:r>
    </w:p>
    <w:p w:rsidR="00DC30FB" w:rsidRDefault="00DC30FB" w:rsidP="00EE0E45">
      <w:pPr>
        <w:widowControl w:val="0"/>
        <w:numPr>
          <w:ilvl w:val="0"/>
          <w:numId w:val="31"/>
        </w:numPr>
        <w:shd w:val="clear" w:color="auto" w:fill="FFFFFF"/>
        <w:tabs>
          <w:tab w:val="left" w:pos="274"/>
        </w:tabs>
        <w:autoSpaceDE w:val="0"/>
        <w:autoSpaceDN w:val="0"/>
        <w:adjustRightInd w:val="0"/>
        <w:rPr>
          <w:color w:val="000000"/>
          <w:spacing w:val="-9"/>
        </w:rPr>
      </w:pPr>
      <w:r>
        <w:rPr>
          <w:color w:val="000000"/>
          <w:spacing w:val="9"/>
        </w:rPr>
        <w:t xml:space="preserve">1, 4, 9, 16, 25, 36;                                                                                                    </w:t>
      </w:r>
    </w:p>
    <w:p w:rsidR="00DC30FB" w:rsidRDefault="00DC30FB" w:rsidP="00EE0E45">
      <w:pPr>
        <w:widowControl w:val="0"/>
        <w:numPr>
          <w:ilvl w:val="0"/>
          <w:numId w:val="31"/>
        </w:numPr>
        <w:shd w:val="clear" w:color="auto" w:fill="FFFFFF"/>
        <w:tabs>
          <w:tab w:val="left" w:pos="274"/>
        </w:tabs>
        <w:autoSpaceDE w:val="0"/>
        <w:autoSpaceDN w:val="0"/>
        <w:adjustRightInd w:val="0"/>
        <w:rPr>
          <w:color w:val="000000"/>
          <w:spacing w:val="-12"/>
        </w:rPr>
      </w:pPr>
      <w:r>
        <w:rPr>
          <w:color w:val="000000"/>
          <w:spacing w:val="8"/>
        </w:rPr>
        <w:t xml:space="preserve">21, 18, 16, 15, 12, 10;                                                                                                       </w:t>
      </w:r>
    </w:p>
    <w:p w:rsidR="00DC30FB" w:rsidRDefault="00DC30FB" w:rsidP="00EE0E45">
      <w:pPr>
        <w:shd w:val="clear" w:color="auto" w:fill="FFFFFF"/>
        <w:tabs>
          <w:tab w:val="left" w:pos="403"/>
        </w:tabs>
        <w:ind w:left="19"/>
      </w:pPr>
      <w:r>
        <w:rPr>
          <w:b/>
          <w:bCs/>
          <w:color w:val="000000"/>
          <w:spacing w:val="-9"/>
        </w:rPr>
        <w:t>10)</w:t>
      </w:r>
      <w:r>
        <w:rPr>
          <w:b/>
          <w:bCs/>
          <w:color w:val="000000"/>
        </w:rPr>
        <w:tab/>
      </w:r>
      <w:r>
        <w:rPr>
          <w:b/>
          <w:bCs/>
          <w:color w:val="000000"/>
          <w:spacing w:val="10"/>
        </w:rPr>
        <w:t xml:space="preserve">3, 6, 8, 16, 18, 36.                                                                                          </w:t>
      </w:r>
    </w:p>
    <w:p w:rsidR="00DC30FB" w:rsidRDefault="00DC30FB" w:rsidP="00EE0E45">
      <w:pPr>
        <w:shd w:val="clear" w:color="auto" w:fill="FFFFFF"/>
        <w:ind w:left="658" w:hanging="658"/>
        <w:rPr>
          <w:i/>
          <w:iCs/>
          <w:color w:val="494949"/>
          <w:spacing w:val="4"/>
        </w:rPr>
      </w:pPr>
      <w:r>
        <w:rPr>
          <w:i/>
          <w:iCs/>
          <w:color w:val="494949"/>
          <w:spacing w:val="4"/>
        </w:rPr>
        <w:t>Правильные ответы</w:t>
      </w:r>
    </w:p>
    <w:p w:rsidR="00DC30FB" w:rsidRDefault="00DC30FB" w:rsidP="00EE0E45">
      <w:pPr>
        <w:shd w:val="clear" w:color="auto" w:fill="FFFFFF"/>
        <w:ind w:left="1474" w:hanging="658"/>
        <w:rPr>
          <w:color w:val="494949"/>
          <w:spacing w:val="8"/>
        </w:rPr>
      </w:pPr>
      <w:r>
        <w:rPr>
          <w:color w:val="494949"/>
          <w:spacing w:val="8"/>
        </w:rPr>
        <w:t xml:space="preserve">8; 9 </w:t>
      </w:r>
    </w:p>
    <w:p w:rsidR="00DC30FB" w:rsidRDefault="00DC30FB" w:rsidP="00EE0E45">
      <w:pPr>
        <w:shd w:val="clear" w:color="auto" w:fill="FFFFFF"/>
        <w:ind w:left="1474" w:hanging="658"/>
        <w:rPr>
          <w:color w:val="494949"/>
          <w:spacing w:val="7"/>
        </w:rPr>
      </w:pPr>
      <w:r>
        <w:rPr>
          <w:color w:val="494949"/>
          <w:spacing w:val="7"/>
        </w:rPr>
        <w:t xml:space="preserve">24; 27 </w:t>
      </w:r>
    </w:p>
    <w:p w:rsidR="00DC30FB" w:rsidRDefault="00DC30FB" w:rsidP="00EE0E45">
      <w:pPr>
        <w:shd w:val="clear" w:color="auto" w:fill="FFFFFF"/>
        <w:ind w:left="1474" w:hanging="658"/>
        <w:rPr>
          <w:color w:val="494949"/>
          <w:spacing w:val="8"/>
        </w:rPr>
      </w:pPr>
      <w:r>
        <w:rPr>
          <w:color w:val="494949"/>
          <w:spacing w:val="8"/>
        </w:rPr>
        <w:t xml:space="preserve">64; 128 </w:t>
      </w:r>
    </w:p>
    <w:p w:rsidR="00DC30FB" w:rsidRDefault="00DC30FB" w:rsidP="00EE0E45">
      <w:pPr>
        <w:shd w:val="clear" w:color="auto" w:fill="FFFFFF"/>
        <w:ind w:left="1474" w:hanging="658"/>
        <w:rPr>
          <w:color w:val="494949"/>
          <w:spacing w:val="7"/>
        </w:rPr>
      </w:pPr>
      <w:r>
        <w:rPr>
          <w:color w:val="494949"/>
          <w:spacing w:val="7"/>
        </w:rPr>
        <w:t>16; 17</w:t>
      </w:r>
    </w:p>
    <w:p w:rsidR="00DC30FB" w:rsidRDefault="00DC30FB" w:rsidP="00EE0E45">
      <w:pPr>
        <w:shd w:val="clear" w:color="auto" w:fill="FFFFFF"/>
        <w:ind w:left="1474" w:hanging="658"/>
        <w:rPr>
          <w:color w:val="494949"/>
          <w:spacing w:val="7"/>
        </w:rPr>
      </w:pPr>
      <w:r>
        <w:rPr>
          <w:color w:val="494949"/>
          <w:spacing w:val="7"/>
        </w:rPr>
        <w:t xml:space="preserve"> 4; 1</w:t>
      </w:r>
    </w:p>
    <w:p w:rsidR="00DC30FB" w:rsidRDefault="00DC30FB" w:rsidP="00EE0E45">
      <w:pPr>
        <w:shd w:val="clear" w:color="auto" w:fill="FFFFFF"/>
        <w:ind w:left="1474" w:hanging="658"/>
      </w:pPr>
      <w:r>
        <w:rPr>
          <w:color w:val="494949"/>
          <w:spacing w:val="5"/>
        </w:rPr>
        <w:t>8; 1</w:t>
      </w:r>
    </w:p>
    <w:p w:rsidR="00DC30FB" w:rsidRDefault="00DC30FB" w:rsidP="00EE0E45">
      <w:pPr>
        <w:shd w:val="clear" w:color="auto" w:fill="FFFFFF"/>
        <w:ind w:left="850"/>
        <w:rPr>
          <w:b/>
          <w:bCs/>
          <w:color w:val="494949"/>
          <w:spacing w:val="5"/>
        </w:rPr>
      </w:pPr>
      <w:r>
        <w:rPr>
          <w:b/>
          <w:bCs/>
          <w:color w:val="494949"/>
          <w:spacing w:val="5"/>
        </w:rPr>
        <w:t xml:space="preserve">0.25, 0.125 </w:t>
      </w:r>
    </w:p>
    <w:p w:rsidR="00DC30FB" w:rsidRDefault="00DC30FB" w:rsidP="00EE0E45">
      <w:pPr>
        <w:shd w:val="clear" w:color="auto" w:fill="FFFFFF"/>
        <w:ind w:left="850"/>
        <w:rPr>
          <w:b/>
          <w:bCs/>
          <w:color w:val="494949"/>
          <w:spacing w:val="3"/>
        </w:rPr>
      </w:pPr>
      <w:r>
        <w:rPr>
          <w:b/>
          <w:bCs/>
          <w:color w:val="494949"/>
          <w:spacing w:val="3"/>
        </w:rPr>
        <w:t>49; 64</w:t>
      </w:r>
    </w:p>
    <w:p w:rsidR="00DC30FB" w:rsidRDefault="00DC30FB" w:rsidP="00EE0E45">
      <w:pPr>
        <w:shd w:val="clear" w:color="auto" w:fill="FFFFFF"/>
        <w:ind w:left="850"/>
        <w:rPr>
          <w:b/>
          <w:bCs/>
          <w:color w:val="494949"/>
        </w:rPr>
      </w:pPr>
      <w:r>
        <w:rPr>
          <w:b/>
          <w:bCs/>
          <w:color w:val="494949"/>
        </w:rPr>
        <w:t xml:space="preserve">9; 6 </w:t>
      </w:r>
    </w:p>
    <w:p w:rsidR="00DC30FB" w:rsidRDefault="00DC30FB" w:rsidP="00EE0E45">
      <w:pPr>
        <w:shd w:val="clear" w:color="auto" w:fill="FFFFFF"/>
        <w:ind w:left="278"/>
        <w:rPr>
          <w:rStyle w:val="2"/>
          <w:lang w:val="ru-RU"/>
        </w:rPr>
      </w:pPr>
    </w:p>
    <w:p w:rsidR="00DC30FB" w:rsidRDefault="00DC30FB" w:rsidP="00EE0E45">
      <w:pPr>
        <w:shd w:val="clear" w:color="auto" w:fill="FFFFFF"/>
        <w:ind w:left="288" w:right="499"/>
        <w:jc w:val="both"/>
        <w:rPr>
          <w:bCs/>
          <w:color w:val="000000"/>
          <w:spacing w:val="13"/>
          <w:w w:val="83"/>
        </w:rPr>
      </w:pPr>
    </w:p>
    <w:p w:rsidR="00DC30FB" w:rsidRDefault="00DC30FB" w:rsidP="00EE0E45">
      <w:pPr>
        <w:autoSpaceDE w:val="0"/>
        <w:autoSpaceDN w:val="0"/>
        <w:adjustRightInd w:val="0"/>
        <w:jc w:val="center"/>
        <w:rPr>
          <w:b/>
          <w:sz w:val="28"/>
          <w:szCs w:val="28"/>
        </w:rPr>
      </w:pPr>
      <w:r>
        <w:rPr>
          <w:b/>
          <w:sz w:val="28"/>
          <w:szCs w:val="28"/>
        </w:rPr>
        <w:t>Возрастные особенности развития</w:t>
      </w:r>
    </w:p>
    <w:p w:rsidR="00DC30FB" w:rsidRDefault="00DC30FB" w:rsidP="00EE0E45">
      <w:pPr>
        <w:autoSpaceDE w:val="0"/>
        <w:autoSpaceDN w:val="0"/>
        <w:adjustRightInd w:val="0"/>
        <w:jc w:val="center"/>
        <w:rPr>
          <w:b/>
          <w:sz w:val="28"/>
          <w:szCs w:val="28"/>
        </w:rPr>
      </w:pPr>
      <w:r>
        <w:rPr>
          <w:b/>
          <w:sz w:val="28"/>
          <w:szCs w:val="28"/>
        </w:rPr>
        <w:t>коммуникативных универсальных учебных</w:t>
      </w:r>
    </w:p>
    <w:p w:rsidR="00DC30FB" w:rsidRDefault="00DC30FB" w:rsidP="00EE0E45">
      <w:pPr>
        <w:autoSpaceDE w:val="0"/>
        <w:autoSpaceDN w:val="0"/>
        <w:adjustRightInd w:val="0"/>
        <w:jc w:val="center"/>
        <w:rPr>
          <w:b/>
          <w:sz w:val="28"/>
          <w:szCs w:val="28"/>
        </w:rPr>
      </w:pPr>
      <w:r>
        <w:rPr>
          <w:b/>
          <w:sz w:val="28"/>
          <w:szCs w:val="28"/>
        </w:rPr>
        <w:t>действий у младших школьников</w:t>
      </w:r>
    </w:p>
    <w:p w:rsidR="00DC30FB" w:rsidRDefault="00DC30FB" w:rsidP="00EE0E45">
      <w:pPr>
        <w:autoSpaceDE w:val="0"/>
        <w:autoSpaceDN w:val="0"/>
        <w:adjustRightInd w:val="0"/>
        <w:ind w:firstLine="708"/>
        <w:jc w:val="both"/>
      </w:pPr>
      <w:r>
        <w:rPr>
          <w:color w:val="000000"/>
        </w:rPr>
        <w:t xml:space="preserve">В предлагаемой концепции универсальных учебных действий </w:t>
      </w:r>
      <w:r>
        <w:rPr>
          <w:b/>
          <w:bCs/>
          <w:color w:val="000000"/>
        </w:rPr>
        <w:t xml:space="preserve">коммуникация </w:t>
      </w:r>
      <w:r>
        <w:rPr>
          <w:color w:val="000000"/>
        </w:rPr>
        <w:t xml:space="preserve">рассматривается не узко прагматически как обмен информацией, например учебной, а в своем полноценном значении. Другими словами, она рассматривается как </w:t>
      </w:r>
      <w:r>
        <w:rPr>
          <w:i/>
          <w:iCs/>
          <w:color w:val="000000"/>
        </w:rPr>
        <w:t xml:space="preserve">смысловой аспект общения </w:t>
      </w:r>
      <w:r>
        <w:rPr>
          <w:color w:val="000000"/>
        </w:rPr>
        <w:t xml:space="preserve">и </w:t>
      </w:r>
      <w:r>
        <w:rPr>
          <w:i/>
          <w:iCs/>
          <w:color w:val="000000"/>
        </w:rPr>
        <w:t>социального взаимодействия</w:t>
      </w:r>
      <w:r>
        <w:rPr>
          <w:color w:val="000000"/>
        </w:rPr>
        <w:t xml:space="preserve">, начиная с установления контактов и вплоть до сложных видов кооперации (организации и осуществления совместной деятельности), налаживания межличностных отношений и др. Поскольку коммуникативная компетентность имеет исключительно многогранный характер, необходимо выделение основного состава коммуникативных и речевых действий, т. е. тех действий, которые имеют наиболее общее значение с точки зрения достижения целей образования, обозначенных в новом проекте стандартов. Основой решения этой задачи стало ключевое значение коммуникации для психического и личностного развития ребенка: </w:t>
      </w:r>
      <w:r>
        <w:rPr>
          <w:i/>
          <w:iCs/>
          <w:color w:val="000000"/>
        </w:rPr>
        <w:t xml:space="preserve">со-действие </w:t>
      </w:r>
      <w:r>
        <w:rPr>
          <w:color w:val="000000"/>
        </w:rPr>
        <w:t xml:space="preserve">и </w:t>
      </w:r>
      <w:r>
        <w:rPr>
          <w:i/>
          <w:iCs/>
          <w:color w:val="000000"/>
        </w:rPr>
        <w:t xml:space="preserve">со-трудничество </w:t>
      </w:r>
      <w:r>
        <w:rPr>
          <w:color w:val="000000"/>
        </w:rPr>
        <w:t xml:space="preserve">выступают как реальная деятельность, внутри которой совершаются процессы психического развития и становления личности. Кроме того, благодаря своей знаковой (вербальной) природе общение изначально связано с обобщением (мышлением): возникая как средство общения, слово становится средством обобщения и становления индивидуального сознания (Л.С. Выготский). В соответствии с этими положениями были выделены </w:t>
      </w:r>
      <w:r>
        <w:rPr>
          <w:i/>
          <w:iCs/>
          <w:color w:val="000000"/>
        </w:rPr>
        <w:t xml:space="preserve">три </w:t>
      </w:r>
      <w:r>
        <w:rPr>
          <w:i/>
          <w:iCs/>
        </w:rPr>
        <w:t>базовых аспекта коммуникативной деятельности</w:t>
      </w:r>
      <w:r>
        <w:t xml:space="preserve">, а также необходимые характеристики общего уровня развития общения у детей, поступающих в начальную школу. Представим далее кратко возрастные особенности развития выделенных аспектов. При поступлении в школу ребенок имеет определенный </w:t>
      </w:r>
      <w:r>
        <w:rPr>
          <w:i/>
          <w:iCs/>
        </w:rPr>
        <w:t>уровень развития общения</w:t>
      </w:r>
      <w:r>
        <w:t xml:space="preserve">. В состав базовых (т. е. абсолютно необходимых для начала обучения ребенка в школе) предпосылок входят следующие </w:t>
      </w:r>
      <w:r>
        <w:rPr>
          <w:b/>
          <w:bCs/>
        </w:rPr>
        <w:t>компоненты</w:t>
      </w:r>
      <w:r>
        <w:t>:</w:t>
      </w:r>
    </w:p>
    <w:p w:rsidR="00DC30FB" w:rsidRDefault="00DC30FB" w:rsidP="00EE0E45">
      <w:pPr>
        <w:autoSpaceDE w:val="0"/>
        <w:autoSpaceDN w:val="0"/>
        <w:adjustRightInd w:val="0"/>
        <w:jc w:val="both"/>
      </w:pPr>
      <w:r>
        <w:t>— потребность ребенка в общении со взрослыми и сверстниками;</w:t>
      </w:r>
    </w:p>
    <w:p w:rsidR="00DC30FB" w:rsidRDefault="00DC30FB" w:rsidP="00EE0E45">
      <w:pPr>
        <w:autoSpaceDE w:val="0"/>
        <w:autoSpaceDN w:val="0"/>
        <w:adjustRightInd w:val="0"/>
        <w:jc w:val="both"/>
      </w:pPr>
      <w:r>
        <w:t>— владение определенными вербальными и невербальными средствами общения;</w:t>
      </w:r>
    </w:p>
    <w:p w:rsidR="00DC30FB" w:rsidRDefault="00DC30FB" w:rsidP="00EE0E45">
      <w:pPr>
        <w:autoSpaceDE w:val="0"/>
        <w:autoSpaceDN w:val="0"/>
        <w:adjustRightInd w:val="0"/>
        <w:jc w:val="both"/>
      </w:pPr>
      <w:r>
        <w:t>— приемлемое (т. е. не негативное, а желательно эмоционально позитивное) отношение к процессу сотрудничества;</w:t>
      </w:r>
    </w:p>
    <w:p w:rsidR="00DC30FB" w:rsidRDefault="00DC30FB" w:rsidP="00EE0E45">
      <w:pPr>
        <w:autoSpaceDE w:val="0"/>
        <w:autoSpaceDN w:val="0"/>
        <w:adjustRightInd w:val="0"/>
        <w:jc w:val="both"/>
      </w:pPr>
      <w:r>
        <w:t>— ориентация на партнера по общению;</w:t>
      </w:r>
    </w:p>
    <w:p w:rsidR="00DC30FB" w:rsidRDefault="00DC30FB" w:rsidP="00EE0E45">
      <w:pPr>
        <w:autoSpaceDE w:val="0"/>
        <w:autoSpaceDN w:val="0"/>
        <w:adjustRightInd w:val="0"/>
        <w:jc w:val="both"/>
      </w:pPr>
      <w:r>
        <w:t>— умение слушать собеседника.</w:t>
      </w:r>
    </w:p>
    <w:p w:rsidR="00DC30FB" w:rsidRDefault="00DC30FB" w:rsidP="00EE0E45">
      <w:pPr>
        <w:autoSpaceDE w:val="0"/>
        <w:autoSpaceDN w:val="0"/>
        <w:adjustRightInd w:val="0"/>
        <w:ind w:firstLine="708"/>
        <w:jc w:val="both"/>
      </w:pPr>
      <w:r>
        <w:t xml:space="preserve">Каковы же конкретные </w:t>
      </w:r>
      <w:r>
        <w:rPr>
          <w:i/>
          <w:iCs/>
        </w:rPr>
        <w:t xml:space="preserve">возрастные особенности развития перечисленных компетенций </w:t>
      </w:r>
      <w:r>
        <w:t>у детей, поступающих в школу?  В соответствии с нормативно протекающим развитием к концу дошкольного возраста большинство детей умеют устанавливать контакт со сверстниками и незнакомыми им ранее взрослыми. При этом они проявляют определенную степень уверенности и инициативности (например, задают вопросы и обращаются за поддержкой в случае затруднений) (О.М. Дьяченко, Т.В. Лаврентьева, 1999; Л.Л. Коломинский, Б.П. Жизневский, 1989). К 6—6,5 года дети должны уметь слушать и понимать чужую речь (необязательно обращенную к ним), а также грамотно оформлять свою мысль в грамматически несложных выражениях устной речи. Они должны владеть такими элементами культуры общения, как умение приветствовать, прощаться, выразить просьбу, благодарность, извинение и др., уметь выражать свои чувства (основные эмоции) и понимать чувства другого, владеть элементарными способами эмоциональной поддержки сверстника, взрослого. В общении дошкольников зарождается осознание собственной ценности и ценности других людей, возникают проявления эмпатии и толерантности (М.В. Корепанова, Е.В. Харлампова, 2005). Важной характеристикой коммуникативной готовности 6—7-летних детей к школьному обучениюсчитается появление к концу дошкольного возраста произвольных форм общения со взрослыми — это контекстное общение, где сотрудничество ребенка и взрослого осуществляется не непосредственно,  а опосредствованно задачей, правилом или образцом, а также кооперативно-соревновательное общение со сверстниками. На их основе у ребенка постепенно складывается более объективное, опосредованное отношение к себе. (Е,Е,Кравцова).</w:t>
      </w:r>
    </w:p>
    <w:p w:rsidR="00DC30FB" w:rsidRDefault="00DC30FB" w:rsidP="00EE0E45">
      <w:pPr>
        <w:autoSpaceDE w:val="0"/>
        <w:autoSpaceDN w:val="0"/>
        <w:adjustRightInd w:val="0"/>
        <w:jc w:val="both"/>
        <w:rPr>
          <w:sz w:val="21"/>
          <w:szCs w:val="21"/>
        </w:rPr>
      </w:pPr>
      <w:r>
        <w:tab/>
        <w:t xml:space="preserve">Подчеркнем, что перечисленные выше компетенции характеризуют лишь </w:t>
      </w:r>
      <w:r>
        <w:rPr>
          <w:i/>
          <w:iCs/>
        </w:rPr>
        <w:t>базисный уровень развития общения ребенка</w:t>
      </w:r>
      <w:r>
        <w:t>, без достижения которого теряет смысл какой-либо разговор о конкретных коммуникативных действиях</w:t>
      </w:r>
      <w:r>
        <w:rPr>
          <w:sz w:val="21"/>
          <w:szCs w:val="21"/>
        </w:rPr>
        <w:t>.</w:t>
      </w:r>
    </w:p>
    <w:p w:rsidR="00DC30FB" w:rsidRDefault="00DC30FB" w:rsidP="00EE0E45">
      <w:pPr>
        <w:autoSpaceDE w:val="0"/>
        <w:autoSpaceDN w:val="0"/>
        <w:adjustRightInd w:val="0"/>
        <w:ind w:firstLine="708"/>
        <w:jc w:val="both"/>
      </w:pPr>
      <w:r>
        <w:rPr>
          <w:b/>
          <w:bCs/>
        </w:rPr>
        <w:t xml:space="preserve">Коммуникативные действия </w:t>
      </w:r>
      <w:r>
        <w:t>можно разделить (с неизбежной долей условности, поскольку они исключительно тесно связаны между собой) на три группы в соответствии с тремя основными аспектами коммуникативной деятельности:</w:t>
      </w:r>
    </w:p>
    <w:p w:rsidR="00DC30FB" w:rsidRDefault="00DC30FB" w:rsidP="00EE0E45">
      <w:pPr>
        <w:autoSpaceDE w:val="0"/>
        <w:autoSpaceDN w:val="0"/>
        <w:adjustRightInd w:val="0"/>
        <w:jc w:val="both"/>
      </w:pPr>
      <w:r>
        <w:t xml:space="preserve">коммуникацией как </w:t>
      </w:r>
      <w:r>
        <w:rPr>
          <w:i/>
          <w:iCs/>
        </w:rPr>
        <w:t>взаимодействием</w:t>
      </w:r>
      <w:r>
        <w:t xml:space="preserve">, коммуникацией как </w:t>
      </w:r>
      <w:r>
        <w:rPr>
          <w:i/>
          <w:iCs/>
        </w:rPr>
        <w:t xml:space="preserve">сотрудничеством </w:t>
      </w:r>
      <w:r>
        <w:t xml:space="preserve">и коммуникацией как </w:t>
      </w:r>
      <w:r>
        <w:rPr>
          <w:i/>
          <w:iCs/>
        </w:rPr>
        <w:t>условием интериоризации</w:t>
      </w:r>
      <w:r>
        <w:t>. Рассмотрим каждую группу коммуникативных универсальных учебных действий.</w:t>
      </w:r>
    </w:p>
    <w:p w:rsidR="00DC30FB" w:rsidRDefault="00DC30FB" w:rsidP="00EE0E45">
      <w:pPr>
        <w:autoSpaceDE w:val="0"/>
        <w:autoSpaceDN w:val="0"/>
        <w:adjustRightInd w:val="0"/>
        <w:ind w:firstLine="708"/>
        <w:jc w:val="both"/>
      </w:pPr>
      <w:r>
        <w:rPr>
          <w:b/>
          <w:bCs/>
        </w:rPr>
        <w:t xml:space="preserve">Коммуникация как взаимодействие. </w:t>
      </w:r>
      <w:r>
        <w:t xml:space="preserve">Первая группа — коммуникативные действия, направленные на учет позиции собеседника либо партнера по деятельности (интеллектуальный аспект коммуникации). Важной вехой в развитии детей при переходе от дошкольного к младшему школьному возрасту является </w:t>
      </w:r>
      <w:r>
        <w:rPr>
          <w:i/>
          <w:iCs/>
        </w:rPr>
        <w:t xml:space="preserve">преодоление эгоцентрической позиции в межличностных и пространственных отношениях. </w:t>
      </w:r>
      <w:r>
        <w:t xml:space="preserve">Как известно, изначально детям доступна лишь одна точка зрения — та, которая совпадает с их собственной. При этом детям свойственно бессознательно приписывать свою точку зрения и другим людям — будь то взрослые или сверстники. Детский эгоцентризм коренится в возрастных особенностях мышления и накладывает отпечаток на всю картину мира дошкольника, придавая ей черты характерных искажений. В общении эгоцентрическая позиция ребенка проявляется в сосредоточении на своем видении или понимании вещей, что существенно ограничивает способность ребенка понимать окружающий мир и других людей, препятствует взаимопониманию в реальном сотрудничестве и, кроме того, затрудняет самопознание, основанное на сравнении с другими. В 6—7-летнем возрасте дети впервые перестают считать собственную точку зрения единственно возможной. Происходит процесс </w:t>
      </w:r>
      <w:r>
        <w:rPr>
          <w:i/>
          <w:iCs/>
        </w:rPr>
        <w:t xml:space="preserve">децентрации, </w:t>
      </w:r>
      <w:r>
        <w:t xml:space="preserve">главным образом, в общении со сверстниками и прежде всего под влиянием столкновения их различных точек зрения в игре и других совместных видах деятельности, в процессе споров и поиска общих договоренностей. В этой связи следует особо подчеркнуть незаменимость общения со сверстниками, поскольку взрослый, будучи для ребенка априори более авторитетным лицом, не может выступать как равный ему партнер. Однако преодоление эгоцентризма не происходит одномоментно: этот процесс имеет долговременный характер и свои сроки применительно к разным предметно-содержательным сферам. От поступающих в школу детей правомерно ожидать, что децентрация затронет по крайней мере две сферы: понимание пространственных отношений (например, ребенок ориентируется в отношениях правое/левое применительно не только к себе, но и к другим людям), а также некоторые аспекты межличностных отношений (например, относительность понятия «брат»). Таким образом, от первоклассника требуется хотя бы элементарное </w:t>
      </w:r>
      <w:r>
        <w:rPr>
          <w:i/>
          <w:iCs/>
        </w:rPr>
        <w:t xml:space="preserve">понимание </w:t>
      </w:r>
      <w:r>
        <w:t xml:space="preserve">(или допущение) возможности различных позиций и точек зрения на какой-либо предмет или вопрос, а также </w:t>
      </w:r>
      <w:r>
        <w:rPr>
          <w:i/>
          <w:iCs/>
        </w:rPr>
        <w:t xml:space="preserve">ориентация </w:t>
      </w:r>
      <w:r>
        <w:t xml:space="preserve">на позицию других людей, отличную от его собственной, на чем строится </w:t>
      </w:r>
      <w:r>
        <w:rPr>
          <w:i/>
          <w:iCs/>
        </w:rPr>
        <w:t>воспитание уважения к иной точке зрения</w:t>
      </w:r>
      <w:r>
        <w:t xml:space="preserve">. Вместе с тем было бы неверно ожидать от первоклассников более полной децентрации и объективности. На пороге школы в их сознании происходит лишь своего рода прорыв глобального эгоцентризма, дальнейшее преодоление которого приходится на весь период младшего школьного возраста и, более того, даже значительную часть следующего — подросткового возраста. По мере приобретения опыта общения (совместной деятельности, учебного сотрудничества и дружеских отношений) дети научаются весьма успешно не только учитывать, но и заранее </w:t>
      </w:r>
      <w:r>
        <w:rPr>
          <w:i/>
          <w:iCs/>
        </w:rPr>
        <w:t>предвидеть разные возможные мнения других людей</w:t>
      </w:r>
      <w:r>
        <w:t xml:space="preserve">, нередко связанные с различиями в их потребностях и интересах. В контексте сравнения они также </w:t>
      </w:r>
      <w:r>
        <w:rPr>
          <w:i/>
          <w:iCs/>
        </w:rPr>
        <w:t>учатся обосновывать и доказывать собственное мнение</w:t>
      </w:r>
      <w:r>
        <w:t xml:space="preserve">. В итоге к концу начальной школы коммуникативные действия, направленные на учет позиции собеседника (или партнера по деятельности), приобретают более глубокий характер: дети становятся способными понимать возможность разных </w:t>
      </w:r>
      <w:r>
        <w:rPr>
          <w:i/>
          <w:iCs/>
        </w:rPr>
        <w:t xml:space="preserve">оснований </w:t>
      </w:r>
      <w:r>
        <w:t xml:space="preserve">(у разных людей) для оценки одного и того же предмета. Таким образом, они приближаются к пониманию </w:t>
      </w:r>
      <w:r>
        <w:rPr>
          <w:i/>
          <w:iCs/>
        </w:rPr>
        <w:t xml:space="preserve">относительности оценок </w:t>
      </w:r>
      <w:r>
        <w:t xml:space="preserve">или </w:t>
      </w:r>
      <w:r>
        <w:rPr>
          <w:i/>
          <w:iCs/>
        </w:rPr>
        <w:t>выборов</w:t>
      </w:r>
      <w:r>
        <w:t xml:space="preserve">, совершаемых людьми. Вместе с преодолением эгоцентризма дети начинают лучше </w:t>
      </w:r>
      <w:r>
        <w:rPr>
          <w:i/>
          <w:iCs/>
        </w:rPr>
        <w:t>понимать мысли</w:t>
      </w:r>
      <w:r>
        <w:t xml:space="preserve">, </w:t>
      </w:r>
      <w:r>
        <w:rPr>
          <w:i/>
          <w:iCs/>
        </w:rPr>
        <w:t>чувства</w:t>
      </w:r>
      <w:r>
        <w:t xml:space="preserve">, </w:t>
      </w:r>
      <w:r>
        <w:rPr>
          <w:i/>
          <w:iCs/>
        </w:rPr>
        <w:t xml:space="preserve">стремления </w:t>
      </w:r>
      <w:r>
        <w:t xml:space="preserve">и </w:t>
      </w:r>
      <w:r>
        <w:rPr>
          <w:i/>
          <w:iCs/>
        </w:rPr>
        <w:t>желания окружающих</w:t>
      </w:r>
      <w:r>
        <w:t xml:space="preserve">, </w:t>
      </w:r>
      <w:r>
        <w:rPr>
          <w:i/>
          <w:iCs/>
        </w:rPr>
        <w:t>их внутренний мир в целом</w:t>
      </w:r>
      <w:r>
        <w:t xml:space="preserve">. Названные характеристики служат </w:t>
      </w:r>
      <w:r>
        <w:rPr>
          <w:i/>
          <w:iCs/>
        </w:rPr>
        <w:t xml:space="preserve">показателями нормативно-возрастной формы </w:t>
      </w:r>
      <w:r>
        <w:t>развития коммуникативного компонента универсальных учебных действий в начальной школе.</w:t>
      </w:r>
    </w:p>
    <w:p w:rsidR="00DC30FB" w:rsidRDefault="00DC30FB" w:rsidP="00EE0E45">
      <w:pPr>
        <w:autoSpaceDE w:val="0"/>
        <w:autoSpaceDN w:val="0"/>
        <w:adjustRightInd w:val="0"/>
        <w:ind w:firstLine="708"/>
        <w:jc w:val="both"/>
      </w:pPr>
      <w:r>
        <w:rPr>
          <w:b/>
          <w:bCs/>
        </w:rPr>
        <w:t xml:space="preserve">Коммуникация как кооперация. </w:t>
      </w:r>
      <w:r>
        <w:t xml:space="preserve">Вторую большую группу коммуникативных универсальных учебных действий образуют действия, направленные на кооперацию, сотрудничество. Содержательным </w:t>
      </w:r>
      <w:r>
        <w:rPr>
          <w:i/>
          <w:iCs/>
        </w:rPr>
        <w:t xml:space="preserve">ядром </w:t>
      </w:r>
      <w:r>
        <w:t xml:space="preserve">этой группы коммуникативных действий является </w:t>
      </w:r>
      <w:r>
        <w:rPr>
          <w:i/>
          <w:iCs/>
        </w:rPr>
        <w:t xml:space="preserve">согласование усилий </w:t>
      </w:r>
      <w:r>
        <w:t xml:space="preserve">по достижению общей цели, организации и осуществлению совместной деятельности, а необходимой предпосылкой для этого служит </w:t>
      </w:r>
      <w:r>
        <w:rPr>
          <w:i/>
          <w:iCs/>
        </w:rPr>
        <w:t xml:space="preserve">ориентация на партнера </w:t>
      </w:r>
      <w:r>
        <w:t xml:space="preserve">по деятельности. Зарождаясь в дошкольном детстве, способность к согласованию усилий интенсивно развивается на протяжении всего периода обучения ребенка в школе. Так, на этапе предшкольной подготовки от детей, уже способных активно участвовать в коллективном создании замысла (в игре, на занятиях конструированием и т. д.), правомерно ожидать лишь простейших форм умения договариваться и находить общее решение. Скорее, здесь может идти речь об общей готовности ребенка обсуждать и договариваться по поводу конкретной ситуации, вместо того чтобы просто настаивать на своем, навязывая свое мнение или решение, либо покорно, но без внутреннего согласия подчиниться авторитету партнера. Такая готовность является необходимым (хотя и недостаточным) условием для способности детей сохранять доброжелательное отношение друг к другу не только в случае общей заинтересованности, но и в нередко возникающих на практике ситуациях конфликта интересов. Между тем в настоящее время становление данной способности часто запаздывает и многие дети, приходя в школу, обнаруживают ярко выраженные индивидуалистические, «антикооперативные» тенденции, склонность работать, не обращая внимания на партнера. Это делает крайне актуальной задачу подготовки детей к началу обучения в школе с точки зрения предпосылок учебного сотрудничества, а также задачу соответствующей доподготовки уже в рамках школы (Г.А. Цукерман, К.Н. Поливанова, 1999). На протяжении младшего школьного возраста дети активно включаются в общие занятия. В этом возрасте интерес к сверстнику становится очень высоким. Хотя учебная деятельность по своему характеру (при традиционном обучении) остается преимущественно индивидуальной, тем не менее вокруг нее (например, на переменах, в групповых играх, спортивных соревнованиях, в домашней обстановке и т. д.) нередко возникает настоящее сотрудничество школьников: дети помогают друг другу, осуществляют взаимоконтроль и т. д. В этот период также происходит интенсивное установление дружеских контактов. Приобретение навыков социального взаимодействия с группой сверстников и умение заводить друзей является одной из важнейших задач развития на этом школьном этапе. Как известно, от навыков конструктивного общения, приобретенных в младшем школьном возрасте, во многом зависит благополучие личностного развития подростка. Естественно, что в условиях специально организуемого учебного сотрудничества формирование коммуникативных действий происходит более интенсивно (т. е. в более ранние сроки), с более высокими показателями и в более широком спектре. Так, например, в число </w:t>
      </w:r>
      <w:r>
        <w:rPr>
          <w:i/>
          <w:iCs/>
        </w:rPr>
        <w:t xml:space="preserve">основных составляющих  </w:t>
      </w:r>
      <w:r>
        <w:t>организации совместного действия входят (В.В. Рубцов, 1998):</w:t>
      </w:r>
    </w:p>
    <w:p w:rsidR="00DC30FB" w:rsidRDefault="00DC30FB" w:rsidP="00EE0E45">
      <w:pPr>
        <w:autoSpaceDE w:val="0"/>
        <w:autoSpaceDN w:val="0"/>
        <w:adjustRightInd w:val="0"/>
        <w:jc w:val="both"/>
      </w:pPr>
      <w:r>
        <w:t>1. Распределение начальных действий и операций, заданное предметным условием совместной работы.</w:t>
      </w:r>
    </w:p>
    <w:p w:rsidR="00DC30FB" w:rsidRDefault="00DC30FB" w:rsidP="00EE0E45">
      <w:pPr>
        <w:autoSpaceDE w:val="0"/>
        <w:autoSpaceDN w:val="0"/>
        <w:adjustRightInd w:val="0"/>
        <w:jc w:val="both"/>
      </w:pPr>
      <w:r>
        <w:t>2. Обмен способами действия, заданный необходимостью включения различных для участников моделей действия в качестве средства для получения продукта совместной работы.</w:t>
      </w:r>
    </w:p>
    <w:p w:rsidR="00DC30FB" w:rsidRDefault="00DC30FB" w:rsidP="00EE0E45">
      <w:pPr>
        <w:autoSpaceDE w:val="0"/>
        <w:autoSpaceDN w:val="0"/>
        <w:adjustRightInd w:val="0"/>
        <w:jc w:val="both"/>
      </w:pPr>
      <w:r>
        <w:t xml:space="preserve">3. Взаимопонимание, определяющее для участников характер включения различных моделей действия в общий способ деятельности (путем взаимопонимания устанавливается соответствие собственного действия и его продукта и действия другого участника, включенного в деятельность). </w:t>
      </w:r>
    </w:p>
    <w:p w:rsidR="00DC30FB" w:rsidRDefault="00DC30FB" w:rsidP="00EE0E45">
      <w:pPr>
        <w:autoSpaceDE w:val="0"/>
        <w:autoSpaceDN w:val="0"/>
        <w:adjustRightInd w:val="0"/>
        <w:jc w:val="both"/>
      </w:pPr>
      <w:r>
        <w:t>4. Коммуникация (общение), обеспечивающая реализацию процессов распределения, обмена и взаимопонимания.</w:t>
      </w:r>
    </w:p>
    <w:p w:rsidR="00DC30FB" w:rsidRDefault="00DC30FB" w:rsidP="00EE0E45">
      <w:pPr>
        <w:autoSpaceDE w:val="0"/>
        <w:autoSpaceDN w:val="0"/>
        <w:adjustRightInd w:val="0"/>
        <w:jc w:val="both"/>
      </w:pPr>
      <w:r>
        <w:t>5. Планирование общих способов работы, основанное на предвидении и определении участниками адекватных задаче условий протекания деятельности и построения соответствующих схем (планов работы).</w:t>
      </w:r>
    </w:p>
    <w:p w:rsidR="00DC30FB" w:rsidRDefault="00DC30FB" w:rsidP="00EE0E45">
      <w:pPr>
        <w:autoSpaceDE w:val="0"/>
        <w:autoSpaceDN w:val="0"/>
        <w:adjustRightInd w:val="0"/>
        <w:jc w:val="both"/>
      </w:pPr>
      <w:r>
        <w:t xml:space="preserve">6. Рефлексия, обеспечивающая преодоление ограничений собственного действия относительно общей схемы деятельности (путем рефлексии устанавливается отношение участника к собственному действию, благодаря чему обеспечивается изменение этого действия в отношении к содержанию и форме совместной работы). Концепция учебного сотрудничества предполагает, что большая часть обучения строится как групповое, и именно совместная деятельность обучающего и обучаемых обеспечивает усвоение обобщенных способов решения задач. Однако в рамках сложившейся системы обучения главными показателями нормативно-возрастной формы развития коммуникативного компонента универсальных учебных действий в начальной школе можно считать </w:t>
      </w:r>
      <w:r>
        <w:rPr>
          <w:i/>
          <w:iCs/>
        </w:rPr>
        <w:t>умение договариваться</w:t>
      </w:r>
      <w:r>
        <w:t xml:space="preserve">, находить общее решение. Однако в рамках сложившейся системы обучения главными показателями нормативно-возрастной формы развития коммуникативного компонента универсальных учебных </w:t>
      </w:r>
      <w:r>
        <w:rPr>
          <w:sz w:val="21"/>
          <w:szCs w:val="21"/>
        </w:rPr>
        <w:t xml:space="preserve">действий в начальной школе можно считать </w:t>
      </w:r>
      <w:r>
        <w:rPr>
          <w:i/>
          <w:iCs/>
          <w:sz w:val="21"/>
          <w:szCs w:val="21"/>
        </w:rPr>
        <w:t>умение догова</w:t>
      </w:r>
      <w:r>
        <w:rPr>
          <w:i/>
          <w:iCs/>
        </w:rPr>
        <w:t>риваться</w:t>
      </w:r>
      <w:r>
        <w:t xml:space="preserve">, находить общее решение практической задачи (приходить к компромиссному решению) даже в неоднозначных и спорных обстоятельствах (конфликт интересов); умение не просто </w:t>
      </w:r>
      <w:r>
        <w:rPr>
          <w:i/>
          <w:iCs/>
        </w:rPr>
        <w:t>высказывать</w:t>
      </w:r>
      <w:r>
        <w:t xml:space="preserve">, но и </w:t>
      </w:r>
      <w:r>
        <w:rPr>
          <w:i/>
          <w:iCs/>
        </w:rPr>
        <w:t xml:space="preserve">аргументировать </w:t>
      </w:r>
      <w:r>
        <w:t xml:space="preserve">свое предложение, умение и </w:t>
      </w:r>
      <w:r>
        <w:rPr>
          <w:i/>
          <w:iCs/>
        </w:rPr>
        <w:t xml:space="preserve">убеждать, </w:t>
      </w:r>
      <w:r>
        <w:t xml:space="preserve">и </w:t>
      </w:r>
      <w:r>
        <w:rPr>
          <w:i/>
          <w:iCs/>
        </w:rPr>
        <w:t>уступать</w:t>
      </w:r>
      <w:r>
        <w:t xml:space="preserve">; способность </w:t>
      </w:r>
      <w:r>
        <w:rPr>
          <w:i/>
          <w:iCs/>
        </w:rPr>
        <w:t xml:space="preserve">сохранять доброжелательное отношение </w:t>
      </w:r>
      <w:r>
        <w:t xml:space="preserve">друг к другу в ситуации спора и противоречия интересов, умение с помощью вопросов </w:t>
      </w:r>
      <w:r>
        <w:rPr>
          <w:i/>
          <w:iCs/>
        </w:rPr>
        <w:t xml:space="preserve">выяснять </w:t>
      </w:r>
      <w:r>
        <w:t xml:space="preserve">недостающую информацию; способность </w:t>
      </w:r>
      <w:r>
        <w:rPr>
          <w:i/>
          <w:iCs/>
        </w:rPr>
        <w:t xml:space="preserve">брать на себя инициативу </w:t>
      </w:r>
      <w:r>
        <w:t xml:space="preserve">в организации совместного действия, а также </w:t>
      </w:r>
      <w:r>
        <w:rPr>
          <w:i/>
          <w:iCs/>
        </w:rPr>
        <w:t xml:space="preserve">осуществлять взаимный контроль </w:t>
      </w:r>
      <w:r>
        <w:t xml:space="preserve">и </w:t>
      </w:r>
      <w:r>
        <w:rPr>
          <w:i/>
          <w:iCs/>
        </w:rPr>
        <w:t xml:space="preserve">взаимную помощь </w:t>
      </w:r>
      <w:r>
        <w:t>по ходу выполнения задания.</w:t>
      </w:r>
    </w:p>
    <w:p w:rsidR="00DC30FB" w:rsidRDefault="00DC30FB" w:rsidP="00EE0E45">
      <w:pPr>
        <w:autoSpaceDE w:val="0"/>
        <w:autoSpaceDN w:val="0"/>
        <w:adjustRightInd w:val="0"/>
        <w:ind w:firstLine="708"/>
        <w:jc w:val="both"/>
      </w:pPr>
      <w:r>
        <w:rPr>
          <w:b/>
          <w:bCs/>
        </w:rPr>
        <w:t xml:space="preserve">Коммуникация как условие интериоризации. </w:t>
      </w:r>
      <w:r>
        <w:t>Третью большую группу коммуникативных универсальных учебных действий образуют коммуникативно-речевые действия, служащие средством передачи информации другим людям и</w:t>
      </w:r>
    </w:p>
    <w:p w:rsidR="00DC30FB" w:rsidRDefault="00DC30FB" w:rsidP="00EE0E45">
      <w:pPr>
        <w:autoSpaceDE w:val="0"/>
        <w:autoSpaceDN w:val="0"/>
        <w:adjustRightInd w:val="0"/>
        <w:jc w:val="both"/>
      </w:pPr>
      <w:r>
        <w:t xml:space="preserve">становления рефлексии. Как известно, общение рассматривается в качестве одного из основных условий развития ребенка (особенно развития речи и мышления) практически на всех этапах онтогенеза. Его роль в психическом развитии ребенка определяется тем, что благодаря своей знаковой (вербальной) природе оно изначально генетически связано с обобщением (мышлением). Возникая как средство общения, слово становится средством обобщения и становления индивидуального сознания (Л.С. Выготский, 1984). Ранние этапы развития ярко показывают, что детская речь, будучи средством </w:t>
      </w:r>
      <w:r>
        <w:rPr>
          <w:i/>
          <w:iCs/>
        </w:rPr>
        <w:t>сообщения</w:t>
      </w:r>
      <w:r>
        <w:t xml:space="preserve">, которое всегда адресовано кому-то (собеседнику, партнеру по совместной деятельности, общению и т. д.), одновременно развивается как все более точное средство </w:t>
      </w:r>
      <w:r>
        <w:rPr>
          <w:i/>
          <w:iCs/>
        </w:rPr>
        <w:t xml:space="preserve">отображения </w:t>
      </w:r>
      <w:r>
        <w:t xml:space="preserve">предметного содержания и самого </w:t>
      </w:r>
      <w:r>
        <w:rPr>
          <w:i/>
          <w:iCs/>
        </w:rPr>
        <w:t xml:space="preserve">процесса деятельности </w:t>
      </w:r>
      <w:r>
        <w:t xml:space="preserve">ребенка. Так индивидуальное сознание и рефлексивность мышления ребенка зарождаются внутри взаимодействия и сотрудничества его с другими людьми. В соответствии с нормативной картиной развития к моменту поступления в школу дети должны уметь строить понятные для партнера </w:t>
      </w:r>
      <w:r>
        <w:rPr>
          <w:i/>
          <w:iCs/>
        </w:rPr>
        <w:t>высказывания</w:t>
      </w:r>
      <w:r>
        <w:t xml:space="preserve">, учитывающие, что он знает и видит, а что нет; уметь </w:t>
      </w:r>
      <w:r>
        <w:rPr>
          <w:i/>
          <w:iCs/>
        </w:rPr>
        <w:t>задавать вопросы</w:t>
      </w:r>
      <w:r>
        <w:t>, чтобы с их помощью получить необходимые сведения от партнера по деятельности, в достаточной мере владеть планирующей и регулирующей функциями речи. В 6,5—7 лет дети должны уметь выделять и отображать в речи существенные ориентиры действия, а также передавать (сообщать) их партнеру. Характеризуя нормативно-возрастные особенности развития коммуникативных действий, следует признать, что, несмотря на значительное внимание, уделяемое развитию речи, именно в школьные годы оно часто тормозится, что в итоге приводит к малоудовлетворительным результатам. Как это ни парадоксально, но одной из наиболее существенных причин такого положения является вербализм традиционного обучения, при котором происходит: 1) отрыв речи от реальной деятельности в ее предметно-преобразующей материальной или материализованной форме; 2) преждевременный отрыв речи от ее исходной коммуникативной функции, связанный с обучением в форме индивидуального процесса при минимальном присутствии в начальной школе учебного сотрудничества</w:t>
      </w:r>
    </w:p>
    <w:p w:rsidR="00DC30FB" w:rsidRDefault="00DC30FB" w:rsidP="00EE0E45">
      <w:pPr>
        <w:autoSpaceDE w:val="0"/>
        <w:autoSpaceDN w:val="0"/>
        <w:adjustRightInd w:val="0"/>
        <w:jc w:val="both"/>
      </w:pPr>
      <w:r>
        <w:t>между детьми.</w:t>
      </w:r>
    </w:p>
    <w:p w:rsidR="00DC30FB" w:rsidRDefault="00DC30FB" w:rsidP="00EE0E45">
      <w:pPr>
        <w:autoSpaceDE w:val="0"/>
        <w:autoSpaceDN w:val="0"/>
        <w:adjustRightInd w:val="0"/>
        <w:ind w:firstLine="708"/>
        <w:jc w:val="both"/>
      </w:pPr>
      <w:r>
        <w:t xml:space="preserve">Однако невозможно совершенствовать речь учащихся вне связи с ее исходной коммуникативной функцией — функцией сообщения, адресованного реальному партнеру, заинтересованному в общем результате деятельности, особенно на начальном этапе обучения. Необходима организация совместной деятельности учащихся, которая создаст контекст, адекватный для совершенствования способности </w:t>
      </w:r>
      <w:r>
        <w:rPr>
          <w:i/>
          <w:iCs/>
        </w:rPr>
        <w:t xml:space="preserve">речевого отображения </w:t>
      </w:r>
      <w:r>
        <w:t xml:space="preserve">(описания, объяснения) учеником содержания совершаемых действий в форме речевых значений с целью ориентировки (планирование, контроль, оценка) предметно-практической или иной деятельности, — прежде всего в форме громкой социализированной речи. Именно такие речевые действия создают возможность для процесса интериоризации, т. е. усвоения соответствующих действий, а также для развития у учащихся рефлексии предметного содержания и условий деятельности. Правомерно считать их важнейшими показателями нормативно-возрастной формы развития данного коммуникативного компонента универсальных учебных действий в начальной школе. В частности, очень важны такие формы работы, как организация взаимной проверки заданий, взаимные задания групп, учебный конфликт, а также обсуждение участниками способов своего действия. Например, в ходе взаимной проверки группы осуществляют те формы проверки, которые ранее выполнялись учителем. </w:t>
      </w:r>
    </w:p>
    <w:p w:rsidR="00DC30FB" w:rsidRDefault="00DC30FB" w:rsidP="00EE0E45">
      <w:pPr>
        <w:autoSpaceDE w:val="0"/>
        <w:autoSpaceDN w:val="0"/>
        <w:adjustRightInd w:val="0"/>
        <w:ind w:firstLine="708"/>
        <w:jc w:val="both"/>
      </w:pPr>
      <w:r>
        <w:t>На первых этапах введения этого действия одна группа может отмечать ошибки и недоделки в работе другой, но в дальнейшем школьники переходят только к содержательному контролю (выявляют причины ошибок, разъясняют их характер). Работа в группе помогает ребенку осмыслить учебные действия. Поначалу, работая совместно, учащиеся распределяют роли, определяют функции каждого члена группы, планируют деятельность. Позже каждый сможет выполнить все эти операции самостоятельно. Кроме того, работа в группе позволяет дать ученикам эмоциональную и содержательную поддержку, без которой многие вообще не могут включиться в общую работу класса, например робкие или слабые ученики. Групповая работа младших школьников предполагает свои правила: нельзя принуждать детей к групповой работе или высказывать свое неудовольствие тому, кто не хочет работать (позднее нужно выяснить причину отказа); совместная работа не должна превышать 10—15 мин, во избежание утомления и снижения эффективности; не стоит требовать от детей абсолютной тишины, но необходимо бороться с выкрикиванием и т. п.</w:t>
      </w:r>
    </w:p>
    <w:p w:rsidR="00DC30FB" w:rsidRDefault="00DC30FB" w:rsidP="00EE0E45">
      <w:pPr>
        <w:autoSpaceDE w:val="0"/>
        <w:autoSpaceDN w:val="0"/>
        <w:adjustRightInd w:val="0"/>
        <w:jc w:val="both"/>
      </w:pPr>
      <w:r>
        <w:t xml:space="preserve">Кроме этого, нередко требуются специальные усилия педагога по налаживанию взаимоотношений между детьми. </w:t>
      </w:r>
    </w:p>
    <w:p w:rsidR="00DC30FB" w:rsidRDefault="00DC30FB" w:rsidP="00EE0E45">
      <w:pPr>
        <w:autoSpaceDE w:val="0"/>
        <w:autoSpaceDN w:val="0"/>
        <w:adjustRightInd w:val="0"/>
        <w:ind w:firstLine="708"/>
        <w:jc w:val="both"/>
      </w:pPr>
      <w:r>
        <w:t xml:space="preserve">Для групповой работы можно использовать время на уроках. Однако можно привлекать другие формы, например </w:t>
      </w:r>
      <w:r>
        <w:rPr>
          <w:i/>
          <w:iCs/>
        </w:rPr>
        <w:t>проектные задания</w:t>
      </w:r>
      <w:r>
        <w:t xml:space="preserve">, специальные </w:t>
      </w:r>
      <w:r>
        <w:rPr>
          <w:i/>
          <w:iCs/>
        </w:rPr>
        <w:t xml:space="preserve">тренинговые занятия </w:t>
      </w:r>
      <w:r>
        <w:t>по развитию коммуникативных навыков под руководством</w:t>
      </w:r>
    </w:p>
    <w:p w:rsidR="00DC30FB" w:rsidRDefault="00DC30FB" w:rsidP="00EE0E45">
      <w:pPr>
        <w:autoSpaceDE w:val="0"/>
        <w:autoSpaceDN w:val="0"/>
        <w:adjustRightInd w:val="0"/>
        <w:jc w:val="both"/>
      </w:pPr>
      <w:r>
        <w:t>школьного психолога и т. п. Возрастными и социальными психологами разработано немало программ, направленных на развитие у младших школьников и подростков умения общаться (М.Р. Битянова, 2002).</w:t>
      </w:r>
    </w:p>
    <w:p w:rsidR="00DC30FB" w:rsidRDefault="00DC30FB" w:rsidP="00EE0E45">
      <w:pPr>
        <w:autoSpaceDE w:val="0"/>
        <w:autoSpaceDN w:val="0"/>
        <w:adjustRightInd w:val="0"/>
        <w:ind w:firstLine="708"/>
        <w:jc w:val="both"/>
      </w:pPr>
      <w:r>
        <w:t xml:space="preserve">Однако приведенные выше формы занятий и другие рекомендации могут оказаться полезными только в случае создания </w:t>
      </w:r>
      <w:r>
        <w:rPr>
          <w:i/>
          <w:iCs/>
        </w:rPr>
        <w:t xml:space="preserve">благоприятной общей атмосферы </w:t>
      </w:r>
      <w:r>
        <w:t xml:space="preserve">в отдельном классе и в школе в целом — </w:t>
      </w:r>
      <w:r>
        <w:rPr>
          <w:i/>
          <w:iCs/>
        </w:rPr>
        <w:t>атмосферы поддержки и заинтересованности</w:t>
      </w:r>
      <w:r>
        <w:t>.</w:t>
      </w:r>
    </w:p>
    <w:p w:rsidR="00DC30FB" w:rsidRDefault="00DC30FB" w:rsidP="00EE0E45">
      <w:pPr>
        <w:autoSpaceDE w:val="0"/>
        <w:autoSpaceDN w:val="0"/>
        <w:adjustRightInd w:val="0"/>
        <w:ind w:firstLine="708"/>
        <w:jc w:val="both"/>
      </w:pPr>
      <w:r>
        <w:t>Необходимо поощрять детей высказывать свою точку зрения, а также воспитывать у них умение слушать других людей и терпимо относиться к их мнению.</w:t>
      </w:r>
    </w:p>
    <w:p w:rsidR="00DC30FB" w:rsidRDefault="00DC30FB" w:rsidP="00EE0E45">
      <w:pPr>
        <w:autoSpaceDE w:val="0"/>
        <w:autoSpaceDN w:val="0"/>
        <w:adjustRightInd w:val="0"/>
        <w:jc w:val="both"/>
      </w:pPr>
      <w:r>
        <w:t>Решающая роль в этом принадлежит учителю, который сам должен быть образцом не авторитарного стиля ведения дискуссии и обладать достаточной общей коммуникативной культурой. Учитель должен давать учащимся речевые образцы</w:t>
      </w:r>
    </w:p>
    <w:p w:rsidR="00DC30FB" w:rsidRDefault="00DC30FB" w:rsidP="00EE0E45">
      <w:pPr>
        <w:autoSpaceDE w:val="0"/>
        <w:autoSpaceDN w:val="0"/>
        <w:adjustRightInd w:val="0"/>
        <w:jc w:val="both"/>
      </w:pPr>
      <w:r>
        <w:t>и оказывать им помощь в ведении дискуссии, споров, приведении аргументов и т. д.</w:t>
      </w:r>
    </w:p>
    <w:p w:rsidR="00DC30FB" w:rsidRDefault="00DC30FB" w:rsidP="00EE0E45">
      <w:pPr>
        <w:autoSpaceDE w:val="0"/>
        <w:autoSpaceDN w:val="0"/>
        <w:adjustRightInd w:val="0"/>
        <w:jc w:val="both"/>
      </w:pPr>
      <w:r>
        <w:t xml:space="preserve">Совместная деятельность младших школьников будет эффективной в том случае, если она будет строиться по типу совместно-разделенной деятельности с динамикой ролей. </w:t>
      </w:r>
    </w:p>
    <w:p w:rsidR="00DC30FB" w:rsidRDefault="00DC30FB" w:rsidP="00EE0E45">
      <w:pPr>
        <w:rPr>
          <w:b/>
          <w:sz w:val="28"/>
          <w:szCs w:val="28"/>
        </w:rPr>
      </w:pPr>
    </w:p>
    <w:p w:rsidR="00DC30FB" w:rsidRDefault="00DC30FB" w:rsidP="00EE0E45">
      <w:pPr>
        <w:jc w:val="center"/>
      </w:pPr>
      <w:r>
        <w:rPr>
          <w:b/>
          <w:sz w:val="28"/>
          <w:szCs w:val="28"/>
        </w:rPr>
        <w:t>Технологическая карта формирования коммуникативных УУД в начальной школе</w:t>
      </w:r>
    </w:p>
    <w:p w:rsidR="00DC30FB" w:rsidRDefault="00DC30FB" w:rsidP="00EE0E45">
      <w:pPr>
        <w:jc w:val="right"/>
      </w:pPr>
    </w:p>
    <w:tbl>
      <w:tblPr>
        <w:tblW w:w="14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97"/>
        <w:gridCol w:w="2253"/>
        <w:gridCol w:w="2505"/>
        <w:gridCol w:w="2515"/>
        <w:gridCol w:w="2244"/>
        <w:gridCol w:w="1523"/>
        <w:gridCol w:w="1548"/>
      </w:tblGrid>
      <w:tr w:rsidR="00DC30FB" w:rsidTr="004B5021">
        <w:trPr>
          <w:cantSplit/>
          <w:trHeight w:val="59"/>
        </w:trPr>
        <w:tc>
          <w:tcPr>
            <w:tcW w:w="0" w:type="auto"/>
            <w:vMerge w:val="restart"/>
          </w:tcPr>
          <w:p w:rsidR="00DC30FB" w:rsidRDefault="00DC30FB" w:rsidP="00EE0E45">
            <w:pPr>
              <w:jc w:val="center"/>
              <w:rPr>
                <w:b/>
              </w:rPr>
            </w:pPr>
            <w:r>
              <w:rPr>
                <w:b/>
              </w:rPr>
              <w:t>Вид коммуникативных УУД</w:t>
            </w:r>
          </w:p>
        </w:tc>
        <w:tc>
          <w:tcPr>
            <w:tcW w:w="0" w:type="auto"/>
            <w:vMerge w:val="restart"/>
          </w:tcPr>
          <w:p w:rsidR="00DC30FB" w:rsidRDefault="00DC30FB" w:rsidP="00EE0E45">
            <w:pPr>
              <w:jc w:val="center"/>
              <w:rPr>
                <w:b/>
              </w:rPr>
            </w:pPr>
          </w:p>
          <w:p w:rsidR="00DC30FB" w:rsidRDefault="00DC30FB" w:rsidP="00EE0E45">
            <w:pPr>
              <w:jc w:val="center"/>
              <w:rPr>
                <w:b/>
              </w:rPr>
            </w:pPr>
            <w:r>
              <w:rPr>
                <w:b/>
              </w:rPr>
              <w:t>Показатели</w:t>
            </w:r>
          </w:p>
        </w:tc>
        <w:tc>
          <w:tcPr>
            <w:tcW w:w="0" w:type="auto"/>
            <w:gridSpan w:val="3"/>
          </w:tcPr>
          <w:p w:rsidR="00DC30FB" w:rsidRDefault="00DC30FB" w:rsidP="00EE0E45">
            <w:pPr>
              <w:rPr>
                <w:b/>
              </w:rPr>
            </w:pPr>
          </w:p>
          <w:p w:rsidR="00DC30FB" w:rsidRDefault="00DC30FB" w:rsidP="00EE0E45">
            <w:pPr>
              <w:jc w:val="center"/>
              <w:rPr>
                <w:b/>
              </w:rPr>
            </w:pPr>
            <w:r>
              <w:rPr>
                <w:b/>
              </w:rPr>
              <w:t>Уровень сформированности коммуникативных УУД</w:t>
            </w:r>
          </w:p>
          <w:p w:rsidR="00DC30FB" w:rsidRDefault="00DC30FB" w:rsidP="00EE0E45">
            <w:pPr>
              <w:jc w:val="center"/>
              <w:rPr>
                <w:b/>
              </w:rPr>
            </w:pPr>
          </w:p>
        </w:tc>
        <w:tc>
          <w:tcPr>
            <w:tcW w:w="0" w:type="auto"/>
            <w:gridSpan w:val="2"/>
          </w:tcPr>
          <w:p w:rsidR="00DC30FB" w:rsidRDefault="00DC30FB" w:rsidP="00EE0E45">
            <w:pPr>
              <w:jc w:val="center"/>
              <w:rPr>
                <w:b/>
              </w:rPr>
            </w:pPr>
          </w:p>
          <w:p w:rsidR="00DC30FB" w:rsidRDefault="00DC30FB" w:rsidP="00EE0E45">
            <w:pPr>
              <w:jc w:val="center"/>
              <w:rPr>
                <w:b/>
              </w:rPr>
            </w:pPr>
            <w:r>
              <w:rPr>
                <w:b/>
              </w:rPr>
              <w:t>Диагностика</w:t>
            </w:r>
          </w:p>
        </w:tc>
      </w:tr>
      <w:tr w:rsidR="00DC30FB" w:rsidTr="004B5021">
        <w:trPr>
          <w:cantSplit/>
          <w:trHeight w:val="59"/>
        </w:trPr>
        <w:tc>
          <w:tcPr>
            <w:tcW w:w="0" w:type="auto"/>
            <w:vMerge/>
          </w:tcPr>
          <w:p w:rsidR="00DC30FB" w:rsidRDefault="00DC30FB" w:rsidP="00EE0E45">
            <w:pPr>
              <w:rPr>
                <w:b/>
              </w:rPr>
            </w:pPr>
          </w:p>
        </w:tc>
        <w:tc>
          <w:tcPr>
            <w:tcW w:w="0" w:type="auto"/>
            <w:vMerge/>
          </w:tcPr>
          <w:p w:rsidR="00DC30FB" w:rsidRDefault="00DC30FB" w:rsidP="00EE0E45">
            <w:pPr>
              <w:rPr>
                <w:b/>
              </w:rPr>
            </w:pPr>
          </w:p>
        </w:tc>
        <w:tc>
          <w:tcPr>
            <w:tcW w:w="0" w:type="auto"/>
          </w:tcPr>
          <w:p w:rsidR="00DC30FB" w:rsidRDefault="00DC30FB" w:rsidP="00EE0E45">
            <w:pPr>
              <w:jc w:val="center"/>
              <w:rPr>
                <w:b/>
              </w:rPr>
            </w:pPr>
            <w:r>
              <w:rPr>
                <w:b/>
              </w:rPr>
              <w:t>высокий</w:t>
            </w:r>
          </w:p>
        </w:tc>
        <w:tc>
          <w:tcPr>
            <w:tcW w:w="0" w:type="auto"/>
          </w:tcPr>
          <w:p w:rsidR="00DC30FB" w:rsidRDefault="00DC30FB" w:rsidP="00EE0E45">
            <w:pPr>
              <w:jc w:val="center"/>
              <w:rPr>
                <w:b/>
              </w:rPr>
            </w:pPr>
            <w:r>
              <w:rPr>
                <w:b/>
              </w:rPr>
              <w:t>средний</w:t>
            </w:r>
          </w:p>
        </w:tc>
        <w:tc>
          <w:tcPr>
            <w:tcW w:w="0" w:type="auto"/>
          </w:tcPr>
          <w:p w:rsidR="00DC30FB" w:rsidRDefault="00DC30FB" w:rsidP="00EE0E45">
            <w:pPr>
              <w:jc w:val="center"/>
              <w:rPr>
                <w:b/>
              </w:rPr>
            </w:pPr>
            <w:r>
              <w:rPr>
                <w:b/>
              </w:rPr>
              <w:t>низкий</w:t>
            </w:r>
          </w:p>
        </w:tc>
        <w:tc>
          <w:tcPr>
            <w:tcW w:w="0" w:type="auto"/>
          </w:tcPr>
          <w:p w:rsidR="00DC30FB" w:rsidRDefault="00DC30FB" w:rsidP="00EE0E45">
            <w:pPr>
              <w:jc w:val="center"/>
              <w:rPr>
                <w:b/>
              </w:rPr>
            </w:pPr>
            <w:r>
              <w:rPr>
                <w:b/>
              </w:rPr>
              <w:t>Педагог</w:t>
            </w:r>
          </w:p>
        </w:tc>
        <w:tc>
          <w:tcPr>
            <w:tcW w:w="0" w:type="auto"/>
          </w:tcPr>
          <w:p w:rsidR="00DC30FB" w:rsidRDefault="00DC30FB" w:rsidP="00EE0E45">
            <w:pPr>
              <w:jc w:val="center"/>
              <w:rPr>
                <w:b/>
              </w:rPr>
            </w:pPr>
            <w:r>
              <w:rPr>
                <w:b/>
              </w:rPr>
              <w:t>Психолог</w:t>
            </w:r>
          </w:p>
        </w:tc>
      </w:tr>
      <w:tr w:rsidR="00DC30FB" w:rsidTr="004B5021">
        <w:trPr>
          <w:trHeight w:val="59"/>
        </w:trPr>
        <w:tc>
          <w:tcPr>
            <w:tcW w:w="0" w:type="auto"/>
            <w:gridSpan w:val="7"/>
          </w:tcPr>
          <w:p w:rsidR="00DC30FB" w:rsidRDefault="00DC30FB" w:rsidP="00EE0E45">
            <w:pPr>
              <w:jc w:val="center"/>
              <w:rPr>
                <w:b/>
              </w:rPr>
            </w:pPr>
            <w:r>
              <w:rPr>
                <w:b/>
              </w:rPr>
              <w:t>1 класс</w:t>
            </w:r>
          </w:p>
        </w:tc>
      </w:tr>
      <w:tr w:rsidR="00DC30FB" w:rsidTr="004B5021">
        <w:trPr>
          <w:cantSplit/>
          <w:trHeight w:val="851"/>
        </w:trPr>
        <w:tc>
          <w:tcPr>
            <w:tcW w:w="0" w:type="auto"/>
            <w:vMerge w:val="restart"/>
          </w:tcPr>
          <w:p w:rsidR="00DC30FB" w:rsidRDefault="00DC30FB" w:rsidP="00EE0E45">
            <w:r>
              <w:t>Коммуникация как кооперация</w:t>
            </w:r>
          </w:p>
        </w:tc>
        <w:tc>
          <w:tcPr>
            <w:tcW w:w="0" w:type="auto"/>
            <w:vMerge w:val="restart"/>
          </w:tcPr>
          <w:p w:rsidR="00DC30FB" w:rsidRDefault="00DC30FB" w:rsidP="00EE0E45">
            <w:pPr>
              <w:pStyle w:val="Title"/>
              <w:jc w:val="both"/>
              <w:rPr>
                <w:sz w:val="24"/>
              </w:rPr>
            </w:pPr>
            <w:r>
              <w:rPr>
                <w:sz w:val="24"/>
              </w:rPr>
              <w:t xml:space="preserve">Отвечать на вопросы учителя, товарищей по классу. </w:t>
            </w:r>
          </w:p>
          <w:p w:rsidR="00DC30FB" w:rsidRDefault="00DC30FB" w:rsidP="00EE0E45">
            <w:pPr>
              <w:pStyle w:val="Title"/>
              <w:jc w:val="both"/>
              <w:rPr>
                <w:sz w:val="24"/>
              </w:rPr>
            </w:pPr>
            <w:r>
              <w:rPr>
                <w:sz w:val="24"/>
              </w:rPr>
              <w:t>Участвовать в диалоге на уроке и внеурочное время.</w:t>
            </w:r>
          </w:p>
          <w:p w:rsidR="00DC30FB" w:rsidRDefault="00DC30FB" w:rsidP="00EE0E45">
            <w:pPr>
              <w:pStyle w:val="Title"/>
              <w:jc w:val="both"/>
              <w:rPr>
                <w:sz w:val="24"/>
              </w:rPr>
            </w:pPr>
            <w:r>
              <w:rPr>
                <w:sz w:val="24"/>
              </w:rPr>
              <w:t>Работать  в паре.</w:t>
            </w:r>
          </w:p>
          <w:p w:rsidR="00DC30FB" w:rsidRDefault="00DC30FB" w:rsidP="00EE0E45">
            <w:pPr>
              <w:pStyle w:val="Title"/>
              <w:jc w:val="left"/>
              <w:rPr>
                <w:sz w:val="24"/>
              </w:rPr>
            </w:pPr>
          </w:p>
        </w:tc>
        <w:tc>
          <w:tcPr>
            <w:tcW w:w="0" w:type="auto"/>
          </w:tcPr>
          <w:p w:rsidR="00DC30FB" w:rsidRDefault="00DC30FB" w:rsidP="00EE0E45">
            <w:r>
              <w:t>- отвечает на все вопросы.</w:t>
            </w:r>
          </w:p>
          <w:p w:rsidR="00DC30FB" w:rsidRDefault="00DC30FB" w:rsidP="00EE0E45"/>
          <w:p w:rsidR="00DC30FB" w:rsidRDefault="00DC30FB" w:rsidP="00EE0E45">
            <w:r>
              <w:t>- осознанно стремится к сотрудничеству.</w:t>
            </w:r>
          </w:p>
        </w:tc>
        <w:tc>
          <w:tcPr>
            <w:tcW w:w="0" w:type="auto"/>
          </w:tcPr>
          <w:p w:rsidR="00DC30FB" w:rsidRDefault="00DC30FB" w:rsidP="00EE0E45">
            <w:r>
              <w:t>- частично отвечает на  вопросы.</w:t>
            </w:r>
          </w:p>
          <w:p w:rsidR="00DC30FB" w:rsidRDefault="00DC30FB" w:rsidP="00EE0E45">
            <w:r>
              <w:t>-работает в паре  ситуативно.</w:t>
            </w:r>
          </w:p>
        </w:tc>
        <w:tc>
          <w:tcPr>
            <w:tcW w:w="0" w:type="auto"/>
          </w:tcPr>
          <w:p w:rsidR="00DC30FB" w:rsidRDefault="00DC30FB" w:rsidP="00EE0E45">
            <w:r>
              <w:t>- не идет на контакт (агрессивен или пассивен).</w:t>
            </w:r>
          </w:p>
        </w:tc>
        <w:tc>
          <w:tcPr>
            <w:tcW w:w="0" w:type="auto"/>
            <w:vMerge w:val="restart"/>
          </w:tcPr>
          <w:p w:rsidR="00DC30FB" w:rsidRDefault="00DC30FB" w:rsidP="00EE0E45">
            <w:r>
              <w:t>Наблюдение</w:t>
            </w:r>
          </w:p>
          <w:p w:rsidR="00DC30FB" w:rsidRDefault="00DC30FB" w:rsidP="00EE0E45">
            <w:r>
              <w:rPr>
                <w:sz w:val="20"/>
              </w:rPr>
              <w:t>(заполнение карты наблюдений)</w:t>
            </w:r>
          </w:p>
          <w:p w:rsidR="00DC30FB" w:rsidRDefault="00DC30FB" w:rsidP="00EE0E45"/>
        </w:tc>
        <w:tc>
          <w:tcPr>
            <w:tcW w:w="0" w:type="auto"/>
            <w:vMerge w:val="restart"/>
          </w:tcPr>
          <w:p w:rsidR="00DC30FB" w:rsidRDefault="00DC30FB" w:rsidP="00EE0E45">
            <w:r>
              <w:t>М</w:t>
            </w:r>
            <w:r>
              <w:rPr>
                <w:lang w:val="en-US"/>
              </w:rPr>
              <w:t>етодика</w:t>
            </w:r>
            <w:r>
              <w:t xml:space="preserve"> «Рукавички»</w:t>
            </w:r>
          </w:p>
        </w:tc>
      </w:tr>
      <w:tr w:rsidR="00DC30FB" w:rsidTr="004B5021">
        <w:trPr>
          <w:cantSplit/>
          <w:trHeight w:val="59"/>
        </w:trPr>
        <w:tc>
          <w:tcPr>
            <w:tcW w:w="0" w:type="auto"/>
            <w:vMerge/>
          </w:tcPr>
          <w:p w:rsidR="00DC30FB" w:rsidRDefault="00DC30FB" w:rsidP="00EE0E45"/>
        </w:tc>
        <w:tc>
          <w:tcPr>
            <w:tcW w:w="0" w:type="auto"/>
            <w:vMerge/>
          </w:tcPr>
          <w:p w:rsidR="00DC30FB" w:rsidRDefault="00DC30FB" w:rsidP="00EE0E45"/>
        </w:tc>
        <w:tc>
          <w:tcPr>
            <w:tcW w:w="0" w:type="auto"/>
          </w:tcPr>
          <w:p w:rsidR="00DC30FB" w:rsidRDefault="00DC30FB" w:rsidP="00EE0E45">
            <w:r>
              <w:rPr>
                <w:b/>
              </w:rPr>
              <w:t>Рекомендации:</w:t>
            </w:r>
            <w:r>
              <w:t xml:space="preserve">  поддержка и развитие коммуникативных навыков, проведение групповых  заданий на уроке, положительное одобрение со стороны взрослого.</w:t>
            </w:r>
          </w:p>
          <w:p w:rsidR="00DC30FB" w:rsidRDefault="00DC30FB" w:rsidP="00EE0E45"/>
        </w:tc>
        <w:tc>
          <w:tcPr>
            <w:tcW w:w="0" w:type="auto"/>
          </w:tcPr>
          <w:p w:rsidR="00DC30FB" w:rsidRDefault="00DC30FB" w:rsidP="00EE0E45">
            <w:r>
              <w:rPr>
                <w:b/>
              </w:rPr>
              <w:t xml:space="preserve">Рекомендации: </w:t>
            </w:r>
            <w:r>
              <w:t xml:space="preserve">поддержка и развитие коммуникативных навыков, проведение групповых заданий на уроке, </w:t>
            </w:r>
            <w:r>
              <w:rPr>
                <w:b/>
              </w:rPr>
              <w:t xml:space="preserve">важно </w:t>
            </w:r>
            <w:r>
              <w:t>положительное одобрение со стороны взрослого.</w:t>
            </w:r>
          </w:p>
        </w:tc>
        <w:tc>
          <w:tcPr>
            <w:tcW w:w="0" w:type="auto"/>
          </w:tcPr>
          <w:p w:rsidR="00DC30FB" w:rsidRDefault="00DC30FB" w:rsidP="00EE0E45">
            <w:pPr>
              <w:rPr>
                <w:b/>
              </w:rPr>
            </w:pPr>
            <w:r>
              <w:rPr>
                <w:b/>
              </w:rPr>
              <w:t>Рекомендации:</w:t>
            </w:r>
          </w:p>
          <w:p w:rsidR="00DC30FB" w:rsidRDefault="00DC30FB" w:rsidP="00EE0E45">
            <w:r>
              <w:t xml:space="preserve">консультация специалистов, поощрения за минимальный результат, групповые задания с друзьями по классу. </w:t>
            </w:r>
          </w:p>
        </w:tc>
        <w:tc>
          <w:tcPr>
            <w:tcW w:w="0" w:type="auto"/>
            <w:vMerge/>
          </w:tcPr>
          <w:p w:rsidR="00DC30FB" w:rsidRDefault="00DC30FB" w:rsidP="00EE0E45"/>
        </w:tc>
        <w:tc>
          <w:tcPr>
            <w:tcW w:w="0" w:type="auto"/>
            <w:vMerge/>
          </w:tcPr>
          <w:p w:rsidR="00DC30FB" w:rsidRDefault="00DC30FB" w:rsidP="00EE0E45"/>
        </w:tc>
      </w:tr>
      <w:tr w:rsidR="00DC30FB" w:rsidTr="004B5021">
        <w:trPr>
          <w:cantSplit/>
          <w:trHeight w:val="915"/>
        </w:trPr>
        <w:tc>
          <w:tcPr>
            <w:tcW w:w="0" w:type="auto"/>
            <w:vMerge w:val="restart"/>
          </w:tcPr>
          <w:p w:rsidR="00DC30FB" w:rsidRDefault="00DC30FB" w:rsidP="00EE0E45">
            <w:r>
              <w:t>Коммуникация как интеракция</w:t>
            </w:r>
          </w:p>
        </w:tc>
        <w:tc>
          <w:tcPr>
            <w:tcW w:w="0" w:type="auto"/>
            <w:vMerge w:val="restart"/>
          </w:tcPr>
          <w:p w:rsidR="00DC30FB" w:rsidRDefault="00DC30FB" w:rsidP="00EE0E45">
            <w:pPr>
              <w:pStyle w:val="Title"/>
              <w:jc w:val="both"/>
              <w:rPr>
                <w:sz w:val="24"/>
              </w:rPr>
            </w:pPr>
            <w:r>
              <w:rPr>
                <w:sz w:val="24"/>
              </w:rPr>
              <w:t>Соблюдать простейшие нормы речевого этикета: здороваться, прощаться, благодарить.</w:t>
            </w:r>
          </w:p>
          <w:p w:rsidR="00DC30FB" w:rsidRDefault="00DC30FB" w:rsidP="00EE0E45">
            <w:pPr>
              <w:pStyle w:val="Title"/>
              <w:jc w:val="both"/>
              <w:rPr>
                <w:sz w:val="24"/>
              </w:rPr>
            </w:pPr>
            <w:r>
              <w:rPr>
                <w:sz w:val="24"/>
              </w:rPr>
              <w:t>Понимать речевое обращение другого человека.</w:t>
            </w:r>
          </w:p>
        </w:tc>
        <w:tc>
          <w:tcPr>
            <w:tcW w:w="0" w:type="auto"/>
          </w:tcPr>
          <w:p w:rsidR="00DC30FB" w:rsidRDefault="00DC30FB" w:rsidP="00EE0E45">
            <w:r>
              <w:t>- тактичен, вежлив, соблюдает этикет.</w:t>
            </w:r>
          </w:p>
          <w:p w:rsidR="00DC30FB" w:rsidRDefault="00DC30FB" w:rsidP="00EE0E45">
            <w:r>
              <w:t>- понимает речевое обращение другого человека</w:t>
            </w:r>
          </w:p>
        </w:tc>
        <w:tc>
          <w:tcPr>
            <w:tcW w:w="0" w:type="auto"/>
          </w:tcPr>
          <w:p w:rsidR="00DC30FB" w:rsidRDefault="00DC30FB" w:rsidP="00EE0E45">
            <w:r>
              <w:t>- частично соблюдает этикет.</w:t>
            </w:r>
          </w:p>
          <w:p w:rsidR="00DC30FB" w:rsidRDefault="00DC30FB" w:rsidP="00EE0E45">
            <w:r>
              <w:t>- не всегда понимает речевое обращение другого человека</w:t>
            </w:r>
          </w:p>
        </w:tc>
        <w:tc>
          <w:tcPr>
            <w:tcW w:w="0" w:type="auto"/>
          </w:tcPr>
          <w:p w:rsidR="00DC30FB" w:rsidRDefault="00DC30FB" w:rsidP="00EE0E45">
            <w:r>
              <w:t>- молчалив или агрессивен.</w:t>
            </w:r>
          </w:p>
          <w:p w:rsidR="00DC30FB" w:rsidRDefault="00DC30FB" w:rsidP="00EE0E45">
            <w:r>
              <w:t>- не понимает речевое обращение другого человека.</w:t>
            </w:r>
          </w:p>
        </w:tc>
        <w:tc>
          <w:tcPr>
            <w:tcW w:w="0" w:type="auto"/>
            <w:vMerge w:val="restart"/>
          </w:tcPr>
          <w:p w:rsidR="00DC30FB" w:rsidRDefault="00DC30FB" w:rsidP="00EE0E45">
            <w:r>
              <w:t>Наблюдение</w:t>
            </w:r>
          </w:p>
          <w:p w:rsidR="00DC30FB" w:rsidRDefault="00DC30FB" w:rsidP="00EE0E45">
            <w:r>
              <w:t xml:space="preserve">   Методика «Левая и правая стороны»</w:t>
            </w:r>
          </w:p>
          <w:p w:rsidR="00DC30FB" w:rsidRDefault="00DC30FB" w:rsidP="00EE0E45"/>
        </w:tc>
        <w:tc>
          <w:tcPr>
            <w:tcW w:w="0" w:type="auto"/>
            <w:vMerge w:val="restart"/>
          </w:tcPr>
          <w:p w:rsidR="00DC30FB" w:rsidRDefault="00DC30FB" w:rsidP="00EE0E45"/>
        </w:tc>
      </w:tr>
      <w:tr w:rsidR="00DC30FB" w:rsidTr="004B5021">
        <w:trPr>
          <w:cantSplit/>
          <w:trHeight w:val="59"/>
        </w:trPr>
        <w:tc>
          <w:tcPr>
            <w:tcW w:w="0" w:type="auto"/>
            <w:vMerge/>
          </w:tcPr>
          <w:p w:rsidR="00DC30FB" w:rsidRDefault="00DC30FB" w:rsidP="00EE0E45"/>
        </w:tc>
        <w:tc>
          <w:tcPr>
            <w:tcW w:w="0" w:type="auto"/>
            <w:vMerge/>
          </w:tcPr>
          <w:p w:rsidR="00DC30FB" w:rsidRDefault="00DC30FB" w:rsidP="00EE0E45">
            <w:pPr>
              <w:pStyle w:val="Title"/>
              <w:jc w:val="left"/>
              <w:rPr>
                <w:sz w:val="24"/>
              </w:rPr>
            </w:pPr>
          </w:p>
        </w:tc>
        <w:tc>
          <w:tcPr>
            <w:tcW w:w="0" w:type="auto"/>
          </w:tcPr>
          <w:p w:rsidR="00DC30FB" w:rsidRDefault="00DC30FB" w:rsidP="00EE0E45">
            <w:r>
              <w:rPr>
                <w:b/>
              </w:rPr>
              <w:t>Рекомендации:</w:t>
            </w:r>
            <w:r>
              <w:t xml:space="preserve">  продолжает изучение правил речевого этикета, проведение групповых заданий на уроке, положительное одобрение со стороны взрослого.</w:t>
            </w:r>
          </w:p>
          <w:p w:rsidR="00DC30FB" w:rsidRDefault="00DC30FB" w:rsidP="00EE0E45"/>
        </w:tc>
        <w:tc>
          <w:tcPr>
            <w:tcW w:w="0" w:type="auto"/>
          </w:tcPr>
          <w:p w:rsidR="00DC30FB" w:rsidRDefault="00DC30FB" w:rsidP="00EE0E45">
            <w:r>
              <w:rPr>
                <w:b/>
              </w:rPr>
              <w:t>Рекомендации:</w:t>
            </w:r>
            <w:r>
              <w:t xml:space="preserve">  изучение правил речевого этикета, проведение групповых  заданий на уроке, положительное одобрение.</w:t>
            </w:r>
          </w:p>
          <w:p w:rsidR="00DC30FB" w:rsidRDefault="00DC30FB" w:rsidP="00EE0E45"/>
        </w:tc>
        <w:tc>
          <w:tcPr>
            <w:tcW w:w="0" w:type="auto"/>
          </w:tcPr>
          <w:p w:rsidR="00DC30FB" w:rsidRDefault="00DC30FB" w:rsidP="00EE0E45">
            <w:r>
              <w:rPr>
                <w:b/>
              </w:rPr>
              <w:t>Рекомендации:</w:t>
            </w:r>
            <w:r>
              <w:t xml:space="preserve"> консультация специалистов, изучение речевого этикета и правил позитивного общения, поощрения за результат, совместное выполнение заданий с друзьями по классу. </w:t>
            </w:r>
          </w:p>
        </w:tc>
        <w:tc>
          <w:tcPr>
            <w:tcW w:w="0" w:type="auto"/>
            <w:vMerge/>
          </w:tcPr>
          <w:p w:rsidR="00DC30FB" w:rsidRDefault="00DC30FB" w:rsidP="00EE0E45"/>
        </w:tc>
        <w:tc>
          <w:tcPr>
            <w:tcW w:w="0" w:type="auto"/>
            <w:vMerge/>
          </w:tcPr>
          <w:p w:rsidR="00DC30FB" w:rsidRDefault="00DC30FB" w:rsidP="00EE0E45"/>
        </w:tc>
      </w:tr>
      <w:tr w:rsidR="00DC30FB" w:rsidTr="004B5021">
        <w:trPr>
          <w:cantSplit/>
          <w:trHeight w:val="59"/>
        </w:trPr>
        <w:tc>
          <w:tcPr>
            <w:tcW w:w="0" w:type="auto"/>
            <w:vMerge w:val="restart"/>
          </w:tcPr>
          <w:p w:rsidR="00DC30FB" w:rsidRDefault="00DC30FB" w:rsidP="00EE0E45">
            <w:r>
              <w:t>Коммуникация как интериоризация</w:t>
            </w:r>
          </w:p>
        </w:tc>
        <w:tc>
          <w:tcPr>
            <w:tcW w:w="0" w:type="auto"/>
            <w:vMerge w:val="restart"/>
          </w:tcPr>
          <w:p w:rsidR="00DC30FB" w:rsidRDefault="00DC30FB" w:rsidP="00EE0E45">
            <w:pPr>
              <w:pStyle w:val="Title"/>
              <w:jc w:val="left"/>
              <w:rPr>
                <w:sz w:val="24"/>
              </w:rPr>
            </w:pPr>
            <w:r>
              <w:rPr>
                <w:sz w:val="24"/>
              </w:rPr>
              <w:t>Слушать и понимать речь других.</w:t>
            </w:r>
          </w:p>
        </w:tc>
        <w:tc>
          <w:tcPr>
            <w:tcW w:w="0" w:type="auto"/>
          </w:tcPr>
          <w:p w:rsidR="00DC30FB" w:rsidRDefault="00DC30FB" w:rsidP="00EE0E45">
            <w:r>
              <w:t>- слышит, понимает и дает собеседнику обратную связь</w:t>
            </w:r>
          </w:p>
          <w:p w:rsidR="00DC30FB" w:rsidRDefault="00DC30FB" w:rsidP="00EE0E45"/>
        </w:tc>
        <w:tc>
          <w:tcPr>
            <w:tcW w:w="0" w:type="auto"/>
          </w:tcPr>
          <w:p w:rsidR="00DC30FB" w:rsidRDefault="00DC30FB" w:rsidP="00EE0E45">
            <w:r>
              <w:t>- слышит, понимает, обратную связь дает ситуативно.</w:t>
            </w:r>
          </w:p>
        </w:tc>
        <w:tc>
          <w:tcPr>
            <w:tcW w:w="0" w:type="auto"/>
          </w:tcPr>
          <w:p w:rsidR="00DC30FB" w:rsidRDefault="00DC30FB" w:rsidP="00EE0E45">
            <w:r>
              <w:t xml:space="preserve">- не слышит, не может дать обратную связь </w:t>
            </w:r>
          </w:p>
        </w:tc>
        <w:tc>
          <w:tcPr>
            <w:tcW w:w="0" w:type="auto"/>
          </w:tcPr>
          <w:p w:rsidR="00DC30FB" w:rsidRDefault="00DC30FB" w:rsidP="00EE0E45">
            <w:r>
              <w:t>Наблюдение</w:t>
            </w:r>
          </w:p>
        </w:tc>
        <w:tc>
          <w:tcPr>
            <w:tcW w:w="0" w:type="auto"/>
          </w:tcPr>
          <w:p w:rsidR="00DC30FB" w:rsidRPr="008A3F11" w:rsidRDefault="00DC30FB" w:rsidP="00EE0E45">
            <w:pPr>
              <w:rPr>
                <w:color w:val="FF0000"/>
              </w:rPr>
            </w:pPr>
            <w:r>
              <w:t xml:space="preserve"> </w:t>
            </w:r>
          </w:p>
        </w:tc>
      </w:tr>
      <w:tr w:rsidR="00DC30FB" w:rsidTr="004B5021">
        <w:trPr>
          <w:cantSplit/>
          <w:trHeight w:val="59"/>
        </w:trPr>
        <w:tc>
          <w:tcPr>
            <w:tcW w:w="0" w:type="auto"/>
            <w:vMerge/>
          </w:tcPr>
          <w:p w:rsidR="00DC30FB" w:rsidRDefault="00DC30FB" w:rsidP="00EE0E45"/>
        </w:tc>
        <w:tc>
          <w:tcPr>
            <w:tcW w:w="0" w:type="auto"/>
            <w:vMerge/>
          </w:tcPr>
          <w:p w:rsidR="00DC30FB" w:rsidRDefault="00DC30FB" w:rsidP="00EE0E45"/>
        </w:tc>
        <w:tc>
          <w:tcPr>
            <w:tcW w:w="0" w:type="auto"/>
          </w:tcPr>
          <w:p w:rsidR="00DC30FB" w:rsidRDefault="00DC30FB" w:rsidP="00EE0E45">
            <w:r>
              <w:rPr>
                <w:b/>
              </w:rPr>
              <w:t>Рекомендации:</w:t>
            </w:r>
            <w:r>
              <w:t xml:space="preserve">  поддержка и развитие коммуникативных навыков, проведение групповых заданий на уроке, положительное одобрение со стороны взрослого.</w:t>
            </w:r>
          </w:p>
          <w:p w:rsidR="00DC30FB" w:rsidRDefault="00DC30FB" w:rsidP="00EE0E45"/>
        </w:tc>
        <w:tc>
          <w:tcPr>
            <w:tcW w:w="0" w:type="auto"/>
          </w:tcPr>
          <w:p w:rsidR="00DC30FB" w:rsidRDefault="00DC30FB" w:rsidP="00EE0E45">
            <w:r>
              <w:rPr>
                <w:b/>
              </w:rPr>
              <w:t>Рекомендации:</w:t>
            </w:r>
            <w:r>
              <w:t xml:space="preserve">  поддержка и развитие коммуникативных навыков, проведение групповых заданий на уроке, </w:t>
            </w:r>
            <w:r>
              <w:rPr>
                <w:b/>
              </w:rPr>
              <w:t xml:space="preserve">важно </w:t>
            </w:r>
            <w:r>
              <w:t>положительное одобрение, больше времени отводить на обратную связь</w:t>
            </w:r>
          </w:p>
        </w:tc>
        <w:tc>
          <w:tcPr>
            <w:tcW w:w="0" w:type="auto"/>
          </w:tcPr>
          <w:p w:rsidR="00DC30FB" w:rsidRDefault="00DC30FB" w:rsidP="00EE0E45">
            <w:r>
              <w:rPr>
                <w:b/>
              </w:rPr>
              <w:t>Рекомендации:</w:t>
            </w:r>
            <w:r>
              <w:t xml:space="preserve"> консультация специалистов, поощрения за результат, совместное выполнение задания с друзьями по классу, изучение правил активного слушания. </w:t>
            </w:r>
          </w:p>
        </w:tc>
        <w:tc>
          <w:tcPr>
            <w:tcW w:w="0" w:type="auto"/>
          </w:tcPr>
          <w:p w:rsidR="00DC30FB" w:rsidRDefault="00DC30FB" w:rsidP="00EE0E45"/>
        </w:tc>
        <w:tc>
          <w:tcPr>
            <w:tcW w:w="0" w:type="auto"/>
          </w:tcPr>
          <w:p w:rsidR="00DC30FB" w:rsidRDefault="00DC30FB" w:rsidP="00EE0E45"/>
        </w:tc>
      </w:tr>
      <w:tr w:rsidR="00DC30FB" w:rsidTr="004B5021">
        <w:trPr>
          <w:trHeight w:val="59"/>
        </w:trPr>
        <w:tc>
          <w:tcPr>
            <w:tcW w:w="0" w:type="auto"/>
            <w:gridSpan w:val="7"/>
          </w:tcPr>
          <w:p w:rsidR="00DC30FB" w:rsidRDefault="00DC30FB" w:rsidP="00EE0E45"/>
          <w:p w:rsidR="00DC30FB" w:rsidRDefault="00DC30FB" w:rsidP="00EE0E45">
            <w:pPr>
              <w:jc w:val="center"/>
            </w:pPr>
            <w:r>
              <w:t>2 класс</w:t>
            </w:r>
          </w:p>
          <w:p w:rsidR="00DC30FB" w:rsidRDefault="00DC30FB" w:rsidP="00EE0E45"/>
        </w:tc>
      </w:tr>
      <w:tr w:rsidR="00DC30FB" w:rsidTr="004B5021">
        <w:trPr>
          <w:cantSplit/>
          <w:trHeight w:val="1130"/>
        </w:trPr>
        <w:tc>
          <w:tcPr>
            <w:tcW w:w="0" w:type="auto"/>
            <w:vMerge w:val="restart"/>
          </w:tcPr>
          <w:p w:rsidR="00DC30FB" w:rsidRDefault="00DC30FB" w:rsidP="00EE0E45">
            <w:r>
              <w:t>Коммуникация как кооперация</w:t>
            </w:r>
          </w:p>
          <w:p w:rsidR="00DC30FB" w:rsidRDefault="00DC30FB" w:rsidP="00EE0E45"/>
        </w:tc>
        <w:tc>
          <w:tcPr>
            <w:tcW w:w="0" w:type="auto"/>
            <w:vMerge w:val="restart"/>
          </w:tcPr>
          <w:p w:rsidR="00DC30FB" w:rsidRDefault="00DC30FB" w:rsidP="00EE0E45">
            <w:pPr>
              <w:pStyle w:val="Title"/>
              <w:jc w:val="both"/>
              <w:rPr>
                <w:sz w:val="24"/>
              </w:rPr>
            </w:pPr>
            <w:r>
              <w:rPr>
                <w:sz w:val="24"/>
              </w:rPr>
              <w:t>Участвовать в диалоге; слушать и понимать других, высказывать свою точку зрения на события, поступки,</w:t>
            </w:r>
          </w:p>
          <w:p w:rsidR="00DC30FB" w:rsidRDefault="00DC30FB" w:rsidP="00EE0E45">
            <w:pPr>
              <w:pStyle w:val="Title"/>
              <w:jc w:val="both"/>
              <w:rPr>
                <w:sz w:val="24"/>
              </w:rPr>
            </w:pPr>
            <w:r>
              <w:rPr>
                <w:sz w:val="24"/>
              </w:rPr>
              <w:t>выполняя различные роли в группе, сотрудничать в совместном решении проблемы (задачи).</w:t>
            </w:r>
          </w:p>
        </w:tc>
        <w:tc>
          <w:tcPr>
            <w:tcW w:w="0" w:type="auto"/>
          </w:tcPr>
          <w:p w:rsidR="00DC30FB" w:rsidRDefault="00DC30FB" w:rsidP="00EE0E45">
            <w:r>
              <w:t xml:space="preserve">- осознанное стремление к сотрудничеству. </w:t>
            </w:r>
          </w:p>
          <w:p w:rsidR="00DC30FB" w:rsidRDefault="00DC30FB" w:rsidP="00EE0E45">
            <w:r>
              <w:t>- доброжелатель-но идет на контакт, участвует в совместном решении проблемы (задачи)</w:t>
            </w:r>
          </w:p>
        </w:tc>
        <w:tc>
          <w:tcPr>
            <w:tcW w:w="0" w:type="auto"/>
          </w:tcPr>
          <w:p w:rsidR="00DC30FB" w:rsidRDefault="00DC30FB" w:rsidP="00EE0E45">
            <w:r>
              <w:t xml:space="preserve">- участвует  выборочно в диалоге. </w:t>
            </w:r>
          </w:p>
          <w:p w:rsidR="00DC30FB" w:rsidRDefault="00DC30FB" w:rsidP="00EE0E45">
            <w:r>
              <w:t>-  идет на контакт, когда уверен в своих знаниях</w:t>
            </w:r>
          </w:p>
        </w:tc>
        <w:tc>
          <w:tcPr>
            <w:tcW w:w="0" w:type="auto"/>
          </w:tcPr>
          <w:p w:rsidR="00DC30FB" w:rsidRDefault="00DC30FB" w:rsidP="00EE0E45">
            <w:r>
              <w:t>- не идет на контакт (агрессивен или пассивен)</w:t>
            </w:r>
          </w:p>
          <w:p w:rsidR="00DC30FB" w:rsidRDefault="00DC30FB" w:rsidP="00EE0E45"/>
        </w:tc>
        <w:tc>
          <w:tcPr>
            <w:tcW w:w="0" w:type="auto"/>
            <w:vMerge w:val="restart"/>
          </w:tcPr>
          <w:p w:rsidR="00DC30FB" w:rsidRDefault="00DC30FB" w:rsidP="00EE0E45">
            <w:r>
              <w:t>Наблюдение</w:t>
            </w:r>
          </w:p>
          <w:p w:rsidR="00DC30FB" w:rsidRDefault="00DC30FB" w:rsidP="00EE0E45"/>
        </w:tc>
        <w:tc>
          <w:tcPr>
            <w:tcW w:w="0" w:type="auto"/>
            <w:vMerge w:val="restart"/>
          </w:tcPr>
          <w:p w:rsidR="00DC30FB" w:rsidRDefault="00DC30FB" w:rsidP="00EE0E45">
            <w:r>
              <w:t>Методика «Рукавички»</w:t>
            </w:r>
          </w:p>
        </w:tc>
      </w:tr>
      <w:tr w:rsidR="00DC30FB" w:rsidTr="004B5021">
        <w:trPr>
          <w:cantSplit/>
          <w:trHeight w:val="59"/>
        </w:trPr>
        <w:tc>
          <w:tcPr>
            <w:tcW w:w="0" w:type="auto"/>
            <w:vMerge/>
          </w:tcPr>
          <w:p w:rsidR="00DC30FB" w:rsidRDefault="00DC30FB" w:rsidP="00EE0E45"/>
        </w:tc>
        <w:tc>
          <w:tcPr>
            <w:tcW w:w="0" w:type="auto"/>
            <w:vMerge/>
          </w:tcPr>
          <w:p w:rsidR="00DC30FB" w:rsidRDefault="00DC30FB" w:rsidP="00EE0E45"/>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положительное одобрение, поддержка активной позиции в диалоге.</w:t>
            </w:r>
          </w:p>
          <w:p w:rsidR="00DC30FB" w:rsidRDefault="00DC30FB" w:rsidP="00EE0E45"/>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важно положительное одобрение, выработка активной позиции в диалоге.</w:t>
            </w:r>
          </w:p>
        </w:tc>
        <w:tc>
          <w:tcPr>
            <w:tcW w:w="0" w:type="auto"/>
          </w:tcPr>
          <w:p w:rsidR="00DC30FB" w:rsidRDefault="00DC30FB" w:rsidP="00EE0E45">
            <w:r>
              <w:rPr>
                <w:b/>
              </w:rPr>
              <w:t>Рекомендации:</w:t>
            </w:r>
            <w:r>
              <w:t xml:space="preserve"> консультация специалистов, коррекционные занятия на развитие коммуникативных навыков, поощрения за минимальный результат, совместное выполнение задания с друзьями по классу. </w:t>
            </w:r>
          </w:p>
        </w:tc>
        <w:tc>
          <w:tcPr>
            <w:tcW w:w="0" w:type="auto"/>
            <w:vMerge/>
          </w:tcPr>
          <w:p w:rsidR="00DC30FB" w:rsidRDefault="00DC30FB" w:rsidP="00EE0E45"/>
        </w:tc>
        <w:tc>
          <w:tcPr>
            <w:tcW w:w="0" w:type="auto"/>
            <w:vMerge/>
          </w:tcPr>
          <w:p w:rsidR="00DC30FB" w:rsidRDefault="00DC30FB" w:rsidP="00EE0E45"/>
        </w:tc>
      </w:tr>
      <w:tr w:rsidR="00DC30FB" w:rsidTr="004B5021">
        <w:trPr>
          <w:cantSplit/>
          <w:trHeight w:val="2141"/>
        </w:trPr>
        <w:tc>
          <w:tcPr>
            <w:tcW w:w="0" w:type="auto"/>
            <w:vMerge w:val="restart"/>
          </w:tcPr>
          <w:p w:rsidR="00DC30FB" w:rsidRDefault="00DC30FB" w:rsidP="00EE0E45">
            <w:r>
              <w:t>Коммуникация как интериоризация</w:t>
            </w:r>
          </w:p>
          <w:p w:rsidR="00DC30FB" w:rsidRDefault="00DC30FB" w:rsidP="00EE0E45"/>
        </w:tc>
        <w:tc>
          <w:tcPr>
            <w:tcW w:w="0" w:type="auto"/>
            <w:vMerge w:val="restart"/>
          </w:tcPr>
          <w:p w:rsidR="00DC30FB" w:rsidRDefault="00DC30FB" w:rsidP="00EE0E45">
            <w:r>
              <w:t xml:space="preserve">Оформлять свои мысли в устной и письменной речи с учетом своих учебных и жизненных  ситуаций. </w:t>
            </w:r>
          </w:p>
          <w:p w:rsidR="00DC30FB" w:rsidRDefault="00DC30FB" w:rsidP="00EE0E45">
            <w:r>
              <w:t xml:space="preserve">Читать вслух и про себя тексты учебников, других художественных и научно-популярных книг, понимать прочитанное. </w:t>
            </w:r>
          </w:p>
          <w:p w:rsidR="00DC30FB" w:rsidRDefault="00DC30FB" w:rsidP="00EE0E45"/>
          <w:p w:rsidR="00DC30FB" w:rsidRDefault="00DC30FB" w:rsidP="00EE0E45">
            <w:pPr>
              <w:pStyle w:val="Title"/>
              <w:jc w:val="left"/>
              <w:rPr>
                <w:sz w:val="24"/>
              </w:rPr>
            </w:pPr>
          </w:p>
        </w:tc>
        <w:tc>
          <w:tcPr>
            <w:tcW w:w="0" w:type="auto"/>
          </w:tcPr>
          <w:p w:rsidR="00DC30FB" w:rsidRDefault="00DC30FB" w:rsidP="00EE0E45">
            <w:r>
              <w:t>- обладает хорошим словарным запасом и активно  им пользуется</w:t>
            </w:r>
          </w:p>
          <w:p w:rsidR="00DC30FB" w:rsidRDefault="00DC30FB" w:rsidP="00EE0E45">
            <w:r>
              <w:t>- усваивает материал, дает обратную связь (пересказ, рассказ)</w:t>
            </w:r>
          </w:p>
        </w:tc>
        <w:tc>
          <w:tcPr>
            <w:tcW w:w="0" w:type="auto"/>
          </w:tcPr>
          <w:p w:rsidR="00DC30FB" w:rsidRDefault="00DC30FB" w:rsidP="00EE0E45">
            <w:r>
              <w:t>- читает, высказывает свои мысли по алгоритму.</w:t>
            </w:r>
          </w:p>
          <w:p w:rsidR="00DC30FB" w:rsidRDefault="00DC30FB" w:rsidP="00EE0E45"/>
        </w:tc>
        <w:tc>
          <w:tcPr>
            <w:tcW w:w="0" w:type="auto"/>
          </w:tcPr>
          <w:p w:rsidR="00DC30FB" w:rsidRDefault="00DC30FB" w:rsidP="00EE0E45">
            <w:r>
              <w:t xml:space="preserve">- читает, но не понимает прочитанного, и не может найти нужных слов при высказывание обратной связи. </w:t>
            </w:r>
          </w:p>
        </w:tc>
        <w:tc>
          <w:tcPr>
            <w:tcW w:w="0" w:type="auto"/>
            <w:vMerge w:val="restart"/>
          </w:tcPr>
          <w:p w:rsidR="00DC30FB" w:rsidRDefault="00DC30FB" w:rsidP="00EE0E45">
            <w:r>
              <w:t>Наблюдение</w:t>
            </w:r>
          </w:p>
          <w:p w:rsidR="00DC30FB" w:rsidRDefault="00DC30FB" w:rsidP="00EE0E45"/>
        </w:tc>
        <w:tc>
          <w:tcPr>
            <w:tcW w:w="0" w:type="auto"/>
            <w:vMerge w:val="restart"/>
          </w:tcPr>
          <w:p w:rsidR="00DC30FB" w:rsidRDefault="00DC30FB" w:rsidP="00EE0E45"/>
        </w:tc>
      </w:tr>
      <w:tr w:rsidR="00DC30FB" w:rsidTr="004B5021">
        <w:trPr>
          <w:cantSplit/>
          <w:trHeight w:val="59"/>
        </w:trPr>
        <w:tc>
          <w:tcPr>
            <w:tcW w:w="0" w:type="auto"/>
            <w:vMerge/>
          </w:tcPr>
          <w:p w:rsidR="00DC30FB" w:rsidRDefault="00DC30FB" w:rsidP="00EE0E45"/>
        </w:tc>
        <w:tc>
          <w:tcPr>
            <w:tcW w:w="0" w:type="auto"/>
            <w:vMerge/>
          </w:tcPr>
          <w:p w:rsidR="00DC30FB" w:rsidRDefault="00DC30FB" w:rsidP="00EE0E45">
            <w:pPr>
              <w:pStyle w:val="Title"/>
              <w:jc w:val="left"/>
              <w:rPr>
                <w:sz w:val="24"/>
              </w:rPr>
            </w:pPr>
          </w:p>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(пересказ, рассказ), учиться по алгоритму составлять  небольшие сообщения, положительное одобрение со стороны взрослого.</w:t>
            </w:r>
          </w:p>
          <w:p w:rsidR="00DC30FB" w:rsidRDefault="00DC30FB" w:rsidP="00EE0E45"/>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учиться по алгоритму составлять  небольшие сообщения, </w:t>
            </w:r>
            <w:r>
              <w:rPr>
                <w:b/>
              </w:rPr>
              <w:t xml:space="preserve">важно </w:t>
            </w:r>
            <w:r>
              <w:t>положительное одобрение, больше времени отводить на обратную связь</w:t>
            </w:r>
          </w:p>
        </w:tc>
        <w:tc>
          <w:tcPr>
            <w:tcW w:w="0" w:type="auto"/>
          </w:tcPr>
          <w:p w:rsidR="00DC30FB" w:rsidRDefault="00DC30FB" w:rsidP="00EE0E45">
            <w:r>
              <w:rPr>
                <w:b/>
              </w:rPr>
              <w:t>Рекомендации:</w:t>
            </w:r>
            <w:r>
              <w:t xml:space="preserve"> консультация специалистов, коррекционные занятия на развитие коммуникативных навыков, </w:t>
            </w:r>
            <w:r>
              <w:rPr>
                <w:b/>
              </w:rPr>
              <w:t xml:space="preserve">важно </w:t>
            </w:r>
            <w:r>
              <w:t xml:space="preserve">положительное одобрение, совместные задания с друзьями по классу, изучение правил активного слушания. </w:t>
            </w:r>
          </w:p>
        </w:tc>
        <w:tc>
          <w:tcPr>
            <w:tcW w:w="0" w:type="auto"/>
            <w:vMerge/>
          </w:tcPr>
          <w:p w:rsidR="00DC30FB" w:rsidRDefault="00DC30FB" w:rsidP="00EE0E45"/>
        </w:tc>
        <w:tc>
          <w:tcPr>
            <w:tcW w:w="0" w:type="auto"/>
            <w:vMerge/>
          </w:tcPr>
          <w:p w:rsidR="00DC30FB" w:rsidRDefault="00DC30FB" w:rsidP="00EE0E45"/>
        </w:tc>
      </w:tr>
      <w:tr w:rsidR="00DC30FB" w:rsidTr="004B5021">
        <w:trPr>
          <w:trHeight w:val="215"/>
        </w:trPr>
        <w:tc>
          <w:tcPr>
            <w:tcW w:w="0" w:type="auto"/>
            <w:gridSpan w:val="7"/>
            <w:tcBorders>
              <w:top w:val="single" w:sz="4" w:space="0" w:color="auto"/>
            </w:tcBorders>
          </w:tcPr>
          <w:p w:rsidR="00DC30FB" w:rsidRDefault="00DC30FB" w:rsidP="00EE0E45">
            <w:pPr>
              <w:jc w:val="center"/>
            </w:pPr>
            <w:r>
              <w:t>3 класс</w:t>
            </w:r>
          </w:p>
        </w:tc>
      </w:tr>
      <w:tr w:rsidR="00DC30FB" w:rsidTr="004B5021">
        <w:trPr>
          <w:cantSplit/>
          <w:trHeight w:val="1115"/>
        </w:trPr>
        <w:tc>
          <w:tcPr>
            <w:tcW w:w="0" w:type="auto"/>
            <w:vMerge w:val="restart"/>
            <w:tcBorders>
              <w:top w:val="single" w:sz="4" w:space="0" w:color="auto"/>
            </w:tcBorders>
          </w:tcPr>
          <w:p w:rsidR="00DC30FB" w:rsidRDefault="00DC30FB" w:rsidP="00EE0E45">
            <w:r>
              <w:t>Коммуникация как кооперация</w:t>
            </w:r>
          </w:p>
        </w:tc>
        <w:tc>
          <w:tcPr>
            <w:tcW w:w="0" w:type="auto"/>
            <w:vMerge w:val="restart"/>
          </w:tcPr>
          <w:p w:rsidR="00DC30FB" w:rsidRDefault="00DC30FB" w:rsidP="00EE0E45">
            <w:pPr>
              <w:pStyle w:val="Title"/>
              <w:jc w:val="left"/>
              <w:rPr>
                <w:sz w:val="24"/>
              </w:rPr>
            </w:pPr>
            <w:r>
              <w:rPr>
                <w:sz w:val="24"/>
              </w:rPr>
              <w:t>Участвовать в диалоге; слушать и понимать других, высказывать свою точку зрения на события, поступки.</w:t>
            </w:r>
          </w:p>
          <w:p w:rsidR="00DC30FB" w:rsidRDefault="00DC30FB" w:rsidP="00EE0E45">
            <w:pPr>
              <w:pStyle w:val="Title"/>
              <w:jc w:val="left"/>
              <w:rPr>
                <w:sz w:val="24"/>
              </w:rPr>
            </w:pPr>
            <w:r>
              <w:rPr>
                <w:sz w:val="24"/>
              </w:rPr>
              <w:t>Участвовать в работе группы, распределять роли, договариваться друг с другом.</w:t>
            </w:r>
          </w:p>
          <w:p w:rsidR="00DC30FB" w:rsidRDefault="00DC30FB" w:rsidP="00EE0E45"/>
          <w:p w:rsidR="00DC30FB" w:rsidRDefault="00DC30FB" w:rsidP="00EE0E45">
            <w:pPr>
              <w:pStyle w:val="Title"/>
              <w:jc w:val="left"/>
              <w:rPr>
                <w:sz w:val="24"/>
              </w:rPr>
            </w:pPr>
          </w:p>
        </w:tc>
        <w:tc>
          <w:tcPr>
            <w:tcW w:w="0" w:type="auto"/>
          </w:tcPr>
          <w:p w:rsidR="00DC30FB" w:rsidRDefault="00DC30FB" w:rsidP="00EE0E45">
            <w:r>
              <w:t>- активно принимает участие в работе  группы, умеет договариваться с другими людьми,</w:t>
            </w:r>
          </w:p>
          <w:p w:rsidR="00DC30FB" w:rsidRDefault="00DC30FB" w:rsidP="00EE0E45">
            <w:r>
              <w:t xml:space="preserve">- понимает смысл высказываний других людей и выражает свою точку зрения. </w:t>
            </w:r>
          </w:p>
        </w:tc>
        <w:tc>
          <w:tcPr>
            <w:tcW w:w="0" w:type="auto"/>
          </w:tcPr>
          <w:p w:rsidR="00DC30FB" w:rsidRDefault="00DC30FB" w:rsidP="00EE0E45">
            <w:r>
              <w:t xml:space="preserve">- понимает смысл высказываний других людей, но  испытывает трудности при выражении обратной связи. </w:t>
            </w:r>
          </w:p>
          <w:p w:rsidR="00DC30FB" w:rsidRDefault="00DC30FB" w:rsidP="00EE0E45">
            <w:r>
              <w:t xml:space="preserve">- ведомый </w:t>
            </w:r>
          </w:p>
        </w:tc>
        <w:tc>
          <w:tcPr>
            <w:tcW w:w="0" w:type="auto"/>
          </w:tcPr>
          <w:p w:rsidR="00DC30FB" w:rsidRDefault="00DC30FB" w:rsidP="00EE0E45">
            <w:r>
              <w:t>- не хочет участвовать в диалоге.</w:t>
            </w:r>
          </w:p>
          <w:p w:rsidR="00DC30FB" w:rsidRDefault="00DC30FB" w:rsidP="00EE0E45">
            <w:r>
              <w:t>- не слушает и не понимает других.</w:t>
            </w:r>
          </w:p>
        </w:tc>
        <w:tc>
          <w:tcPr>
            <w:tcW w:w="0" w:type="auto"/>
            <w:vMerge w:val="restart"/>
          </w:tcPr>
          <w:p w:rsidR="00DC30FB" w:rsidRDefault="00DC30FB" w:rsidP="00EE0E45">
            <w:r>
              <w:t>Наблюдение</w:t>
            </w:r>
          </w:p>
          <w:p w:rsidR="00DC30FB" w:rsidRDefault="00DC30FB" w:rsidP="00EE0E45"/>
        </w:tc>
        <w:tc>
          <w:tcPr>
            <w:tcW w:w="0" w:type="auto"/>
            <w:vMerge w:val="restart"/>
          </w:tcPr>
          <w:p w:rsidR="00DC30FB" w:rsidRDefault="00DC30FB" w:rsidP="00EE0E45">
            <w:r>
              <w:t>Методика «Дорога к дому»</w:t>
            </w:r>
          </w:p>
        </w:tc>
      </w:tr>
      <w:tr w:rsidR="00DC30FB" w:rsidTr="004B5021">
        <w:trPr>
          <w:cantSplit/>
          <w:trHeight w:val="59"/>
        </w:trPr>
        <w:tc>
          <w:tcPr>
            <w:tcW w:w="0" w:type="auto"/>
            <w:vMerge/>
          </w:tcPr>
          <w:p w:rsidR="00DC30FB" w:rsidRDefault="00DC30FB" w:rsidP="00EE0E45"/>
        </w:tc>
        <w:tc>
          <w:tcPr>
            <w:tcW w:w="0" w:type="auto"/>
            <w:vMerge/>
          </w:tcPr>
          <w:p w:rsidR="00DC30FB" w:rsidRDefault="00DC30FB" w:rsidP="00EE0E45">
            <w:pPr>
              <w:pStyle w:val="Title"/>
              <w:jc w:val="left"/>
              <w:rPr>
                <w:sz w:val="24"/>
              </w:rPr>
            </w:pPr>
          </w:p>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(в парах и группах), участие в дискуссиях, дебатах и т.д. </w:t>
            </w:r>
          </w:p>
          <w:p w:rsidR="00DC30FB" w:rsidRDefault="00DC30FB" w:rsidP="00EE0E45"/>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(в парах и группах), важно положительное одобрение, выработка активной позиции в диалоге, привлекать к участию в дебатах, дискуссиях</w:t>
            </w:r>
          </w:p>
        </w:tc>
        <w:tc>
          <w:tcPr>
            <w:tcW w:w="0" w:type="auto"/>
          </w:tcPr>
          <w:p w:rsidR="00DC30FB" w:rsidRDefault="00DC30FB" w:rsidP="00EE0E45">
            <w:r>
              <w:rPr>
                <w:b/>
              </w:rPr>
              <w:t>Рекомендации:</w:t>
            </w:r>
            <w:r>
              <w:t xml:space="preserve"> консультация специалистов, коррекционные занятия на развитие коммуникативных навыков,  поощрения за минимальный результат, совместные задания с одноклассниками  (в парах и группах). </w:t>
            </w:r>
          </w:p>
        </w:tc>
        <w:tc>
          <w:tcPr>
            <w:tcW w:w="0" w:type="auto"/>
            <w:vMerge/>
          </w:tcPr>
          <w:p w:rsidR="00DC30FB" w:rsidRDefault="00DC30FB" w:rsidP="00EE0E45"/>
        </w:tc>
        <w:tc>
          <w:tcPr>
            <w:tcW w:w="0" w:type="auto"/>
            <w:vMerge/>
          </w:tcPr>
          <w:p w:rsidR="00DC30FB" w:rsidRDefault="00DC30FB" w:rsidP="00EE0E45"/>
        </w:tc>
      </w:tr>
      <w:tr w:rsidR="00DC30FB" w:rsidTr="004B5021">
        <w:trPr>
          <w:cantSplit/>
          <w:trHeight w:val="1296"/>
        </w:trPr>
        <w:tc>
          <w:tcPr>
            <w:tcW w:w="0" w:type="auto"/>
            <w:vMerge w:val="restart"/>
          </w:tcPr>
          <w:p w:rsidR="00DC30FB" w:rsidRDefault="00DC30FB" w:rsidP="00EE0E45">
            <w:r>
              <w:t>Коммуникация как интериоризация</w:t>
            </w:r>
          </w:p>
          <w:p w:rsidR="00DC30FB" w:rsidRDefault="00DC30FB" w:rsidP="00EE0E45"/>
          <w:p w:rsidR="00DC30FB" w:rsidRDefault="00DC30FB" w:rsidP="00EE0E45"/>
          <w:p w:rsidR="00DC30FB" w:rsidRDefault="00DC30FB" w:rsidP="00EE0E45"/>
        </w:tc>
        <w:tc>
          <w:tcPr>
            <w:tcW w:w="0" w:type="auto"/>
            <w:vMerge w:val="restart"/>
          </w:tcPr>
          <w:p w:rsidR="00DC30FB" w:rsidRDefault="00DC30FB" w:rsidP="00EE0E45">
            <w:pPr>
              <w:jc w:val="both"/>
            </w:pPr>
            <w:r>
              <w:t xml:space="preserve">Оформлять свои мысли в устной и письменной речи с учетом своих учебных и жизненных  ситуаций. </w:t>
            </w:r>
          </w:p>
          <w:p w:rsidR="00DC30FB" w:rsidRDefault="00DC30FB" w:rsidP="00EE0E45">
            <w:pPr>
              <w:jc w:val="both"/>
            </w:pPr>
            <w:r>
              <w:t xml:space="preserve">Читать вслух и про себя тексты учебников, других художественных и научно-популярных книг, понимать прочитанное. </w:t>
            </w:r>
          </w:p>
          <w:p w:rsidR="00DC30FB" w:rsidRDefault="00DC30FB" w:rsidP="00EE0E45"/>
          <w:p w:rsidR="00DC30FB" w:rsidRDefault="00DC30FB" w:rsidP="00EE0E45">
            <w:pPr>
              <w:pStyle w:val="Title"/>
              <w:jc w:val="left"/>
              <w:rPr>
                <w:sz w:val="24"/>
              </w:rPr>
            </w:pPr>
          </w:p>
        </w:tc>
        <w:tc>
          <w:tcPr>
            <w:tcW w:w="0" w:type="auto"/>
          </w:tcPr>
          <w:p w:rsidR="00DC30FB" w:rsidRDefault="00DC30FB" w:rsidP="00EE0E45">
            <w:r>
              <w:t>- владеет большим  словарным запасом  и активно им пользуется.</w:t>
            </w:r>
          </w:p>
          <w:p w:rsidR="00DC30FB" w:rsidRDefault="00DC30FB" w:rsidP="00EE0E45">
            <w:r>
              <w:t>- усваивает материал, дает обратную связь (пересказ, рассказ)</w:t>
            </w:r>
          </w:p>
        </w:tc>
        <w:tc>
          <w:tcPr>
            <w:tcW w:w="0" w:type="auto"/>
          </w:tcPr>
          <w:p w:rsidR="00DC30FB" w:rsidRDefault="00DC30FB" w:rsidP="00EE0E45">
            <w:r>
              <w:t>- читает, высказывает свои мысли, но с помощью алгоритма.</w:t>
            </w:r>
          </w:p>
          <w:p w:rsidR="00DC30FB" w:rsidRDefault="00DC30FB" w:rsidP="00EE0E45"/>
        </w:tc>
        <w:tc>
          <w:tcPr>
            <w:tcW w:w="0" w:type="auto"/>
          </w:tcPr>
          <w:p w:rsidR="00DC30FB" w:rsidRDefault="00DC30FB" w:rsidP="00EE0E45">
            <w:r>
              <w:t>-молчит, не может оформить свои мысли</w:t>
            </w:r>
          </w:p>
          <w:p w:rsidR="00DC30FB" w:rsidRDefault="00DC30FB" w:rsidP="00EE0E45">
            <w:r>
              <w:t>-читает, но не понимает прочитанного</w:t>
            </w:r>
          </w:p>
        </w:tc>
        <w:tc>
          <w:tcPr>
            <w:tcW w:w="0" w:type="auto"/>
            <w:vMerge w:val="restart"/>
          </w:tcPr>
          <w:p w:rsidR="00DC30FB" w:rsidRDefault="00DC30FB" w:rsidP="00EE0E45">
            <w:r>
              <w:t>Наблюдение</w:t>
            </w:r>
          </w:p>
          <w:p w:rsidR="00DC30FB" w:rsidRDefault="00DC30FB" w:rsidP="00EE0E45"/>
        </w:tc>
        <w:tc>
          <w:tcPr>
            <w:tcW w:w="0" w:type="auto"/>
            <w:vMerge w:val="restart"/>
          </w:tcPr>
          <w:p w:rsidR="00DC30FB" w:rsidRDefault="00DC30FB" w:rsidP="00EE0E45"/>
        </w:tc>
      </w:tr>
      <w:tr w:rsidR="00DC30FB" w:rsidTr="004B5021">
        <w:trPr>
          <w:cantSplit/>
          <w:trHeight w:val="59"/>
        </w:trPr>
        <w:tc>
          <w:tcPr>
            <w:tcW w:w="0" w:type="auto"/>
            <w:vMerge/>
          </w:tcPr>
          <w:p w:rsidR="00DC30FB" w:rsidRDefault="00DC30FB" w:rsidP="00EE0E45"/>
        </w:tc>
        <w:tc>
          <w:tcPr>
            <w:tcW w:w="0" w:type="auto"/>
            <w:vMerge/>
          </w:tcPr>
          <w:p w:rsidR="00DC30FB" w:rsidRDefault="00DC30FB" w:rsidP="00EE0E45">
            <w:pPr>
              <w:pStyle w:val="Title"/>
              <w:jc w:val="left"/>
              <w:rPr>
                <w:sz w:val="24"/>
              </w:rPr>
            </w:pPr>
          </w:p>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(пересказ, рассказ соседу по парте), положительное одобрение, составление рефератов, докладов, участие в литературных конкурсах</w:t>
            </w:r>
          </w:p>
          <w:p w:rsidR="00DC30FB" w:rsidRDefault="00DC30FB" w:rsidP="00EE0E45"/>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(пересказ, рассказ соседу по парте), привлекать к составлению рефератов, докладов,  (по алгоритму),  привлечение к  участию в литературных конкурсах</w:t>
            </w:r>
          </w:p>
        </w:tc>
        <w:tc>
          <w:tcPr>
            <w:tcW w:w="0" w:type="auto"/>
          </w:tcPr>
          <w:p w:rsidR="00DC30FB" w:rsidRDefault="00DC30FB" w:rsidP="00EE0E45">
            <w:r>
              <w:rPr>
                <w:b/>
              </w:rPr>
              <w:t>Рекомендации:</w:t>
            </w:r>
            <w:r>
              <w:t xml:space="preserve"> консультация специалистов, учить высказыванию своих мыслей по алгоритму, </w:t>
            </w:r>
            <w:r>
              <w:rPr>
                <w:b/>
              </w:rPr>
              <w:t xml:space="preserve">важно </w:t>
            </w:r>
            <w:r>
              <w:t>положительное одобрение, совместные задания с одноклассниками.</w:t>
            </w:r>
          </w:p>
        </w:tc>
        <w:tc>
          <w:tcPr>
            <w:tcW w:w="0" w:type="auto"/>
            <w:vMerge/>
          </w:tcPr>
          <w:p w:rsidR="00DC30FB" w:rsidRDefault="00DC30FB" w:rsidP="00EE0E45"/>
        </w:tc>
        <w:tc>
          <w:tcPr>
            <w:tcW w:w="0" w:type="auto"/>
            <w:vMerge/>
          </w:tcPr>
          <w:p w:rsidR="00DC30FB" w:rsidRDefault="00DC30FB" w:rsidP="00EE0E45"/>
        </w:tc>
      </w:tr>
      <w:tr w:rsidR="00DC30FB" w:rsidTr="004B5021">
        <w:trPr>
          <w:cantSplit/>
          <w:trHeight w:val="980"/>
        </w:trPr>
        <w:tc>
          <w:tcPr>
            <w:tcW w:w="0" w:type="auto"/>
            <w:vMerge w:val="restart"/>
          </w:tcPr>
          <w:p w:rsidR="00DC30FB" w:rsidRDefault="00DC30FB" w:rsidP="00EE0E45">
            <w:r>
              <w:t>Коммуникация как интеракция</w:t>
            </w:r>
          </w:p>
          <w:p w:rsidR="00DC30FB" w:rsidRDefault="00DC30FB" w:rsidP="00EE0E45"/>
        </w:tc>
        <w:tc>
          <w:tcPr>
            <w:tcW w:w="0" w:type="auto"/>
            <w:vMerge w:val="restart"/>
            <w:tcBorders>
              <w:top w:val="single" w:sz="4" w:space="0" w:color="auto"/>
            </w:tcBorders>
          </w:tcPr>
          <w:p w:rsidR="00DC30FB" w:rsidRDefault="00DC30FB" w:rsidP="00EE0E45">
            <w:pPr>
              <w:pStyle w:val="Title"/>
              <w:jc w:val="both"/>
              <w:rPr>
                <w:sz w:val="24"/>
              </w:rPr>
            </w:pPr>
            <w:r>
              <w:rPr>
                <w:sz w:val="24"/>
              </w:rPr>
              <w:t>Отстаивать свою точку зрения, соблюдая правила речевого этикета и дискуссионной культуры</w:t>
            </w:r>
          </w:p>
          <w:p w:rsidR="00DC30FB" w:rsidRDefault="00DC30FB" w:rsidP="00EE0E45">
            <w:pPr>
              <w:pStyle w:val="Title"/>
              <w:jc w:val="left"/>
              <w:rPr>
                <w:sz w:val="24"/>
              </w:rPr>
            </w:pPr>
            <w:r>
              <w:rPr>
                <w:sz w:val="24"/>
              </w:rPr>
              <w:t xml:space="preserve">Понимать точку зрения другого. </w:t>
            </w:r>
          </w:p>
          <w:p w:rsidR="00DC30FB" w:rsidRDefault="00DC30FB" w:rsidP="00EE0E45"/>
          <w:p w:rsidR="00DC30FB" w:rsidRDefault="00DC30FB" w:rsidP="00EE0E45">
            <w:pPr>
              <w:pStyle w:val="Title"/>
              <w:jc w:val="left"/>
              <w:rPr>
                <w:sz w:val="24"/>
              </w:rPr>
            </w:pPr>
          </w:p>
        </w:tc>
        <w:tc>
          <w:tcPr>
            <w:tcW w:w="0" w:type="auto"/>
          </w:tcPr>
          <w:p w:rsidR="00DC30FB" w:rsidRDefault="00DC30FB" w:rsidP="00EE0E45">
            <w:r>
              <w:t>- отстаивает свою точку зрения, вежлив, тактичен, доброжелателен.</w:t>
            </w:r>
          </w:p>
          <w:p w:rsidR="00DC30FB" w:rsidRDefault="00DC30FB" w:rsidP="00EE0E45">
            <w:r>
              <w:t>- умеет  слушать и слышать, дает обратную связь</w:t>
            </w:r>
          </w:p>
        </w:tc>
        <w:tc>
          <w:tcPr>
            <w:tcW w:w="0" w:type="auto"/>
          </w:tcPr>
          <w:p w:rsidR="00DC30FB" w:rsidRDefault="00DC30FB" w:rsidP="00EE0E45">
            <w:r>
              <w:t>- ситуативно  отстаивает свою точку зрения, не всегда вежлив и тактичен.</w:t>
            </w:r>
          </w:p>
          <w:p w:rsidR="00DC30FB" w:rsidRDefault="00DC30FB" w:rsidP="00EE0E45">
            <w:r>
              <w:t>- слушает, но не всегда дает обратную связь</w:t>
            </w:r>
          </w:p>
        </w:tc>
        <w:tc>
          <w:tcPr>
            <w:tcW w:w="0" w:type="auto"/>
          </w:tcPr>
          <w:p w:rsidR="00DC30FB" w:rsidRDefault="00DC30FB" w:rsidP="00EE0E45">
            <w:r>
              <w:t>- пассивен или агрессивен.</w:t>
            </w:r>
          </w:p>
          <w:p w:rsidR="00DC30FB" w:rsidRDefault="00DC30FB" w:rsidP="00EE0E45">
            <w:r>
              <w:t>- молчит, игнорирует другого человека</w:t>
            </w:r>
          </w:p>
        </w:tc>
        <w:tc>
          <w:tcPr>
            <w:tcW w:w="0" w:type="auto"/>
            <w:vMerge w:val="restart"/>
          </w:tcPr>
          <w:p w:rsidR="00DC30FB" w:rsidRDefault="00DC30FB" w:rsidP="00EE0E45">
            <w:r>
              <w:t>Наблюдение</w:t>
            </w:r>
          </w:p>
          <w:p w:rsidR="00DC30FB" w:rsidRDefault="00DC30FB" w:rsidP="00EE0E45"/>
        </w:tc>
        <w:tc>
          <w:tcPr>
            <w:tcW w:w="0" w:type="auto"/>
            <w:vMerge w:val="restart"/>
          </w:tcPr>
          <w:p w:rsidR="00DC30FB" w:rsidRDefault="00DC30FB" w:rsidP="00EE0E45"/>
        </w:tc>
      </w:tr>
      <w:tr w:rsidR="00DC30FB" w:rsidTr="004B5021">
        <w:trPr>
          <w:cantSplit/>
          <w:trHeight w:val="59"/>
        </w:trPr>
        <w:tc>
          <w:tcPr>
            <w:tcW w:w="0" w:type="auto"/>
            <w:vMerge/>
          </w:tcPr>
          <w:p w:rsidR="00DC30FB" w:rsidRDefault="00DC30FB" w:rsidP="00EE0E45"/>
        </w:tc>
        <w:tc>
          <w:tcPr>
            <w:tcW w:w="0" w:type="auto"/>
            <w:vMerge/>
          </w:tcPr>
          <w:p w:rsidR="00DC30FB" w:rsidRDefault="00DC30FB" w:rsidP="00EE0E45">
            <w:pPr>
              <w:pStyle w:val="Title"/>
              <w:jc w:val="left"/>
              <w:rPr>
                <w:sz w:val="24"/>
              </w:rPr>
            </w:pPr>
          </w:p>
        </w:tc>
        <w:tc>
          <w:tcPr>
            <w:tcW w:w="0" w:type="auto"/>
          </w:tcPr>
          <w:p w:rsidR="00DC30FB" w:rsidRDefault="00DC30FB" w:rsidP="00EE0E45">
            <w:r>
              <w:rPr>
                <w:b/>
              </w:rPr>
              <w:t>Рекомендации:</w:t>
            </w:r>
            <w:r>
              <w:t xml:space="preserve">  продолжение изучения правил речевого этикета, проведение групповых заданий на уроке, положительное одобрение.</w:t>
            </w:r>
          </w:p>
          <w:p w:rsidR="00DC30FB" w:rsidRDefault="00DC30FB" w:rsidP="00EE0E45"/>
        </w:tc>
        <w:tc>
          <w:tcPr>
            <w:tcW w:w="0" w:type="auto"/>
          </w:tcPr>
          <w:p w:rsidR="00DC30FB" w:rsidRDefault="00DC30FB" w:rsidP="00EE0E45">
            <w:r>
              <w:rPr>
                <w:b/>
              </w:rPr>
              <w:t>Рекомендации:</w:t>
            </w:r>
          </w:p>
          <w:p w:rsidR="00DC30FB" w:rsidRDefault="00DC30FB" w:rsidP="00EE0E45">
            <w:r>
              <w:t>продолжение изучения правил речевого этикета, проведение групповых заданий на уроке, положительное одобрение.</w:t>
            </w:r>
          </w:p>
          <w:p w:rsidR="00DC30FB" w:rsidRDefault="00DC30FB" w:rsidP="00EE0E45"/>
        </w:tc>
        <w:tc>
          <w:tcPr>
            <w:tcW w:w="0" w:type="auto"/>
          </w:tcPr>
          <w:p w:rsidR="00DC30FB" w:rsidRDefault="00DC30FB" w:rsidP="00EE0E45">
            <w:r>
              <w:rPr>
                <w:b/>
              </w:rPr>
              <w:t>Рекомендации:</w:t>
            </w:r>
            <w:r>
              <w:t xml:space="preserve"> консультация специалистов, изучение речевого этикета и правил позитивного общения, поощрения за результат, совместные задания с одноклассниками. </w:t>
            </w:r>
          </w:p>
        </w:tc>
        <w:tc>
          <w:tcPr>
            <w:tcW w:w="0" w:type="auto"/>
            <w:vMerge/>
          </w:tcPr>
          <w:p w:rsidR="00DC30FB" w:rsidRDefault="00DC30FB" w:rsidP="00EE0E45"/>
        </w:tc>
        <w:tc>
          <w:tcPr>
            <w:tcW w:w="0" w:type="auto"/>
            <w:vMerge/>
          </w:tcPr>
          <w:p w:rsidR="00DC30FB" w:rsidRDefault="00DC30FB" w:rsidP="00EE0E45"/>
        </w:tc>
      </w:tr>
      <w:tr w:rsidR="00DC30FB" w:rsidTr="004B5021">
        <w:trPr>
          <w:trHeight w:val="226"/>
        </w:trPr>
        <w:tc>
          <w:tcPr>
            <w:tcW w:w="0" w:type="auto"/>
            <w:gridSpan w:val="7"/>
          </w:tcPr>
          <w:p w:rsidR="00DC30FB" w:rsidRDefault="00DC30FB" w:rsidP="00EE0E45"/>
          <w:p w:rsidR="00DC30FB" w:rsidRDefault="00DC30FB" w:rsidP="00EE0E45">
            <w:pPr>
              <w:jc w:val="center"/>
            </w:pPr>
            <w:r>
              <w:t>4 класс</w:t>
            </w:r>
          </w:p>
        </w:tc>
      </w:tr>
      <w:tr w:rsidR="00DC30FB" w:rsidTr="004B5021">
        <w:trPr>
          <w:cantSplit/>
          <w:trHeight w:val="1913"/>
        </w:trPr>
        <w:tc>
          <w:tcPr>
            <w:tcW w:w="0" w:type="auto"/>
            <w:vMerge w:val="restart"/>
          </w:tcPr>
          <w:p w:rsidR="00DC30FB" w:rsidRDefault="00DC30FB" w:rsidP="00EE0E45">
            <w:r>
              <w:t>Коммуникация как кооперация</w:t>
            </w:r>
          </w:p>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tc>
        <w:tc>
          <w:tcPr>
            <w:tcW w:w="0" w:type="auto"/>
            <w:vMerge w:val="restart"/>
          </w:tcPr>
          <w:p w:rsidR="00DC30FB" w:rsidRDefault="00DC30FB" w:rsidP="00EE0E45">
            <w:pPr>
              <w:jc w:val="both"/>
            </w:pPr>
            <w:r>
              <w:t xml:space="preserve">Умение </w:t>
            </w:r>
            <w:r>
              <w:rPr>
                <w:rStyle w:val="Emphasis"/>
                <w:i w:val="0"/>
                <w:iCs/>
              </w:rPr>
              <w:t>договариваться</w:t>
            </w:r>
            <w:r>
              <w:t xml:space="preserve">,  находить общее решение. </w:t>
            </w:r>
          </w:p>
          <w:p w:rsidR="00DC30FB" w:rsidRDefault="00DC30FB" w:rsidP="00EE0E45">
            <w:pPr>
              <w:jc w:val="both"/>
            </w:pPr>
            <w:r>
              <w:t>Умение аргументировать свое предложение, убеждать и уступать.</w:t>
            </w:r>
          </w:p>
          <w:p w:rsidR="00DC30FB" w:rsidRDefault="00DC30FB" w:rsidP="00EE0E45">
            <w:pPr>
              <w:jc w:val="both"/>
            </w:pPr>
            <w:r>
              <w:t>Способность сохранять доброжелательное отношение друг к другу в ситуации  конфликта интересов.</w:t>
            </w:r>
          </w:p>
          <w:p w:rsidR="00DC30FB" w:rsidRDefault="00DC30FB" w:rsidP="00EE0E45">
            <w:pPr>
              <w:pStyle w:val="Title"/>
              <w:jc w:val="both"/>
              <w:rPr>
                <w:sz w:val="24"/>
              </w:rPr>
            </w:pPr>
            <w:r>
              <w:rPr>
                <w:rStyle w:val="Emphasis"/>
                <w:i w:val="0"/>
                <w:iCs/>
              </w:rPr>
              <w:t>Взаимоконтроль и взаимопомощь</w:t>
            </w:r>
            <w:r>
              <w:rPr>
                <w:sz w:val="24"/>
              </w:rPr>
              <w:t xml:space="preserve"> по ходу выполнения задания.</w:t>
            </w:r>
          </w:p>
          <w:p w:rsidR="00DC30FB" w:rsidRDefault="00DC30FB" w:rsidP="00EE0E45"/>
          <w:p w:rsidR="00DC30FB" w:rsidRDefault="00DC30FB" w:rsidP="00EE0E45">
            <w:pPr>
              <w:pStyle w:val="Title"/>
              <w:jc w:val="left"/>
              <w:rPr>
                <w:sz w:val="24"/>
              </w:rPr>
            </w:pPr>
          </w:p>
        </w:tc>
        <w:tc>
          <w:tcPr>
            <w:tcW w:w="0" w:type="auto"/>
          </w:tcPr>
          <w:p w:rsidR="00DC30FB" w:rsidRDefault="00DC30FB" w:rsidP="00EE0E45">
            <w:r>
              <w:t xml:space="preserve">- умеет </w:t>
            </w:r>
            <w:r>
              <w:rPr>
                <w:rStyle w:val="Emphasis"/>
                <w:i w:val="0"/>
                <w:iCs/>
              </w:rPr>
              <w:t>договариваться</w:t>
            </w:r>
            <w:r>
              <w:t>,  находить общее решение,</w:t>
            </w:r>
          </w:p>
          <w:p w:rsidR="00DC30FB" w:rsidRDefault="00DC30FB" w:rsidP="00EE0E45">
            <w:r>
              <w:t>- умеет аргументировать свое предложение, убеждать и уступать.</w:t>
            </w:r>
          </w:p>
          <w:p w:rsidR="00DC30FB" w:rsidRDefault="00DC30FB" w:rsidP="00EE0E45">
            <w:r>
              <w:t>-  владеет адекватными выходами из конфликта.</w:t>
            </w:r>
          </w:p>
          <w:p w:rsidR="00DC30FB" w:rsidRDefault="00DC30FB" w:rsidP="00EE0E45">
            <w:r>
              <w:t>- всегда предоставляет помощь.</w:t>
            </w:r>
          </w:p>
        </w:tc>
        <w:tc>
          <w:tcPr>
            <w:tcW w:w="0" w:type="auto"/>
          </w:tcPr>
          <w:p w:rsidR="00DC30FB" w:rsidRDefault="00DC30FB" w:rsidP="00EE0E45">
            <w:r>
              <w:t>- не всегда может договориться.</w:t>
            </w:r>
          </w:p>
          <w:p w:rsidR="00DC30FB" w:rsidRDefault="00DC30FB" w:rsidP="00EE0E45">
            <w:r>
              <w:t xml:space="preserve">- не всегда может сохранить доброжелательность. </w:t>
            </w:r>
          </w:p>
          <w:p w:rsidR="00DC30FB" w:rsidRDefault="00DC30FB" w:rsidP="00EE0E45">
            <w:r>
              <w:t>- предоставляет помощь только близким, знакомым.</w:t>
            </w:r>
          </w:p>
        </w:tc>
        <w:tc>
          <w:tcPr>
            <w:tcW w:w="0" w:type="auto"/>
          </w:tcPr>
          <w:p w:rsidR="00DC30FB" w:rsidRDefault="00DC30FB" w:rsidP="00EE0E45">
            <w:r>
              <w:t>-не может и не хочет договариваться.</w:t>
            </w:r>
          </w:p>
          <w:p w:rsidR="00DC30FB" w:rsidRDefault="00DC30FB" w:rsidP="00EE0E45">
            <w:r>
              <w:t xml:space="preserve">-пассивен или агрессивен. </w:t>
            </w:r>
          </w:p>
          <w:p w:rsidR="00DC30FB" w:rsidRDefault="00DC30FB" w:rsidP="00EE0E45">
            <w:r>
              <w:t xml:space="preserve">- не предоставляет помощь. </w:t>
            </w:r>
          </w:p>
        </w:tc>
        <w:tc>
          <w:tcPr>
            <w:tcW w:w="0" w:type="auto"/>
            <w:vMerge w:val="restart"/>
          </w:tcPr>
          <w:p w:rsidR="00DC30FB" w:rsidRDefault="00DC30FB" w:rsidP="00EE0E45">
            <w:r>
              <w:t>Наблюдение</w:t>
            </w:r>
          </w:p>
          <w:p w:rsidR="00DC30FB" w:rsidRDefault="00DC30FB" w:rsidP="00EE0E45"/>
        </w:tc>
        <w:tc>
          <w:tcPr>
            <w:tcW w:w="0" w:type="auto"/>
            <w:vMerge w:val="restart"/>
          </w:tcPr>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tc>
      </w:tr>
      <w:tr w:rsidR="00DC30FB" w:rsidTr="004B5021">
        <w:trPr>
          <w:cantSplit/>
          <w:trHeight w:val="59"/>
        </w:trPr>
        <w:tc>
          <w:tcPr>
            <w:tcW w:w="0" w:type="auto"/>
            <w:vMerge/>
          </w:tcPr>
          <w:p w:rsidR="00DC30FB" w:rsidRDefault="00DC30FB" w:rsidP="00EE0E45"/>
        </w:tc>
        <w:tc>
          <w:tcPr>
            <w:tcW w:w="0" w:type="auto"/>
            <w:vMerge/>
            <w:tcBorders>
              <w:bottom w:val="single" w:sz="4" w:space="0" w:color="auto"/>
            </w:tcBorders>
          </w:tcPr>
          <w:p w:rsidR="00DC30FB" w:rsidRDefault="00DC30FB" w:rsidP="00EE0E45">
            <w:pPr>
              <w:pStyle w:val="Title"/>
              <w:jc w:val="left"/>
              <w:rPr>
                <w:sz w:val="24"/>
              </w:rPr>
            </w:pPr>
          </w:p>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(в парах и группах), положительное одобрение, выступление на школьных конференциях, олимпиадах.</w:t>
            </w:r>
          </w:p>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(в парах и группах), важно положительное одобрение, выработка активной позиции при общении.</w:t>
            </w:r>
          </w:p>
        </w:tc>
        <w:tc>
          <w:tcPr>
            <w:tcW w:w="0" w:type="auto"/>
          </w:tcPr>
          <w:p w:rsidR="00DC30FB" w:rsidRDefault="00DC30FB" w:rsidP="00EE0E45">
            <w:r>
              <w:rPr>
                <w:b/>
              </w:rPr>
              <w:t>Рекомендации:</w:t>
            </w:r>
            <w:r>
              <w:t xml:space="preserve"> консультация специалистов, поощрения за минимальный результат, совместные задания с одноклассниками (в парах и группах), выработка активной позиции при общении., продолжение коррекционных занятий по развитию коммуникативных навыков</w:t>
            </w:r>
          </w:p>
        </w:tc>
        <w:tc>
          <w:tcPr>
            <w:tcW w:w="0" w:type="auto"/>
            <w:vMerge/>
          </w:tcPr>
          <w:p w:rsidR="00DC30FB" w:rsidRDefault="00DC30FB" w:rsidP="00EE0E45"/>
        </w:tc>
        <w:tc>
          <w:tcPr>
            <w:tcW w:w="0" w:type="auto"/>
            <w:vMerge/>
          </w:tcPr>
          <w:p w:rsidR="00DC30FB" w:rsidRDefault="00DC30FB" w:rsidP="00EE0E45"/>
        </w:tc>
      </w:tr>
      <w:tr w:rsidR="00DC30FB" w:rsidTr="004B5021">
        <w:trPr>
          <w:cantSplit/>
          <w:trHeight w:val="1183"/>
        </w:trPr>
        <w:tc>
          <w:tcPr>
            <w:tcW w:w="0" w:type="auto"/>
            <w:vMerge w:val="restart"/>
          </w:tcPr>
          <w:p w:rsidR="00DC30FB" w:rsidRDefault="00DC30FB" w:rsidP="00EE0E45">
            <w:r>
              <w:t>Коммуникация как интериоризация</w:t>
            </w:r>
          </w:p>
        </w:tc>
        <w:tc>
          <w:tcPr>
            <w:tcW w:w="0" w:type="auto"/>
            <w:vMerge w:val="restart"/>
            <w:tcBorders>
              <w:top w:val="single" w:sz="4" w:space="0" w:color="auto"/>
            </w:tcBorders>
          </w:tcPr>
          <w:p w:rsidR="00DC30FB" w:rsidRDefault="00DC30FB" w:rsidP="00EE0E45">
            <w:pPr>
              <w:tabs>
                <w:tab w:val="left" w:pos="251"/>
              </w:tabs>
              <w:jc w:val="both"/>
            </w:pPr>
            <w:r>
              <w:t xml:space="preserve">Оформлять свои мысли в устной и письменной речи с учетом своих учебных и жизненных ситуаций. </w:t>
            </w:r>
          </w:p>
          <w:p w:rsidR="00DC30FB" w:rsidRDefault="00DC30FB" w:rsidP="00EE0E45">
            <w:pPr>
              <w:tabs>
                <w:tab w:val="left" w:pos="251"/>
              </w:tabs>
              <w:jc w:val="both"/>
            </w:pPr>
            <w:r>
              <w:t xml:space="preserve">Читать вслух и про себя тексты учебников, других художественных и научно-популярных книг, понимать прочитанное. </w:t>
            </w:r>
          </w:p>
          <w:p w:rsidR="00DC30FB" w:rsidRDefault="00DC30FB" w:rsidP="00EE0E45"/>
          <w:p w:rsidR="00DC30FB" w:rsidRDefault="00DC30FB" w:rsidP="00EE0E45">
            <w:pPr>
              <w:pStyle w:val="Title"/>
              <w:jc w:val="left"/>
              <w:rPr>
                <w:sz w:val="24"/>
              </w:rPr>
            </w:pPr>
          </w:p>
        </w:tc>
        <w:tc>
          <w:tcPr>
            <w:tcW w:w="0" w:type="auto"/>
          </w:tcPr>
          <w:p w:rsidR="00DC30FB" w:rsidRDefault="00DC30FB" w:rsidP="00EE0E45">
            <w:r>
              <w:t>- имеет богатый словарный запас и активно  им пользуется, бегло читает,</w:t>
            </w:r>
          </w:p>
          <w:p w:rsidR="00DC30FB" w:rsidRDefault="00DC30FB" w:rsidP="00EE0E45">
            <w:r>
              <w:t>- усваивает материал, дает обратную связь (пересказ, рассказ)</w:t>
            </w:r>
          </w:p>
        </w:tc>
        <w:tc>
          <w:tcPr>
            <w:tcW w:w="0" w:type="auto"/>
          </w:tcPr>
          <w:p w:rsidR="00DC30FB" w:rsidRDefault="00DC30FB" w:rsidP="00EE0E45">
            <w:r>
              <w:t>-читает, но понимает  смысл прочитанного с помощью наводящих вопросов,</w:t>
            </w:r>
          </w:p>
          <w:p w:rsidR="00DC30FB" w:rsidRDefault="00DC30FB" w:rsidP="00EE0E45">
            <w:r>
              <w:t>- высказывает свои мысли по алгоритму</w:t>
            </w:r>
          </w:p>
        </w:tc>
        <w:tc>
          <w:tcPr>
            <w:tcW w:w="0" w:type="auto"/>
          </w:tcPr>
          <w:p w:rsidR="00DC30FB" w:rsidRDefault="00DC30FB" w:rsidP="00EE0E45">
            <w:r>
              <w:t>-молчит, не может оформить свои мысли</w:t>
            </w:r>
          </w:p>
          <w:p w:rsidR="00DC30FB" w:rsidRDefault="00DC30FB" w:rsidP="00EE0E45">
            <w:r>
              <w:t>-читает, но ни понимает прочитанного</w:t>
            </w:r>
          </w:p>
        </w:tc>
        <w:tc>
          <w:tcPr>
            <w:tcW w:w="0" w:type="auto"/>
            <w:vMerge w:val="restart"/>
          </w:tcPr>
          <w:p w:rsidR="00DC30FB" w:rsidRDefault="00DC30FB" w:rsidP="00EE0E45">
            <w:r>
              <w:t>Наблюдение</w:t>
            </w:r>
          </w:p>
          <w:p w:rsidR="00DC30FB" w:rsidRDefault="00DC30FB" w:rsidP="00EE0E45"/>
        </w:tc>
        <w:tc>
          <w:tcPr>
            <w:tcW w:w="0" w:type="auto"/>
            <w:vMerge w:val="restart"/>
          </w:tcPr>
          <w:p w:rsidR="00DC30FB" w:rsidRDefault="00DC30FB" w:rsidP="00EE0E45">
            <w:r>
              <w:t xml:space="preserve"> Задание «Дорога к дому»</w:t>
            </w:r>
          </w:p>
        </w:tc>
      </w:tr>
      <w:tr w:rsidR="00DC30FB" w:rsidTr="004B5021">
        <w:trPr>
          <w:cantSplit/>
          <w:trHeight w:val="59"/>
        </w:trPr>
        <w:tc>
          <w:tcPr>
            <w:tcW w:w="0" w:type="auto"/>
            <w:vMerge/>
          </w:tcPr>
          <w:p w:rsidR="00DC30FB" w:rsidRDefault="00DC30FB" w:rsidP="00EE0E45"/>
        </w:tc>
        <w:tc>
          <w:tcPr>
            <w:tcW w:w="0" w:type="auto"/>
            <w:vMerge/>
          </w:tcPr>
          <w:p w:rsidR="00DC30FB" w:rsidRDefault="00DC30FB" w:rsidP="00EE0E45">
            <w:pPr>
              <w:pStyle w:val="Title"/>
              <w:jc w:val="left"/>
              <w:rPr>
                <w:sz w:val="24"/>
              </w:rPr>
            </w:pPr>
          </w:p>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(пересказ, рассказ соседу по парте), положительное одобрение, составление рефератов, докладов, участие в литературных конкурсах.</w:t>
            </w:r>
          </w:p>
          <w:p w:rsidR="00DC30FB" w:rsidRDefault="00DC30FB" w:rsidP="00EE0E45"/>
        </w:tc>
        <w:tc>
          <w:tcPr>
            <w:tcW w:w="0" w:type="auto"/>
          </w:tcPr>
          <w:p w:rsidR="00DC30FB" w:rsidRDefault="00DC30FB" w:rsidP="00EE0E45">
            <w:r>
              <w:rPr>
                <w:b/>
              </w:rPr>
              <w:t>Рекомендации:</w:t>
            </w:r>
            <w:r>
              <w:t xml:space="preserve">  поддержка и развитие коммуникативных навыков, проведение совместных заданий на уроке (пересказ, рассказ соседу по парте), привлекать к составлению рефератов, докладов,  (по алгоритму),  привлечение к  участию в литературных конкурсах</w:t>
            </w:r>
          </w:p>
        </w:tc>
        <w:tc>
          <w:tcPr>
            <w:tcW w:w="0" w:type="auto"/>
          </w:tcPr>
          <w:p w:rsidR="00DC30FB" w:rsidRDefault="00DC30FB" w:rsidP="00EE0E45">
            <w:r>
              <w:rPr>
                <w:b/>
              </w:rPr>
              <w:t>Рекомендации:</w:t>
            </w:r>
            <w:r>
              <w:t xml:space="preserve"> консультация специалистов, учить высказыванию своих мыслей по алгоритму, </w:t>
            </w:r>
            <w:r>
              <w:rPr>
                <w:b/>
              </w:rPr>
              <w:t xml:space="preserve">важно </w:t>
            </w:r>
            <w:r>
              <w:t>положительное одобрение, совместные задания с одноклассниками.</w:t>
            </w:r>
          </w:p>
        </w:tc>
        <w:tc>
          <w:tcPr>
            <w:tcW w:w="0" w:type="auto"/>
            <w:vMerge/>
          </w:tcPr>
          <w:p w:rsidR="00DC30FB" w:rsidRDefault="00DC30FB" w:rsidP="00EE0E45"/>
        </w:tc>
        <w:tc>
          <w:tcPr>
            <w:tcW w:w="0" w:type="auto"/>
            <w:vMerge/>
          </w:tcPr>
          <w:p w:rsidR="00DC30FB" w:rsidRDefault="00DC30FB" w:rsidP="00EE0E45"/>
        </w:tc>
      </w:tr>
      <w:tr w:rsidR="00DC30FB" w:rsidTr="004B5021">
        <w:trPr>
          <w:cantSplit/>
          <w:trHeight w:val="1224"/>
        </w:trPr>
        <w:tc>
          <w:tcPr>
            <w:tcW w:w="0" w:type="auto"/>
            <w:vMerge w:val="restart"/>
          </w:tcPr>
          <w:p w:rsidR="00DC30FB" w:rsidRDefault="00DC30FB" w:rsidP="00EE0E45">
            <w:r>
              <w:t>Коммуникация как интеракция</w:t>
            </w:r>
          </w:p>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p w:rsidR="00DC30FB" w:rsidRDefault="00DC30FB" w:rsidP="00EE0E45"/>
        </w:tc>
        <w:tc>
          <w:tcPr>
            <w:tcW w:w="0" w:type="auto"/>
            <w:vMerge w:val="restart"/>
          </w:tcPr>
          <w:p w:rsidR="00DC30FB" w:rsidRDefault="00DC30FB" w:rsidP="00EE0E45">
            <w:pPr>
              <w:jc w:val="both"/>
            </w:pPr>
            <w:r>
              <w:t>Понимание возможности различных позиций и точек зрения на какой-либо предмет или вопрос.</w:t>
            </w:r>
          </w:p>
          <w:p w:rsidR="00DC30FB" w:rsidRDefault="00DC30FB" w:rsidP="00EE0E45">
            <w:pPr>
              <w:jc w:val="both"/>
              <w:rPr>
                <w:bCs/>
              </w:rPr>
            </w:pPr>
            <w:r>
              <w:t>Уважение позиции других людей, отличную от собственной.</w:t>
            </w:r>
          </w:p>
          <w:p w:rsidR="00DC30FB" w:rsidRDefault="00DC30FB" w:rsidP="00EE0E45">
            <w:pPr>
              <w:pStyle w:val="Title"/>
              <w:jc w:val="both"/>
              <w:rPr>
                <w:sz w:val="24"/>
              </w:rPr>
            </w:pPr>
            <w:r>
              <w:rPr>
                <w:sz w:val="24"/>
              </w:rPr>
              <w:t>Учет разных мнений и умение обосновать собственное.</w:t>
            </w:r>
          </w:p>
          <w:p w:rsidR="00DC30FB" w:rsidRDefault="00DC30FB" w:rsidP="00EE0E45"/>
          <w:p w:rsidR="00DC30FB" w:rsidRDefault="00DC30FB" w:rsidP="00EE0E45">
            <w:pPr>
              <w:pStyle w:val="Title"/>
              <w:jc w:val="left"/>
              <w:rPr>
                <w:sz w:val="24"/>
              </w:rPr>
            </w:pPr>
          </w:p>
        </w:tc>
        <w:tc>
          <w:tcPr>
            <w:tcW w:w="0" w:type="auto"/>
          </w:tcPr>
          <w:p w:rsidR="00DC30FB" w:rsidRDefault="00DC30FB" w:rsidP="00EE0E45">
            <w:r>
              <w:t xml:space="preserve">-различает и понимает различные позиции другого, дает обратную связь, проявляет доброжелательность. </w:t>
            </w:r>
          </w:p>
          <w:p w:rsidR="00DC30FB" w:rsidRDefault="00DC30FB" w:rsidP="00EE0E45"/>
        </w:tc>
        <w:tc>
          <w:tcPr>
            <w:tcW w:w="0" w:type="auto"/>
          </w:tcPr>
          <w:p w:rsidR="00DC30FB" w:rsidRDefault="00DC30FB" w:rsidP="00EE0E45">
            <w:r>
              <w:t>-понимает различные позиции других людей, но не всегда проявляет доброжелательность,   дает обратную связь, когда уверен в своих знаниях.</w:t>
            </w:r>
          </w:p>
          <w:p w:rsidR="00DC30FB" w:rsidRDefault="00DC30FB" w:rsidP="00EE0E45"/>
          <w:p w:rsidR="00DC30FB" w:rsidRDefault="00DC30FB" w:rsidP="00EE0E45"/>
        </w:tc>
        <w:tc>
          <w:tcPr>
            <w:tcW w:w="0" w:type="auto"/>
          </w:tcPr>
          <w:p w:rsidR="00DC30FB" w:rsidRDefault="00DC30FB" w:rsidP="00EE0E45">
            <w:r>
              <w:t xml:space="preserve">-редко понимает и принимает позицию других людей, считая свое мнение единственно верным. </w:t>
            </w:r>
          </w:p>
          <w:p w:rsidR="00DC30FB" w:rsidRDefault="00DC30FB" w:rsidP="00EE0E45"/>
        </w:tc>
        <w:tc>
          <w:tcPr>
            <w:tcW w:w="0" w:type="auto"/>
            <w:vMerge w:val="restart"/>
          </w:tcPr>
          <w:p w:rsidR="00DC30FB" w:rsidRDefault="00DC30FB" w:rsidP="00EE0E45">
            <w:pPr>
              <w:pStyle w:val="1"/>
              <w:rPr>
                <w:sz w:val="24"/>
                <w:szCs w:val="24"/>
              </w:rPr>
            </w:pPr>
            <w:r>
              <w:rPr>
                <w:sz w:val="24"/>
                <w:szCs w:val="24"/>
              </w:rPr>
              <w:t xml:space="preserve">Наблюдение </w:t>
            </w:r>
          </w:p>
          <w:p w:rsidR="00DC30FB" w:rsidRDefault="00DC30FB" w:rsidP="00EE0E45">
            <w:pPr>
              <w:pStyle w:val="1"/>
              <w:rPr>
                <w:sz w:val="24"/>
                <w:szCs w:val="24"/>
              </w:rPr>
            </w:pPr>
            <w:r>
              <w:rPr>
                <w:sz w:val="24"/>
                <w:szCs w:val="24"/>
              </w:rPr>
              <w:t xml:space="preserve">Методика «Кто прав?» </w:t>
            </w:r>
          </w:p>
          <w:p w:rsidR="00DC30FB" w:rsidRDefault="00DC30FB" w:rsidP="00EE0E45"/>
        </w:tc>
        <w:tc>
          <w:tcPr>
            <w:tcW w:w="0" w:type="auto"/>
            <w:vMerge w:val="restart"/>
          </w:tcPr>
          <w:p w:rsidR="00DC30FB" w:rsidRDefault="00DC30FB" w:rsidP="00EE0E45"/>
        </w:tc>
      </w:tr>
      <w:tr w:rsidR="00DC30FB" w:rsidTr="004B5021">
        <w:trPr>
          <w:cantSplit/>
          <w:trHeight w:val="59"/>
        </w:trPr>
        <w:tc>
          <w:tcPr>
            <w:tcW w:w="0" w:type="auto"/>
            <w:vMerge/>
          </w:tcPr>
          <w:p w:rsidR="00DC30FB" w:rsidRDefault="00DC30FB" w:rsidP="00EE0E45"/>
        </w:tc>
        <w:tc>
          <w:tcPr>
            <w:tcW w:w="0" w:type="auto"/>
            <w:vMerge/>
          </w:tcPr>
          <w:p w:rsidR="00DC30FB" w:rsidRDefault="00DC30FB" w:rsidP="00EE0E45">
            <w:pPr>
              <w:pStyle w:val="Title"/>
              <w:jc w:val="left"/>
              <w:rPr>
                <w:b/>
              </w:rPr>
            </w:pPr>
          </w:p>
        </w:tc>
        <w:tc>
          <w:tcPr>
            <w:tcW w:w="0" w:type="auto"/>
          </w:tcPr>
          <w:p w:rsidR="00DC30FB" w:rsidRDefault="00DC30FB" w:rsidP="00EE0E45">
            <w:r>
              <w:rPr>
                <w:b/>
              </w:rPr>
              <w:t>Рекомендации:</w:t>
            </w:r>
            <w:r>
              <w:t xml:space="preserve">  продолжение изучения  правил речевого этикета, проведение групповых заданий на уроке, умение презентовать себя, участие  в диспутах и дебатах городского уровня</w:t>
            </w:r>
          </w:p>
          <w:p w:rsidR="00DC30FB" w:rsidRDefault="00DC30FB" w:rsidP="00EE0E45"/>
        </w:tc>
        <w:tc>
          <w:tcPr>
            <w:tcW w:w="0" w:type="auto"/>
          </w:tcPr>
          <w:p w:rsidR="00DC30FB" w:rsidRDefault="00DC30FB" w:rsidP="00EE0E45">
            <w:r>
              <w:rPr>
                <w:b/>
              </w:rPr>
              <w:t>Рекомендации:</w:t>
            </w:r>
          </w:p>
          <w:p w:rsidR="00DC30FB" w:rsidRDefault="00DC30FB" w:rsidP="00EE0E45">
            <w:r>
              <w:t>Продолжение изучения  правил речевого этикета, проведение групповых заданий на уроке, умение презентовать себя, участие  в диспутах и дебатах городского уровня</w:t>
            </w:r>
          </w:p>
          <w:p w:rsidR="00DC30FB" w:rsidRDefault="00DC30FB" w:rsidP="00EE0E45"/>
        </w:tc>
        <w:tc>
          <w:tcPr>
            <w:tcW w:w="0" w:type="auto"/>
          </w:tcPr>
          <w:p w:rsidR="00DC30FB" w:rsidRDefault="00DC30FB" w:rsidP="00EE0E45">
            <w:r>
              <w:rPr>
                <w:b/>
              </w:rPr>
              <w:t>Рекомендации:</w:t>
            </w:r>
            <w:r>
              <w:t xml:space="preserve"> консультация специалистов (умение контролировать свои эмоции), изучение речевого этикета и правил позитивного общения, поощрения за результат, совместные задания с одноклассниками. </w:t>
            </w:r>
          </w:p>
        </w:tc>
        <w:tc>
          <w:tcPr>
            <w:tcW w:w="0" w:type="auto"/>
            <w:vMerge/>
          </w:tcPr>
          <w:p w:rsidR="00DC30FB" w:rsidRDefault="00DC30FB" w:rsidP="00EE0E45"/>
        </w:tc>
        <w:tc>
          <w:tcPr>
            <w:tcW w:w="0" w:type="auto"/>
            <w:vMerge/>
          </w:tcPr>
          <w:p w:rsidR="00DC30FB" w:rsidRDefault="00DC30FB" w:rsidP="00EE0E45"/>
        </w:tc>
      </w:tr>
    </w:tbl>
    <w:p w:rsidR="00DC30FB" w:rsidRDefault="00DC30FB" w:rsidP="00EE0E45"/>
    <w:p w:rsidR="00DC30FB" w:rsidRDefault="00DC30FB" w:rsidP="00EE0E45">
      <w:pPr>
        <w:jc w:val="center"/>
        <w:rPr>
          <w:b/>
        </w:rPr>
      </w:pPr>
    </w:p>
    <w:p w:rsidR="00DC30FB" w:rsidRDefault="00DC30FB" w:rsidP="00EE0E45">
      <w:pPr>
        <w:jc w:val="center"/>
        <w:rPr>
          <w:b/>
        </w:rPr>
      </w:pPr>
    </w:p>
    <w:p w:rsidR="00DC30FB" w:rsidRDefault="00DC30FB" w:rsidP="00EE0E45"/>
    <w:p w:rsidR="00DC30FB" w:rsidRDefault="00DC30FB" w:rsidP="00EE0E45">
      <w:pPr>
        <w:sectPr w:rsidR="00DC30FB" w:rsidSect="00D31D7B">
          <w:pgSz w:w="16838" w:h="11906" w:orient="landscape"/>
          <w:pgMar w:top="1077" w:right="1134" w:bottom="924" w:left="1134" w:header="709" w:footer="709" w:gutter="0"/>
          <w:cols w:space="708"/>
          <w:docGrid w:linePitch="360"/>
        </w:sectPr>
      </w:pPr>
    </w:p>
    <w:p w:rsidR="00DC30FB" w:rsidRDefault="00DC30FB" w:rsidP="00EE0E45">
      <w:pPr>
        <w:jc w:val="center"/>
        <w:rPr>
          <w:b/>
          <w:sz w:val="28"/>
          <w:szCs w:val="28"/>
        </w:rPr>
      </w:pPr>
      <w:r>
        <w:rPr>
          <w:b/>
          <w:sz w:val="28"/>
          <w:szCs w:val="28"/>
        </w:rPr>
        <w:t>Список  методик для проведения мониторинга по  формированию коммуникативных УУД</w:t>
      </w:r>
    </w:p>
    <w:p w:rsidR="00DC30FB" w:rsidRDefault="00DC30FB" w:rsidP="00EE0E45">
      <w:pPr>
        <w:numPr>
          <w:ilvl w:val="0"/>
          <w:numId w:val="35"/>
        </w:numPr>
        <w:jc w:val="both"/>
        <w:rPr>
          <w:b/>
        </w:rPr>
      </w:pPr>
      <w:r>
        <w:rPr>
          <w:b/>
        </w:rPr>
        <w:t xml:space="preserve"> «Рукавички» (1-2 класс).</w:t>
      </w:r>
    </w:p>
    <w:p w:rsidR="00DC30FB" w:rsidRDefault="00DC30FB" w:rsidP="00EE0E45">
      <w:pPr>
        <w:numPr>
          <w:ilvl w:val="0"/>
          <w:numId w:val="35"/>
        </w:numPr>
        <w:jc w:val="both"/>
        <w:rPr>
          <w:b/>
        </w:rPr>
      </w:pPr>
      <w:r>
        <w:rPr>
          <w:b/>
        </w:rPr>
        <w:t xml:space="preserve"> «Дорога к дому» (3-4 класс).</w:t>
      </w:r>
    </w:p>
    <w:p w:rsidR="00DC30FB" w:rsidRDefault="00DC30FB" w:rsidP="00EE0E45">
      <w:pPr>
        <w:ind w:left="360"/>
        <w:jc w:val="both"/>
        <w:rPr>
          <w:b/>
        </w:rPr>
      </w:pPr>
    </w:p>
    <w:p w:rsidR="00DC30FB" w:rsidRDefault="00DC30FB" w:rsidP="00EE0E45">
      <w:pPr>
        <w:jc w:val="center"/>
        <w:rPr>
          <w:b/>
          <w:i/>
        </w:rPr>
      </w:pPr>
      <w:r>
        <w:rPr>
          <w:b/>
          <w:i/>
          <w:u w:val="single"/>
        </w:rPr>
        <w:t>Задание  «Рукавички»</w:t>
      </w:r>
      <w:r>
        <w:rPr>
          <w:b/>
          <w:i/>
        </w:rPr>
        <w:t xml:space="preserve"> (Г.А. Цукерман)</w:t>
      </w:r>
    </w:p>
    <w:p w:rsidR="00DC30FB" w:rsidRDefault="00DC30FB" w:rsidP="00EE0E45">
      <w:r>
        <w:rPr>
          <w:i/>
        </w:rPr>
        <w:t>Оцениваемые УУД</w:t>
      </w:r>
      <w:r>
        <w:t>: коммуникативные действия по согласованию усилий  в процессе организации и осуществления сотрудничества (кооперация)</w:t>
      </w:r>
    </w:p>
    <w:p w:rsidR="00DC30FB" w:rsidRDefault="00DC30FB" w:rsidP="00EE0E45">
      <w:r>
        <w:rPr>
          <w:i/>
        </w:rPr>
        <w:t>Возраст</w:t>
      </w:r>
      <w:r>
        <w:t xml:space="preserve">: начальная ступень (6,5 – 7 лет) </w:t>
      </w:r>
    </w:p>
    <w:p w:rsidR="00DC30FB" w:rsidRDefault="00DC30FB" w:rsidP="00EE0E45">
      <w:r>
        <w:rPr>
          <w:i/>
        </w:rPr>
        <w:t>Форма (ситуация оценивания)</w:t>
      </w:r>
      <w:r>
        <w:t>: работа учащихся в классе парами.</w:t>
      </w:r>
    </w:p>
    <w:p w:rsidR="00DC30FB" w:rsidRDefault="00DC30FB" w:rsidP="00EE0E45">
      <w:r>
        <w:rPr>
          <w:i/>
        </w:rPr>
        <w:t>Метод оценивания</w:t>
      </w:r>
      <w:r>
        <w:t>: наблюдение за взаимодействием и анализ результата.</w:t>
      </w:r>
    </w:p>
    <w:p w:rsidR="00DC30FB" w:rsidRDefault="00DC30FB" w:rsidP="00EE0E45">
      <w:pPr>
        <w:jc w:val="both"/>
      </w:pPr>
      <w:r>
        <w:rPr>
          <w:i/>
        </w:rPr>
        <w:t xml:space="preserve">Описание задания: </w:t>
      </w:r>
      <w:r>
        <w:t xml:space="preserve">Детям, сидящим парами, дают по одному изображению рукавички и просят украсить их так, чтобы они составили пару, т.е. были бы одинаковыми. </w:t>
      </w:r>
    </w:p>
    <w:p w:rsidR="00DC30FB" w:rsidRDefault="00DC30FB" w:rsidP="00EE0E45">
      <w:pPr>
        <w:jc w:val="both"/>
      </w:pPr>
      <w:r>
        <w:rPr>
          <w:i/>
        </w:rPr>
        <w:t>Инструкция</w:t>
      </w:r>
      <w:r>
        <w:t>: «Дети, перед Вами лежат две нарисованные рукавички и карандаши. Рукавички надо украсить так, чтобы получилась пара, - для этого они должны быть одинаковыми. Вы сами можете придумать узор, но сначала надо договориться между собой, какой узор рисовать, а потом приступать к рисованию».</w:t>
      </w:r>
    </w:p>
    <w:p w:rsidR="00DC30FB" w:rsidRDefault="00DC30FB" w:rsidP="00EE0E45">
      <w:r>
        <w:rPr>
          <w:i/>
        </w:rPr>
        <w:t>Материал</w:t>
      </w:r>
      <w:r>
        <w:t xml:space="preserve">: Каждая пара учеников получает изображение рукавиц (на правую и левую руку) и по одинаковому набору карандашей. </w:t>
      </w:r>
    </w:p>
    <w:p w:rsidR="00DC30FB" w:rsidRDefault="00DC30FB" w:rsidP="00EE0E45">
      <w:r>
        <w:rPr>
          <w:i/>
        </w:rPr>
        <w:t>Критерии оценивания</w:t>
      </w:r>
      <w:r>
        <w:t xml:space="preserve">: </w:t>
      </w:r>
    </w:p>
    <w:p w:rsidR="00DC30FB" w:rsidRDefault="00DC30FB" w:rsidP="00EE0E45">
      <w:pPr>
        <w:numPr>
          <w:ilvl w:val="0"/>
          <w:numId w:val="32"/>
        </w:numPr>
      </w:pPr>
      <w:r>
        <w:rPr>
          <w:i/>
        </w:rPr>
        <w:t xml:space="preserve">продуктивность </w:t>
      </w:r>
      <w:r>
        <w:t>совместнойдеятельности оценивается по степени сходства узоров на рукавичках;</w:t>
      </w:r>
    </w:p>
    <w:p w:rsidR="00DC30FB" w:rsidRDefault="00DC30FB" w:rsidP="00EE0E45">
      <w:pPr>
        <w:numPr>
          <w:ilvl w:val="0"/>
          <w:numId w:val="32"/>
        </w:numPr>
      </w:pPr>
      <w:r>
        <w:t xml:space="preserve">умение детей </w:t>
      </w:r>
      <w:r>
        <w:rPr>
          <w:rStyle w:val="Emphasis"/>
          <w:iCs/>
        </w:rPr>
        <w:t>договариваться</w:t>
      </w:r>
      <w:r>
        <w:t xml:space="preserve">, приходить к общему решению, умение убеждать, аргументировать и т.д.; </w:t>
      </w:r>
    </w:p>
    <w:p w:rsidR="00DC30FB" w:rsidRDefault="00DC30FB" w:rsidP="00EE0E45">
      <w:pPr>
        <w:numPr>
          <w:ilvl w:val="0"/>
          <w:numId w:val="32"/>
        </w:numPr>
      </w:pPr>
      <w:r>
        <w:rPr>
          <w:rStyle w:val="Emphasis"/>
          <w:iCs/>
        </w:rPr>
        <w:t>взаимный контроль</w:t>
      </w:r>
      <w:r>
        <w:t xml:space="preserve"> по ходу выполнения деятельности: замечают ли дети друг у друга отступления от первоначального замысла, как на них реагируют; </w:t>
      </w:r>
    </w:p>
    <w:p w:rsidR="00DC30FB" w:rsidRDefault="00DC30FB" w:rsidP="00EE0E45">
      <w:pPr>
        <w:numPr>
          <w:ilvl w:val="0"/>
          <w:numId w:val="32"/>
        </w:numPr>
      </w:pPr>
      <w:r>
        <w:rPr>
          <w:rStyle w:val="Emphasis"/>
          <w:iCs/>
        </w:rPr>
        <w:t>взаимопомощь</w:t>
      </w:r>
      <w:r>
        <w:t xml:space="preserve"> по ходу рисования,</w:t>
      </w:r>
    </w:p>
    <w:p w:rsidR="00DC30FB" w:rsidRDefault="00DC30FB" w:rsidP="00EE0E45">
      <w:pPr>
        <w:numPr>
          <w:ilvl w:val="0"/>
          <w:numId w:val="32"/>
        </w:numPr>
        <w:jc w:val="both"/>
      </w:pPr>
      <w:r>
        <w:rPr>
          <w:i/>
        </w:rPr>
        <w:t>эмоциональноеотношение</w:t>
      </w:r>
      <w:r>
        <w:t xml:space="preserve"> к совместной деятельности: позитивное (работают с удовольствием и интересом), нейтральное (взаимодействуют друг с другом в силу необходимости) или отрицательное (игнорируют друг друга, ссорятся и др.).</w:t>
      </w:r>
    </w:p>
    <w:p w:rsidR="00DC30FB" w:rsidRDefault="00DC30FB" w:rsidP="00EE0E45">
      <w:r>
        <w:rPr>
          <w:i/>
        </w:rPr>
        <w:t>Показатели уровня выполнения задания</w:t>
      </w:r>
      <w:r>
        <w:t>:</w:t>
      </w:r>
    </w:p>
    <w:p w:rsidR="00DC30FB" w:rsidRDefault="00DC30FB" w:rsidP="00EE0E45">
      <w:pPr>
        <w:jc w:val="both"/>
      </w:pPr>
      <w:r>
        <w:t xml:space="preserve">1) </w:t>
      </w:r>
      <w:r>
        <w:rPr>
          <w:i/>
        </w:rPr>
        <w:t>низкий уровень</w:t>
      </w:r>
      <w:r>
        <w:t xml:space="preserve"> – в узорах явно преобладают различия или вообще нет сходства; дети не пытаются договориться или не могут придти к согласию, настаивают на своем;</w:t>
      </w:r>
    </w:p>
    <w:p w:rsidR="00DC30FB" w:rsidRDefault="00DC30FB" w:rsidP="00EE0E45">
      <w:pPr>
        <w:jc w:val="both"/>
      </w:pPr>
      <w:r>
        <w:t xml:space="preserve">2) </w:t>
      </w:r>
      <w:r>
        <w:rPr>
          <w:i/>
        </w:rPr>
        <w:t>средний уровень</w:t>
      </w:r>
      <w:r>
        <w:t xml:space="preserve"> – сходство частичное: отдельные признаки (цвет или форма некоторых деталей) совпадают, но имеются и заметные отличия;</w:t>
      </w:r>
    </w:p>
    <w:p w:rsidR="00DC30FB" w:rsidRDefault="00DC30FB" w:rsidP="00EE0E45">
      <w:pPr>
        <w:jc w:val="both"/>
        <w:rPr>
          <w:b/>
        </w:rPr>
      </w:pPr>
      <w:r>
        <w:t xml:space="preserve">3) </w:t>
      </w:r>
      <w:r>
        <w:rPr>
          <w:i/>
        </w:rPr>
        <w:t>высокий уровень</w:t>
      </w:r>
      <w:r>
        <w:t xml:space="preserve"> – рукавички украшены одинаковым или весьма похожим узором; дети активно обсуждают возможный вариант узора; приходят к согласию относительно способа раскрашивания рукавичек; сравнивают способы действия и координирую их, строя совместное действие; следят за реализацией принятого замысла.  </w:t>
      </w:r>
    </w:p>
    <w:p w:rsidR="00DC30FB" w:rsidRDefault="00DC30FB" w:rsidP="00EE0E45">
      <w:pPr>
        <w:jc w:val="both"/>
      </w:pPr>
    </w:p>
    <w:p w:rsidR="00DC30FB" w:rsidRDefault="00DC30FB" w:rsidP="00EE0E45">
      <w:pPr>
        <w:widowControl w:val="0"/>
        <w:autoSpaceDE w:val="0"/>
        <w:autoSpaceDN w:val="0"/>
        <w:adjustRightInd w:val="0"/>
        <w:jc w:val="center"/>
        <w:rPr>
          <w:b/>
        </w:rPr>
      </w:pPr>
      <w:r>
        <w:rPr>
          <w:b/>
        </w:rPr>
        <w:t>З</w:t>
      </w:r>
      <w:r>
        <w:rPr>
          <w:b/>
          <w:u w:val="single"/>
        </w:rPr>
        <w:t>адание   «Дорога к дому»</w:t>
      </w:r>
      <w:r>
        <w:rPr>
          <w:b/>
        </w:rPr>
        <w:t xml:space="preserve"> (модифицированное задание «Архитектор-строитель», Возрастно-психологическое консультирование…, 2007).</w:t>
      </w:r>
    </w:p>
    <w:p w:rsidR="00DC30FB" w:rsidRDefault="00DC30FB" w:rsidP="00EE0E45">
      <w:pPr>
        <w:jc w:val="both"/>
      </w:pPr>
      <w:r>
        <w:rPr>
          <w:i/>
        </w:rPr>
        <w:t>Оцениваемые УУД</w:t>
      </w:r>
      <w:r>
        <w:t xml:space="preserve">: умение выделить и отобразить в речи существенные ориентиры действия, а также передать (сообщить) их партнеру, планирующая и регулирующая функция речи </w:t>
      </w:r>
    </w:p>
    <w:p w:rsidR="00DC30FB" w:rsidRDefault="00DC30FB" w:rsidP="00EE0E45">
      <w:r>
        <w:rPr>
          <w:i/>
        </w:rPr>
        <w:t>Возраст</w:t>
      </w:r>
      <w:r>
        <w:t xml:space="preserve">: ступень начальной школы (10,5 – 11 лет) </w:t>
      </w:r>
    </w:p>
    <w:p w:rsidR="00DC30FB" w:rsidRDefault="00DC30FB" w:rsidP="00EE0E45">
      <w:r>
        <w:rPr>
          <w:i/>
        </w:rPr>
        <w:t>Форма (ситуация оценивания)</w:t>
      </w:r>
      <w:r>
        <w:t xml:space="preserve">: выполнение совместного задания в классе парами.  </w:t>
      </w:r>
    </w:p>
    <w:p w:rsidR="00DC30FB" w:rsidRDefault="00DC30FB" w:rsidP="00EE0E45">
      <w:pPr>
        <w:jc w:val="both"/>
      </w:pPr>
      <w:r>
        <w:rPr>
          <w:i/>
        </w:rPr>
        <w:t>Метод оценивания</w:t>
      </w:r>
      <w:r>
        <w:t>: наблюдение за процессом совместной деятельности и анализ результата</w:t>
      </w:r>
    </w:p>
    <w:p w:rsidR="00DC30FB" w:rsidRDefault="00DC30FB" w:rsidP="00EE0E45">
      <w:pPr>
        <w:jc w:val="both"/>
        <w:rPr>
          <w:i/>
        </w:rPr>
      </w:pPr>
      <w:r>
        <w:rPr>
          <w:i/>
        </w:rPr>
        <w:t xml:space="preserve">Описание задания: </w:t>
      </w:r>
      <w:r>
        <w:t xml:space="preserve">двоих детей усаживают друг напротив друга за стол, перегороженный экраном (ширмой). Одному дается карточка с изображением пути к дому (рис. 4), другому — карточка с ориентирами-точками (рис. 5). Первый ребенок диктует, как надо идти, чтобы достичь дома, второй — действует по его инструкции. Ему разрешается задавать любые вопросы, но нельзя смотреть на карточку с изображением дороги. После выполнения задания дети меняются ролями, намечая новый путь к дому (рис. 6).  </w:t>
      </w:r>
    </w:p>
    <w:p w:rsidR="00DC30FB" w:rsidRDefault="00DC30FB" w:rsidP="00EE0E45">
      <w:pPr>
        <w:jc w:val="both"/>
      </w:pPr>
      <w:r>
        <w:rPr>
          <w:i/>
        </w:rPr>
        <w:t>Материал</w:t>
      </w:r>
      <w:r>
        <w:t xml:space="preserve">: набор из двух карточек с изображением пути к дому (рис. 5 и 6) и двух карточек с ориентирами-точками (рис. 4), карандаш или ручка, экран (ширма). </w:t>
      </w:r>
    </w:p>
    <w:p w:rsidR="00DC30FB" w:rsidRDefault="00DC30FB" w:rsidP="00EE0E45">
      <w:pPr>
        <w:rPr>
          <w:sz w:val="28"/>
          <w:szCs w:val="28"/>
        </w:rPr>
      </w:pPr>
      <w:r w:rsidRPr="00C172AA">
        <w:rPr>
          <w:noProof/>
          <w:sz w:val="28"/>
          <w:szCs w:val="28"/>
        </w:rPr>
        <w:pict>
          <v:shape id="Рисунок 5" o:spid="_x0000_i1030" type="#_x0000_t75" style="width:402pt;height:147.75pt;visibility:visible">
            <v:imagedata r:id="rId21" o:title=""/>
          </v:shape>
        </w:pict>
      </w:r>
    </w:p>
    <w:p w:rsidR="00DC30FB" w:rsidRDefault="00DC30FB" w:rsidP="00EE0E45">
      <w:pPr>
        <w:jc w:val="both"/>
      </w:pPr>
      <w:r>
        <w:rPr>
          <w:i/>
        </w:rPr>
        <w:t>Инструкция</w:t>
      </w:r>
      <w:r>
        <w:t>:  «Сейчас мы будем складывать картинки по образцу. Но делать это мы будем не как обычно, а вдвоем, под диктовку друг друга. Для этого один из Вас получит карточку с изображением дороги к дому, а другой — карточку, на которой эту дорогу надо нарисовать. Один будет диктовать, как идет дорога, второй — следовать его инструкциям. Можно  задавать любые вопросы, но смотреть на карточку с дорогой  нельзя. Сначала диктует один, потом другой, - Вы поменяетесь ролями. А для начала давайте решим, кто будет диктовать, а кто – рисовать?»</w:t>
      </w:r>
    </w:p>
    <w:p w:rsidR="00DC30FB" w:rsidRDefault="00DC30FB" w:rsidP="00EE0E45">
      <w:r>
        <w:rPr>
          <w:i/>
        </w:rPr>
        <w:t>Критерии оценивания</w:t>
      </w:r>
      <w:r>
        <w:t xml:space="preserve">: </w:t>
      </w:r>
    </w:p>
    <w:p w:rsidR="00DC30FB" w:rsidRDefault="00DC30FB" w:rsidP="00EE0E45">
      <w:pPr>
        <w:numPr>
          <w:ilvl w:val="0"/>
          <w:numId w:val="32"/>
        </w:numPr>
        <w:jc w:val="both"/>
      </w:pPr>
      <w:r>
        <w:rPr>
          <w:i/>
        </w:rPr>
        <w:t xml:space="preserve">продуктивность </w:t>
      </w:r>
      <w:r>
        <w:t>совместнойдеятельности оценивается по степени сходства нарисованных дорожек с образцами;</w:t>
      </w:r>
    </w:p>
    <w:p w:rsidR="00DC30FB" w:rsidRDefault="00DC30FB" w:rsidP="00EE0E45">
      <w:pPr>
        <w:numPr>
          <w:ilvl w:val="0"/>
          <w:numId w:val="32"/>
        </w:numPr>
        <w:jc w:val="both"/>
      </w:pPr>
      <w:r>
        <w:t xml:space="preserve">способность строить </w:t>
      </w:r>
      <w:r>
        <w:rPr>
          <w:i/>
        </w:rPr>
        <w:t>понятные</w:t>
      </w:r>
      <w:r>
        <w:t xml:space="preserve"> для партнера высказывания, учитывающие, что он знает и видит, а что нет; в данном случае достаточно точно, последовательно и полно </w:t>
      </w:r>
      <w:r>
        <w:rPr>
          <w:i/>
        </w:rPr>
        <w:t>указать ориентиры</w:t>
      </w:r>
      <w:r>
        <w:t xml:space="preserve"> траектории дороги;</w:t>
      </w:r>
    </w:p>
    <w:p w:rsidR="00DC30FB" w:rsidRDefault="00DC30FB" w:rsidP="00EE0E45">
      <w:pPr>
        <w:numPr>
          <w:ilvl w:val="0"/>
          <w:numId w:val="32"/>
        </w:numPr>
        <w:jc w:val="both"/>
      </w:pPr>
      <w:r>
        <w:t xml:space="preserve">умение </w:t>
      </w:r>
      <w:r>
        <w:rPr>
          <w:i/>
        </w:rPr>
        <w:t>задавать вопросы</w:t>
      </w:r>
      <w:r>
        <w:t xml:space="preserve">, чтобы с их помощью получить необходимые сведения от партнера по деятельности;  </w:t>
      </w:r>
    </w:p>
    <w:p w:rsidR="00DC30FB" w:rsidRDefault="00DC30FB" w:rsidP="00EE0E45">
      <w:pPr>
        <w:numPr>
          <w:ilvl w:val="0"/>
          <w:numId w:val="32"/>
        </w:numPr>
        <w:jc w:val="both"/>
      </w:pPr>
      <w:r>
        <w:t xml:space="preserve">способы </w:t>
      </w:r>
      <w:r>
        <w:rPr>
          <w:rStyle w:val="Emphasis"/>
          <w:iCs/>
        </w:rPr>
        <w:t>взаимного контроля</w:t>
      </w:r>
      <w:r>
        <w:t xml:space="preserve"> по ходу выполнения деятельности и </w:t>
      </w:r>
      <w:r>
        <w:rPr>
          <w:i/>
        </w:rPr>
        <w:t>взаимопомощи</w:t>
      </w:r>
      <w:r>
        <w:t xml:space="preserve">; </w:t>
      </w:r>
    </w:p>
    <w:p w:rsidR="00DC30FB" w:rsidRDefault="00DC30FB" w:rsidP="00EE0E45">
      <w:pPr>
        <w:numPr>
          <w:ilvl w:val="0"/>
          <w:numId w:val="32"/>
        </w:numPr>
        <w:jc w:val="both"/>
      </w:pPr>
      <w:r>
        <w:rPr>
          <w:i/>
        </w:rPr>
        <w:t>эмоциональноеотношение</w:t>
      </w:r>
      <w:r>
        <w:t xml:space="preserve"> к совместной деятельности: позитивное (работают с удовольствием и интересом), нейтральное (взаимодействуют друг с другом в силу необходимости), негативное.</w:t>
      </w:r>
    </w:p>
    <w:p w:rsidR="00DC30FB" w:rsidRDefault="00DC30FB" w:rsidP="00EE0E45">
      <w:r>
        <w:rPr>
          <w:i/>
        </w:rPr>
        <w:t>Показатели уровня выполнения задания</w:t>
      </w:r>
      <w:r>
        <w:t>:</w:t>
      </w:r>
    </w:p>
    <w:p w:rsidR="00DC30FB" w:rsidRDefault="00DC30FB" w:rsidP="00EE0E45">
      <w:pPr>
        <w:jc w:val="both"/>
      </w:pPr>
      <w:r>
        <w:t xml:space="preserve">1) </w:t>
      </w:r>
      <w:r>
        <w:rPr>
          <w:i/>
        </w:rPr>
        <w:t>низкий уровень</w:t>
      </w:r>
      <w:r>
        <w:t xml:space="preserve"> – узоры не построены или не похожи на образцы; указания не содержат необходимых ориентиров или формулируются непонятно; вопросы не по существу или формулируются непонятно для партнера; </w:t>
      </w:r>
    </w:p>
    <w:p w:rsidR="00DC30FB" w:rsidRDefault="00DC30FB" w:rsidP="00EE0E45">
      <w:pPr>
        <w:jc w:val="both"/>
      </w:pPr>
      <w:r>
        <w:t xml:space="preserve">2) </w:t>
      </w:r>
      <w:r>
        <w:rPr>
          <w:i/>
        </w:rPr>
        <w:t>средний уровень</w:t>
      </w:r>
      <w:r>
        <w:t xml:space="preserve"> – имеется хотя бы частичное сходство узоров с образцами; указания отражают часть необходимых ориентиров; вопросы и ответы формулируются расплывчато и позволяют получить недостающую информацию лишь отчасти; достигается частичное взаимопонимание;</w:t>
      </w:r>
    </w:p>
    <w:p w:rsidR="00DC30FB" w:rsidRDefault="00DC30FB" w:rsidP="00EE0E45">
      <w:pPr>
        <w:jc w:val="both"/>
      </w:pPr>
      <w:r>
        <w:t xml:space="preserve">3) </w:t>
      </w:r>
      <w:r>
        <w:rPr>
          <w:i/>
        </w:rPr>
        <w:t>высокий уровень</w:t>
      </w:r>
      <w:r>
        <w:t xml:space="preserve"> – узоры соответствуют образцам; в процессе активного диалога дети достигают взаимопонимания и обмениваются необходимой и достаточной информацией для построения узоров, в частности, указывают номера рядов и столбцов точек, через которые пролегает дорога; в конце по собственной инициативе сравнивают результат (нарисованную дорогу) с образцом.  </w:t>
      </w:r>
    </w:p>
    <w:p w:rsidR="00DC30FB" w:rsidRDefault="00DC30FB" w:rsidP="00EE0E45">
      <w:pPr>
        <w:jc w:val="both"/>
      </w:pPr>
    </w:p>
    <w:p w:rsidR="00DC30FB" w:rsidRDefault="00DC30FB" w:rsidP="00EE0E45">
      <w:pPr>
        <w:jc w:val="both"/>
        <w:rPr>
          <w:sz w:val="28"/>
        </w:rPr>
      </w:pPr>
    </w:p>
    <w:p w:rsidR="00DC30FB" w:rsidRDefault="00DC30FB" w:rsidP="00EE0E45">
      <w:pPr>
        <w:widowControl w:val="0"/>
        <w:autoSpaceDE w:val="0"/>
        <w:autoSpaceDN w:val="0"/>
        <w:adjustRightInd w:val="0"/>
        <w:jc w:val="center"/>
        <w:rPr>
          <w:b/>
        </w:rPr>
      </w:pPr>
    </w:p>
    <w:p w:rsidR="00DC30FB" w:rsidRDefault="00DC30FB" w:rsidP="00EE0E45">
      <w:pPr>
        <w:jc w:val="center"/>
        <w:rPr>
          <w:b/>
        </w:rPr>
      </w:pPr>
      <w:r>
        <w:rPr>
          <w:b/>
        </w:rPr>
        <w:t>Методики для дополнительной диагностики.</w:t>
      </w:r>
    </w:p>
    <w:p w:rsidR="00DC30FB" w:rsidRDefault="00DC30FB" w:rsidP="00EE0E45">
      <w:pPr>
        <w:widowControl w:val="0"/>
        <w:autoSpaceDE w:val="0"/>
        <w:autoSpaceDN w:val="0"/>
        <w:adjustRightInd w:val="0"/>
        <w:jc w:val="both"/>
        <w:rPr>
          <w:b/>
        </w:rPr>
      </w:pPr>
    </w:p>
    <w:p w:rsidR="00DC30FB" w:rsidRDefault="00DC30FB" w:rsidP="00EE0E45">
      <w:pPr>
        <w:pStyle w:val="Heading5"/>
      </w:pPr>
      <w:r>
        <w:t>Методика «Братья и сестры»</w:t>
      </w:r>
    </w:p>
    <w:p w:rsidR="00DC30FB" w:rsidRDefault="00DC30FB" w:rsidP="00EE0E45">
      <w:pPr>
        <w:widowControl w:val="0"/>
        <w:autoSpaceDE w:val="0"/>
        <w:autoSpaceDN w:val="0"/>
        <w:adjustRightInd w:val="0"/>
        <w:jc w:val="center"/>
        <w:rPr>
          <w:b/>
          <w:i/>
        </w:rPr>
      </w:pPr>
      <w:r>
        <w:rPr>
          <w:b/>
          <w:i/>
        </w:rPr>
        <w:t>(Пиаже, 1997).</w:t>
      </w:r>
    </w:p>
    <w:p w:rsidR="00DC30FB" w:rsidRDefault="00DC30FB" w:rsidP="00EE0E45">
      <w:r>
        <w:rPr>
          <w:i/>
        </w:rPr>
        <w:t>Оцениваемые УУД</w:t>
      </w:r>
      <w:r>
        <w:t>: коммуникативные действия, направленные на учет позиции собеседника (партнера)</w:t>
      </w:r>
    </w:p>
    <w:p w:rsidR="00DC30FB" w:rsidRDefault="00DC30FB" w:rsidP="00EE0E45">
      <w:r>
        <w:rPr>
          <w:i/>
        </w:rPr>
        <w:t>Возраст</w:t>
      </w:r>
      <w:r>
        <w:t xml:space="preserve">: начальная ступень  (6,5 – 7 лет) </w:t>
      </w:r>
    </w:p>
    <w:p w:rsidR="00DC30FB" w:rsidRDefault="00DC30FB" w:rsidP="00EE0E45">
      <w:r>
        <w:rPr>
          <w:i/>
        </w:rPr>
        <w:t>Форма (ситуация оценивания)</w:t>
      </w:r>
      <w:r>
        <w:t xml:space="preserve">: индивидуальное обследование ребенка  </w:t>
      </w:r>
    </w:p>
    <w:p w:rsidR="00DC30FB" w:rsidRDefault="00DC30FB" w:rsidP="00EE0E45">
      <w:r>
        <w:rPr>
          <w:i/>
        </w:rPr>
        <w:t>Метод оценивания</w:t>
      </w:r>
      <w:r>
        <w:t>: беседа</w:t>
      </w:r>
    </w:p>
    <w:p w:rsidR="00DC30FB" w:rsidRDefault="00DC30FB" w:rsidP="00EE0E45">
      <w:r>
        <w:rPr>
          <w:i/>
        </w:rPr>
        <w:t>Инструкция</w:t>
      </w:r>
      <w:r>
        <w:t>:</w:t>
      </w:r>
    </w:p>
    <w:p w:rsidR="00DC30FB" w:rsidRDefault="00DC30FB" w:rsidP="00EE0E45">
      <w:pPr>
        <w:widowControl w:val="0"/>
        <w:autoSpaceDE w:val="0"/>
        <w:autoSpaceDN w:val="0"/>
        <w:adjustRightInd w:val="0"/>
      </w:pPr>
      <w:r>
        <w:t>1.   «В семье моих знакомых два брата — Саша и Володя. Сколько братьев у Саши? А у Володи?»</w:t>
      </w:r>
    </w:p>
    <w:p w:rsidR="00DC30FB" w:rsidRDefault="00DC30FB" w:rsidP="00EE0E45">
      <w:pPr>
        <w:widowControl w:val="0"/>
        <w:autoSpaceDE w:val="0"/>
        <w:autoSpaceDN w:val="0"/>
        <w:adjustRightInd w:val="0"/>
      </w:pPr>
      <w:r>
        <w:t>2.   «У девочки Наташи есть две сестры — Оля и Маша. Сколько сестер у Оли? А у Маши?»</w:t>
      </w:r>
    </w:p>
    <w:p w:rsidR="00DC30FB" w:rsidRDefault="00DC30FB" w:rsidP="00EE0E45">
      <w:pPr>
        <w:widowControl w:val="0"/>
        <w:autoSpaceDE w:val="0"/>
        <w:autoSpaceDN w:val="0"/>
        <w:adjustRightInd w:val="0"/>
      </w:pPr>
      <w:r>
        <w:t>3.   «Сколько сестер в этой семье?»</w:t>
      </w:r>
    </w:p>
    <w:p w:rsidR="00DC30FB" w:rsidRDefault="00DC30FB" w:rsidP="00EE0E45">
      <w:r>
        <w:rPr>
          <w:i/>
        </w:rPr>
        <w:t>Критерии оценивания</w:t>
      </w:r>
      <w:r>
        <w:t xml:space="preserve">: </w:t>
      </w:r>
    </w:p>
    <w:p w:rsidR="00DC30FB" w:rsidRDefault="00DC30FB" w:rsidP="00EE0E45">
      <w:pPr>
        <w:numPr>
          <w:ilvl w:val="0"/>
          <w:numId w:val="33"/>
        </w:numPr>
        <w:tabs>
          <w:tab w:val="clear" w:pos="360"/>
        </w:tabs>
      </w:pPr>
      <w:r>
        <w:t>понимание возможности различных позиций и точек зрения, ориентация на позицию других людей, отличную от собственной,</w:t>
      </w:r>
    </w:p>
    <w:p w:rsidR="00DC30FB" w:rsidRDefault="00DC30FB" w:rsidP="00EE0E45">
      <w:pPr>
        <w:numPr>
          <w:ilvl w:val="0"/>
          <w:numId w:val="33"/>
        </w:numPr>
        <w:tabs>
          <w:tab w:val="clear" w:pos="360"/>
        </w:tabs>
      </w:pPr>
      <w:r>
        <w:t>координация разных точек зрения.</w:t>
      </w:r>
    </w:p>
    <w:p w:rsidR="00DC30FB" w:rsidRDefault="00DC30FB" w:rsidP="00EE0E45">
      <w:pPr>
        <w:rPr>
          <w:i/>
        </w:rPr>
      </w:pPr>
      <w:r>
        <w:rPr>
          <w:i/>
        </w:rPr>
        <w:t>Показатели уровня выполнения задания:</w:t>
      </w:r>
    </w:p>
    <w:p w:rsidR="00DC30FB" w:rsidRDefault="00DC30FB" w:rsidP="00EE0E45">
      <w:pPr>
        <w:widowControl w:val="0"/>
        <w:autoSpaceDE w:val="0"/>
        <w:autoSpaceDN w:val="0"/>
        <w:adjustRightInd w:val="0"/>
      </w:pPr>
      <w:r>
        <w:rPr>
          <w:i/>
        </w:rPr>
        <w:t>Низкий уровень</w:t>
      </w:r>
      <w:r>
        <w:t>: ребенок занимает эгоцентрическую позицию: неправильные ответы во всех трех пробах.</w:t>
      </w:r>
    </w:p>
    <w:p w:rsidR="00DC30FB" w:rsidRDefault="00DC30FB" w:rsidP="00EE0E45">
      <w:pPr>
        <w:widowControl w:val="0"/>
        <w:autoSpaceDE w:val="0"/>
        <w:autoSpaceDN w:val="0"/>
        <w:adjustRightInd w:val="0"/>
        <w:jc w:val="both"/>
      </w:pPr>
      <w:r>
        <w:rPr>
          <w:i/>
        </w:rPr>
        <w:t>Средний уровень</w:t>
      </w:r>
      <w:r>
        <w:t xml:space="preserve">: правильные ответы в 1-й или 1-й и 2-й пробах; ребенок правильно учитывает отношения принадлежности, может стать на точку зрения одного из персонажей, но не координирует разные точки зрения. </w:t>
      </w:r>
    </w:p>
    <w:p w:rsidR="00DC30FB" w:rsidRDefault="00DC30FB" w:rsidP="00EE0E45">
      <w:pPr>
        <w:widowControl w:val="0"/>
        <w:autoSpaceDE w:val="0"/>
        <w:autoSpaceDN w:val="0"/>
        <w:adjustRightInd w:val="0"/>
      </w:pPr>
      <w:r>
        <w:rPr>
          <w:i/>
        </w:rPr>
        <w:t>Высокий уровень</w:t>
      </w:r>
      <w:r>
        <w:t>: правильные ответы во всех трех пробах, ребенок учитывает позиции других людей и координирует их.</w:t>
      </w:r>
    </w:p>
    <w:p w:rsidR="00DC30FB" w:rsidRDefault="00DC30FB" w:rsidP="00EE0E45">
      <w:pPr>
        <w:widowControl w:val="0"/>
        <w:autoSpaceDE w:val="0"/>
        <w:autoSpaceDN w:val="0"/>
        <w:adjustRightInd w:val="0"/>
      </w:pPr>
    </w:p>
    <w:p w:rsidR="00DC30FB" w:rsidRDefault="00DC30FB" w:rsidP="00EE0E45">
      <w:pPr>
        <w:pStyle w:val="Heading5"/>
      </w:pPr>
      <w:r>
        <w:t xml:space="preserve">Методика «Ваза с яблоками» </w:t>
      </w:r>
    </w:p>
    <w:p w:rsidR="00DC30FB" w:rsidRDefault="00DC30FB" w:rsidP="00EE0E45">
      <w:pPr>
        <w:widowControl w:val="0"/>
        <w:autoSpaceDE w:val="0"/>
        <w:autoSpaceDN w:val="0"/>
        <w:adjustRightInd w:val="0"/>
        <w:jc w:val="center"/>
        <w:rPr>
          <w:b/>
          <w:i/>
        </w:rPr>
      </w:pPr>
      <w:r>
        <w:rPr>
          <w:b/>
          <w:i/>
        </w:rPr>
        <w:t>(модифицированная проба Ж.Пиаже; Флейвелл, 1967).</w:t>
      </w:r>
    </w:p>
    <w:p w:rsidR="00DC30FB" w:rsidRDefault="00DC30FB" w:rsidP="00EE0E45">
      <w:r>
        <w:rPr>
          <w:i/>
        </w:rPr>
        <w:t>Оцениваемые УУД</w:t>
      </w:r>
      <w:r>
        <w:t>: действия, направленные на учет позиции собеседника (партнера)</w:t>
      </w:r>
    </w:p>
    <w:p w:rsidR="00DC30FB" w:rsidRDefault="00DC30FB" w:rsidP="00EE0E45">
      <w:r>
        <w:rPr>
          <w:i/>
        </w:rPr>
        <w:t>Возраст</w:t>
      </w:r>
      <w:r>
        <w:t xml:space="preserve">: ступень начальной школы (10,5 – 11 лет) </w:t>
      </w:r>
    </w:p>
    <w:p w:rsidR="00DC30FB" w:rsidRDefault="00DC30FB" w:rsidP="00EE0E45">
      <w:r>
        <w:rPr>
          <w:i/>
        </w:rPr>
        <w:t>Форма (ситуация оценивания)</w:t>
      </w:r>
      <w:r>
        <w:t xml:space="preserve">: групповая работа с детьми  </w:t>
      </w:r>
    </w:p>
    <w:p w:rsidR="00DC30FB" w:rsidRDefault="00DC30FB" w:rsidP="00EE0E45">
      <w:r>
        <w:rPr>
          <w:i/>
        </w:rPr>
        <w:t>Метод оценивания</w:t>
      </w:r>
      <w:r>
        <w:t>: анализ детских рисунков</w:t>
      </w:r>
    </w:p>
    <w:p w:rsidR="00DC30FB" w:rsidRDefault="00DC30FB" w:rsidP="00EE0E45">
      <w:r>
        <w:rPr>
          <w:i/>
        </w:rPr>
        <w:t xml:space="preserve">Описание задания: </w:t>
      </w:r>
      <w:r>
        <w:t xml:space="preserve">детям раздаются бланки с текстом задания и рисунками.  </w:t>
      </w:r>
    </w:p>
    <w:p w:rsidR="00DC30FB" w:rsidRDefault="00DC30FB" w:rsidP="00EE0E45">
      <w:r>
        <w:rPr>
          <w:i/>
        </w:rPr>
        <w:t>Материал</w:t>
      </w:r>
      <w:r>
        <w:t>: бланк задания и четыре разноцветных карандаша (можно фломастера): красный, желтый, зеленый и розовый.</w:t>
      </w:r>
    </w:p>
    <w:p w:rsidR="00DC30FB" w:rsidRDefault="00DC30FB" w:rsidP="00EE0E45">
      <w:r>
        <w:rPr>
          <w:i/>
        </w:rPr>
        <w:t xml:space="preserve">Инструкция </w:t>
      </w:r>
      <w:r>
        <w:t xml:space="preserve">(текст задания на бланке): </w:t>
      </w:r>
    </w:p>
    <w:p w:rsidR="00DC30FB" w:rsidRDefault="00DC30FB" w:rsidP="00EE0E45">
      <w:pPr>
        <w:pStyle w:val="1"/>
        <w:rPr>
          <w:sz w:val="24"/>
          <w:szCs w:val="24"/>
        </w:rPr>
      </w:pPr>
      <w:r>
        <w:rPr>
          <w:sz w:val="24"/>
          <w:szCs w:val="24"/>
        </w:rPr>
        <w:t xml:space="preserve">На занятии в кружке рисования за квадратным столом сидят четверо школьников – Настя, Люба, Денис и Егор. Они рисуют разноцветные яблоки, лежащие в вазе в центре стола (рис. 1.: ваза с красным, желтым, зеленым и розовым яблоком). Раскрась и подпиши рисунок каждого из четырех художников (рис. 2: </w:t>
      </w:r>
      <w:r>
        <w:rPr>
          <w:i/>
          <w:sz w:val="24"/>
          <w:szCs w:val="24"/>
        </w:rPr>
        <w:t>четыре рамки с одинаковыми изображениями вазы с не закрашенными яблоками</w:t>
      </w:r>
      <w:r>
        <w:rPr>
          <w:sz w:val="24"/>
          <w:szCs w:val="24"/>
        </w:rPr>
        <w:t xml:space="preserve">). </w:t>
      </w:r>
    </w:p>
    <w:p w:rsidR="00DC30FB" w:rsidRDefault="00DC30FB" w:rsidP="00EE0E45">
      <w:pPr>
        <w:pStyle w:val="1"/>
        <w:rPr>
          <w:sz w:val="24"/>
          <w:szCs w:val="24"/>
        </w:rPr>
      </w:pPr>
    </w:p>
    <w:p w:rsidR="00DC30FB" w:rsidRDefault="00DC30FB" w:rsidP="00EE0E45">
      <w:pPr>
        <w:pStyle w:val="1"/>
        <w:rPr>
          <w:sz w:val="24"/>
          <w:szCs w:val="24"/>
        </w:rPr>
      </w:pPr>
    </w:p>
    <w:p w:rsidR="00DC30FB" w:rsidRDefault="00DC30FB" w:rsidP="00EE0E45">
      <w:pPr>
        <w:pStyle w:val="1"/>
        <w:pBdr>
          <w:top w:val="single" w:sz="4" w:space="1" w:color="auto"/>
          <w:left w:val="single" w:sz="4" w:space="4" w:color="auto"/>
          <w:bottom w:val="single" w:sz="4" w:space="1" w:color="auto"/>
          <w:right w:val="single" w:sz="4" w:space="0" w:color="auto"/>
        </w:pBdr>
        <w:jc w:val="left"/>
        <w:rPr>
          <w:sz w:val="28"/>
          <w:szCs w:val="28"/>
        </w:rPr>
      </w:pPr>
      <w:r>
        <w:rPr>
          <w:sz w:val="28"/>
          <w:szCs w:val="28"/>
        </w:rPr>
        <w:tab/>
        <w:t xml:space="preserve">                                                Настя</w:t>
      </w:r>
    </w:p>
    <w:p w:rsidR="00DC30FB" w:rsidRDefault="00DC30FB" w:rsidP="00EE0E45">
      <w:pPr>
        <w:pStyle w:val="1"/>
        <w:pBdr>
          <w:top w:val="single" w:sz="4" w:space="1" w:color="auto"/>
          <w:left w:val="single" w:sz="4" w:space="4" w:color="auto"/>
          <w:bottom w:val="single" w:sz="4" w:space="1" w:color="auto"/>
          <w:right w:val="single" w:sz="4" w:space="0" w:color="auto"/>
        </w:pBdr>
        <w:jc w:val="left"/>
        <w:rPr>
          <w:sz w:val="28"/>
          <w:szCs w:val="28"/>
        </w:rPr>
      </w:pPr>
    </w:p>
    <w:p w:rsidR="00DC30FB" w:rsidRDefault="00DC30FB" w:rsidP="00EE0E45">
      <w:pPr>
        <w:pStyle w:val="1"/>
        <w:pBdr>
          <w:top w:val="single" w:sz="4" w:space="1" w:color="auto"/>
          <w:left w:val="single" w:sz="4" w:space="4" w:color="auto"/>
          <w:bottom w:val="single" w:sz="4" w:space="1" w:color="auto"/>
          <w:right w:val="single" w:sz="4" w:space="0" w:color="auto"/>
        </w:pBdr>
        <w:jc w:val="left"/>
        <w:rPr>
          <w:sz w:val="28"/>
          <w:szCs w:val="28"/>
        </w:rPr>
      </w:pPr>
      <w:r>
        <w:rPr>
          <w:noProof/>
        </w:rPr>
        <w:pict>
          <v:shape id="Рисунок 2" o:spid="_x0000_s1040" type="#_x0000_t75" style="position:absolute;margin-left:138pt;margin-top:-1.3pt;width:118.2pt;height:100.2pt;z-index:251653632;visibility:visible" stroked="t" strokeweight=".5pt">
            <v:imagedata r:id="rId22" o:title=""/>
            <w10:wrap type="square"/>
          </v:shape>
        </w:pict>
      </w:r>
    </w:p>
    <w:p w:rsidR="00DC30FB" w:rsidRDefault="00DC30FB" w:rsidP="00EE0E45">
      <w:pPr>
        <w:pStyle w:val="1"/>
        <w:pBdr>
          <w:top w:val="single" w:sz="4" w:space="1" w:color="auto"/>
          <w:left w:val="single" w:sz="4" w:space="4" w:color="auto"/>
          <w:bottom w:val="single" w:sz="4" w:space="1" w:color="auto"/>
          <w:right w:val="single" w:sz="4" w:space="0" w:color="auto"/>
        </w:pBdr>
        <w:jc w:val="left"/>
        <w:rPr>
          <w:sz w:val="28"/>
          <w:szCs w:val="28"/>
        </w:rPr>
      </w:pPr>
      <w:r>
        <w:rPr>
          <w:noProof/>
        </w:rPr>
        <w:pict>
          <v:shapetype id="_x0000_t202" coordsize="21600,21600" o:spt="202" path="m,l,21600r21600,l21600,xe">
            <v:stroke joinstyle="miter"/>
            <v:path gradientshapeok="t" o:connecttype="rect"/>
          </v:shapetype>
          <v:shape id="Text Box 6" o:spid="_x0000_s1041" type="#_x0000_t202" style="position:absolute;margin-left:180pt;margin-top:7.9pt;width:18pt;height:1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">
            <v:textbox>
              <w:txbxContent>
                <w:p w:rsidR="00DC30FB" w:rsidRDefault="00DC30FB" w:rsidP="00133532">
                  <w:pPr>
                    <w:rPr>
                      <w:b/>
                      <w:sz w:val="18"/>
                      <w:szCs w:val="18"/>
                    </w:rPr>
                  </w:pPr>
                  <w:bookmarkStart w:id="2" w:name="_GoBack"/>
                  <w:bookmarkEnd w:id="2"/>
                  <w:r>
                    <w:rPr>
                      <w:b/>
                      <w:sz w:val="18"/>
                      <w:szCs w:val="18"/>
                    </w:rPr>
                    <w:t>Р</w:t>
                  </w:r>
                </w:p>
              </w:txbxContent>
            </v:textbox>
          </v:shape>
        </w:pict>
      </w:r>
    </w:p>
    <w:p w:rsidR="00DC30FB" w:rsidRDefault="00DC30FB" w:rsidP="00EE0E45">
      <w:pPr>
        <w:pStyle w:val="1"/>
        <w:pBdr>
          <w:top w:val="single" w:sz="4" w:space="1" w:color="auto"/>
          <w:left w:val="single" w:sz="4" w:space="4" w:color="auto"/>
          <w:bottom w:val="single" w:sz="4" w:space="1" w:color="auto"/>
          <w:right w:val="single" w:sz="4" w:space="0" w:color="auto"/>
        </w:pBdr>
        <w:jc w:val="left"/>
        <w:rPr>
          <w:sz w:val="28"/>
          <w:szCs w:val="28"/>
        </w:rPr>
      </w:pPr>
      <w:r>
        <w:rPr>
          <w:noProof/>
        </w:rPr>
        <w:pict>
          <v:shape id="Text Box 5" o:spid="_x0000_s1042" type="#_x0000_t202" style="position:absolute;margin-left:222pt;margin-top:.1pt;width:18pt;height:18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">
            <v:textbox>
              <w:txbxContent>
                <w:p w:rsidR="00DC30FB" w:rsidRDefault="00DC30FB" w:rsidP="00133532">
                  <w:pPr>
                    <w:rPr>
                      <w:b/>
                      <w:sz w:val="18"/>
                      <w:szCs w:val="18"/>
                    </w:rPr>
                  </w:pPr>
                  <w:r>
                    <w:rPr>
                      <w:b/>
                      <w:sz w:val="18"/>
                      <w:szCs w:val="18"/>
                    </w:rPr>
                    <w:t>З</w:t>
                  </w:r>
                </w:p>
              </w:txbxContent>
            </v:textbox>
          </v:shape>
        </w:pict>
      </w:r>
      <w:r>
        <w:rPr>
          <w:noProof/>
        </w:rPr>
        <w:pict>
          <v:shape id="Text Box 4" o:spid="_x0000_s1043" type="#_x0000_t202" style="position:absolute;margin-left:156pt;margin-top:6.1pt;width:12pt;height:18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">
            <v:textbox>
              <w:txbxContent>
                <w:p w:rsidR="00DC30FB" w:rsidRDefault="00DC30FB" w:rsidP="00133532">
                  <w:pPr>
                    <w:rPr>
                      <w:b/>
                      <w:sz w:val="16"/>
                      <w:szCs w:val="16"/>
                    </w:rPr>
                  </w:pPr>
                  <w:r>
                    <w:rPr>
                      <w:b/>
                      <w:sz w:val="16"/>
                      <w:szCs w:val="16"/>
                    </w:rPr>
                    <w:t>Ж</w:t>
                  </w:r>
                </w:p>
              </w:txbxContent>
            </v:textbox>
          </v:shape>
        </w:pict>
      </w:r>
      <w:r>
        <w:rPr>
          <w:sz w:val="28"/>
          <w:szCs w:val="28"/>
        </w:rPr>
        <w:t xml:space="preserve">                             Люба                           Денис                  </w:t>
      </w:r>
    </w:p>
    <w:p w:rsidR="00DC30FB" w:rsidRDefault="00DC30FB" w:rsidP="00EE0E45">
      <w:pPr>
        <w:pStyle w:val="1"/>
        <w:pBdr>
          <w:top w:val="single" w:sz="4" w:space="1" w:color="auto"/>
          <w:left w:val="single" w:sz="4" w:space="4" w:color="auto"/>
          <w:bottom w:val="single" w:sz="4" w:space="1" w:color="auto"/>
          <w:right w:val="single" w:sz="4" w:space="0" w:color="auto"/>
        </w:pBdr>
        <w:jc w:val="left"/>
        <w:rPr>
          <w:sz w:val="28"/>
          <w:szCs w:val="28"/>
        </w:rPr>
      </w:pPr>
      <w:r>
        <w:rPr>
          <w:noProof/>
        </w:rPr>
        <w:pict>
          <v:shape id="Text Box 3" o:spid="_x0000_s1044" type="#_x0000_t202" style="position:absolute;margin-left:186pt;margin-top:-1.7pt;width:18pt;height:18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">
            <v:textbox>
              <w:txbxContent>
                <w:p w:rsidR="00DC30FB" w:rsidRDefault="00DC30FB" w:rsidP="00133532">
                  <w:pPr>
                    <w:rPr>
                      <w:b/>
                      <w:sz w:val="18"/>
                      <w:szCs w:val="18"/>
                    </w:rPr>
                  </w:pPr>
                  <w:r>
                    <w:rPr>
                      <w:b/>
                      <w:sz w:val="18"/>
                      <w:szCs w:val="18"/>
                    </w:rPr>
                    <w:t>К</w:t>
                  </w:r>
                </w:p>
              </w:txbxContent>
            </v:textbox>
          </v:shape>
        </w:pict>
      </w:r>
    </w:p>
    <w:p w:rsidR="00DC30FB" w:rsidRDefault="00DC30FB" w:rsidP="00EE0E45">
      <w:pPr>
        <w:pStyle w:val="1"/>
        <w:pBdr>
          <w:top w:val="single" w:sz="4" w:space="1" w:color="auto"/>
          <w:left w:val="single" w:sz="4" w:space="4" w:color="auto"/>
          <w:bottom w:val="single" w:sz="4" w:space="1" w:color="auto"/>
          <w:right w:val="single" w:sz="4" w:space="0" w:color="auto"/>
        </w:pBdr>
        <w:jc w:val="left"/>
        <w:rPr>
          <w:sz w:val="28"/>
          <w:szCs w:val="28"/>
        </w:rPr>
      </w:pPr>
    </w:p>
    <w:p w:rsidR="00DC30FB" w:rsidRDefault="00DC30FB" w:rsidP="00EE0E45">
      <w:pPr>
        <w:pStyle w:val="1"/>
        <w:pBdr>
          <w:top w:val="single" w:sz="4" w:space="1" w:color="auto"/>
          <w:left w:val="single" w:sz="4" w:space="4" w:color="auto"/>
          <w:bottom w:val="single" w:sz="4" w:space="1" w:color="auto"/>
          <w:right w:val="single" w:sz="4" w:space="0" w:color="auto"/>
        </w:pBdr>
        <w:jc w:val="left"/>
        <w:rPr>
          <w:sz w:val="28"/>
          <w:szCs w:val="28"/>
        </w:rPr>
      </w:pPr>
      <w:r>
        <w:rPr>
          <w:sz w:val="28"/>
          <w:szCs w:val="28"/>
        </w:rPr>
        <w:t xml:space="preserve">                                                              Егор                                                     </w:t>
      </w:r>
    </w:p>
    <w:p w:rsidR="00DC30FB" w:rsidRDefault="00DC30FB" w:rsidP="00EE0E45">
      <w:pPr>
        <w:pStyle w:val="1"/>
        <w:jc w:val="left"/>
        <w:rPr>
          <w:sz w:val="28"/>
          <w:szCs w:val="28"/>
        </w:rPr>
      </w:pPr>
      <w:r>
        <w:rPr>
          <w:sz w:val="28"/>
          <w:szCs w:val="28"/>
        </w:rPr>
        <w:t xml:space="preserve">                                                               Рис. 1.</w:t>
      </w:r>
    </w:p>
    <w:p w:rsidR="00DC30FB" w:rsidRDefault="00DC30FB" w:rsidP="00EE0E45">
      <w:pPr>
        <w:pStyle w:val="1"/>
        <w:pBdr>
          <w:top w:val="single" w:sz="4" w:space="1" w:color="auto"/>
          <w:left w:val="single" w:sz="4" w:space="4" w:color="auto"/>
          <w:bottom w:val="single" w:sz="4" w:space="1" w:color="auto"/>
          <w:right w:val="single" w:sz="4" w:space="0" w:color="auto"/>
        </w:pBdr>
        <w:jc w:val="left"/>
        <w:rPr>
          <w:sz w:val="28"/>
          <w:szCs w:val="28"/>
        </w:rPr>
      </w:pPr>
      <w:r w:rsidRPr="00C172AA">
        <w:rPr>
          <w:noProof/>
          <w:sz w:val="28"/>
          <w:szCs w:val="28"/>
        </w:rPr>
        <w:pict>
          <v:shape id="_x0000_i1031" type="#_x0000_t75" alt="ваза_1" style="width:98.25pt;height:108.75pt;visibility:visible">
            <v:imagedata r:id="rId23" o:title=""/>
          </v:shape>
        </w:pict>
      </w:r>
      <w:r w:rsidRPr="00C172AA">
        <w:rPr>
          <w:noProof/>
          <w:sz w:val="28"/>
          <w:szCs w:val="28"/>
        </w:rPr>
        <w:pict>
          <v:shape id="_x0000_i1032" type="#_x0000_t75" alt="ваза_1" style="width:98.25pt;height:108.75pt;visibility:visible">
            <v:imagedata r:id="rId23" o:title=""/>
          </v:shape>
        </w:pict>
      </w:r>
      <w:r w:rsidRPr="00C172AA">
        <w:rPr>
          <w:noProof/>
          <w:sz w:val="28"/>
          <w:szCs w:val="28"/>
        </w:rPr>
        <w:pict>
          <v:shape id="_x0000_i1033" type="#_x0000_t75" alt="ваза_1" style="width:98.25pt;height:108.75pt;visibility:visible">
            <v:imagedata r:id="rId23" o:title=""/>
          </v:shape>
        </w:pict>
      </w:r>
      <w:r w:rsidRPr="00C172AA">
        <w:rPr>
          <w:noProof/>
          <w:sz w:val="28"/>
          <w:szCs w:val="28"/>
        </w:rPr>
        <w:pict>
          <v:shape id="_x0000_i1034" type="#_x0000_t75" alt="ваза_1" style="width:98.25pt;height:108.75pt;visibility:visible">
            <v:imagedata r:id="rId23" o:title=""/>
          </v:shape>
        </w:pict>
      </w:r>
    </w:p>
    <w:p w:rsidR="00DC30FB" w:rsidRDefault="00DC30FB" w:rsidP="00EE0E45">
      <w:pPr>
        <w:pStyle w:val="1"/>
        <w:jc w:val="left"/>
        <w:rPr>
          <w:sz w:val="28"/>
          <w:szCs w:val="28"/>
        </w:rPr>
      </w:pPr>
      <w:r>
        <w:rPr>
          <w:sz w:val="28"/>
          <w:szCs w:val="28"/>
        </w:rPr>
        <w:t xml:space="preserve">                                                                Рис. 2.</w:t>
      </w:r>
    </w:p>
    <w:p w:rsidR="00DC30FB" w:rsidRDefault="00DC30FB" w:rsidP="00EE0E45">
      <w:r>
        <w:rPr>
          <w:i/>
        </w:rPr>
        <w:t>Критерии оценивания</w:t>
      </w:r>
      <w:r>
        <w:t xml:space="preserve">: </w:t>
      </w:r>
    </w:p>
    <w:p w:rsidR="00DC30FB" w:rsidRDefault="00DC30FB" w:rsidP="00EE0E45">
      <w:pPr>
        <w:numPr>
          <w:ilvl w:val="0"/>
          <w:numId w:val="33"/>
        </w:numPr>
        <w:tabs>
          <w:tab w:val="clear" w:pos="360"/>
        </w:tabs>
        <w:jc w:val="both"/>
      </w:pPr>
      <w:r>
        <w:t>понимание возможности различных позиций и точек зрения (преодоление эгоцентризма), ориентация на позиции других людей, отличные от собственной,</w:t>
      </w:r>
    </w:p>
    <w:p w:rsidR="00DC30FB" w:rsidRDefault="00DC30FB" w:rsidP="00EE0E45">
      <w:pPr>
        <w:numPr>
          <w:ilvl w:val="0"/>
          <w:numId w:val="33"/>
        </w:numPr>
        <w:tabs>
          <w:tab w:val="clear" w:pos="360"/>
        </w:tabs>
        <w:jc w:val="both"/>
      </w:pPr>
      <w:r>
        <w:t>соотнесение характеристик или признаков предметов с особенностями точки зрения наблюдателя, координация разных пространственных позиций.</w:t>
      </w:r>
    </w:p>
    <w:p w:rsidR="00DC30FB" w:rsidRDefault="00DC30FB" w:rsidP="00EE0E45">
      <w:pPr>
        <w:rPr>
          <w:i/>
        </w:rPr>
      </w:pPr>
      <w:r>
        <w:rPr>
          <w:i/>
        </w:rPr>
        <w:t>Показатели уровня выполнения задания:</w:t>
      </w:r>
    </w:p>
    <w:p w:rsidR="00DC30FB" w:rsidRDefault="00DC30FB" w:rsidP="00EE0E45">
      <w:pPr>
        <w:widowControl w:val="0"/>
        <w:autoSpaceDE w:val="0"/>
        <w:autoSpaceDN w:val="0"/>
        <w:adjustRightInd w:val="0"/>
        <w:jc w:val="both"/>
      </w:pPr>
      <w:r>
        <w:rPr>
          <w:i/>
        </w:rPr>
        <w:t>Низкий уровень</w:t>
      </w:r>
      <w:r>
        <w:t>: ребенок не учитывает различие точек зрения наблюдателей: рисунки одинаковые или яблоки закрашены в случайном порядке и не соответствуют позиции художника.</w:t>
      </w:r>
    </w:p>
    <w:p w:rsidR="00DC30FB" w:rsidRDefault="00DC30FB" w:rsidP="00EE0E45">
      <w:pPr>
        <w:widowControl w:val="0"/>
        <w:autoSpaceDE w:val="0"/>
        <w:autoSpaceDN w:val="0"/>
        <w:adjustRightInd w:val="0"/>
        <w:jc w:val="both"/>
      </w:pPr>
      <w:r>
        <w:rPr>
          <w:i/>
        </w:rPr>
        <w:t>Средний уровень</w:t>
      </w:r>
      <w:r>
        <w:t xml:space="preserve">: частично правильный ответ: ребенок понимает наличие разных точек зрения, но не любую точку зрения может правильно представить и учесть: по крайней мере на двух из четырех рисунков расположение яблок соответствует точке зрения художника. </w:t>
      </w:r>
    </w:p>
    <w:p w:rsidR="00DC30FB" w:rsidRDefault="00DC30FB" w:rsidP="00EE0E45">
      <w:pPr>
        <w:widowControl w:val="0"/>
        <w:autoSpaceDE w:val="0"/>
        <w:autoSpaceDN w:val="0"/>
        <w:adjustRightInd w:val="0"/>
        <w:jc w:val="both"/>
        <w:rPr>
          <w:i/>
        </w:rPr>
      </w:pPr>
      <w:r>
        <w:rPr>
          <w:i/>
        </w:rPr>
        <w:t>Высокий уровень</w:t>
      </w:r>
      <w:r>
        <w:t>: ребенок четко ориентируется на особенности пространственной позиции наблюдателей: на всех четырехрисунках расположение яблок соответствует позиции художников.</w:t>
      </w:r>
    </w:p>
    <w:p w:rsidR="00DC30FB" w:rsidRDefault="00DC30FB" w:rsidP="00EE0E45">
      <w:pPr>
        <w:rPr>
          <w:b/>
        </w:rPr>
      </w:pPr>
    </w:p>
    <w:p w:rsidR="00DC30FB" w:rsidRDefault="00DC30FB" w:rsidP="00EE0E45">
      <w:pPr>
        <w:jc w:val="center"/>
        <w:rPr>
          <w:b/>
        </w:rPr>
      </w:pPr>
      <w:r>
        <w:rPr>
          <w:b/>
        </w:rPr>
        <w:t>Методические рекомендации</w:t>
      </w:r>
    </w:p>
    <w:p w:rsidR="00DC30FB" w:rsidRDefault="00DC30FB" w:rsidP="00EE0E45">
      <w:pPr>
        <w:jc w:val="center"/>
      </w:pPr>
    </w:p>
    <w:p w:rsidR="00DC30FB" w:rsidRDefault="00DC30FB" w:rsidP="00EE0E45">
      <w:r>
        <w:t xml:space="preserve">При низких общих показателях нужно обратиться к психологу и разработать программу коррекционной работы.  При средних показателях развивать коммуникативные способности. </w:t>
      </w:r>
    </w:p>
    <w:p w:rsidR="00DC30FB" w:rsidRDefault="00DC30FB" w:rsidP="00EE0E45"/>
    <w:p w:rsidR="00DC30FB" w:rsidRDefault="00DC30FB" w:rsidP="00EE0E45">
      <w:pPr>
        <w:jc w:val="both"/>
        <w:rPr>
          <w:b/>
          <w:i/>
        </w:rPr>
      </w:pPr>
      <w:r>
        <w:rPr>
          <w:b/>
          <w:i/>
        </w:rPr>
        <w:t>Для развития коммуникативных способностей нужно:</w:t>
      </w:r>
    </w:p>
    <w:p w:rsidR="00DC30FB" w:rsidRDefault="00DC30FB" w:rsidP="00EE0E45">
      <w:pPr>
        <w:jc w:val="both"/>
      </w:pPr>
    </w:p>
    <w:p w:rsidR="00DC30FB" w:rsidRDefault="00DC30FB" w:rsidP="00EE0E45">
      <w:pPr>
        <w:numPr>
          <w:ilvl w:val="0"/>
          <w:numId w:val="34"/>
        </w:numPr>
        <w:jc w:val="both"/>
      </w:pPr>
      <w:r>
        <w:t>постараться создать в классе  атмосферу взаимной доброжелательности и взаимопомощи, только при этом каждый ребенок сможет чувствовать себя среди сверстников спокойным и уверенным в себе;</w:t>
      </w:r>
    </w:p>
    <w:p w:rsidR="00DC30FB" w:rsidRDefault="00DC30FB" w:rsidP="00EE0E45">
      <w:pPr>
        <w:numPr>
          <w:ilvl w:val="0"/>
          <w:numId w:val="34"/>
        </w:numPr>
        <w:jc w:val="both"/>
      </w:pPr>
      <w:r>
        <w:t>стремитесь привлечь каждого ребенка в классе к общим делам, участие которых способствует возникновению общих проблем и переживаний, и в конечном итоге – большему объединению детей в классе;</w:t>
      </w:r>
    </w:p>
    <w:p w:rsidR="00DC30FB" w:rsidRDefault="00DC30FB" w:rsidP="00EE0E45">
      <w:pPr>
        <w:numPr>
          <w:ilvl w:val="0"/>
          <w:numId w:val="34"/>
        </w:numPr>
        <w:jc w:val="both"/>
      </w:pPr>
      <w:r>
        <w:t>используйте в работе с детьми коллективные игры, развивающие мышление, творческую активность, а так же деятельный подход, работу в парах, группах;</w:t>
      </w:r>
    </w:p>
    <w:p w:rsidR="00DC30FB" w:rsidRDefault="00DC30FB" w:rsidP="00EE0E45">
      <w:pPr>
        <w:numPr>
          <w:ilvl w:val="0"/>
          <w:numId w:val="34"/>
        </w:numPr>
      </w:pPr>
      <w:r>
        <w:t xml:space="preserve">проводите  беседы на тему «этикет», «как правильно общаться». </w:t>
      </w:r>
    </w:p>
    <w:p w:rsidR="00DC30FB" w:rsidRDefault="00DC30FB" w:rsidP="00EE0E45"/>
    <w:p w:rsidR="00DC30FB" w:rsidRDefault="00DC30FB" w:rsidP="00EE0E45"/>
    <w:p w:rsidR="00DC30FB" w:rsidRDefault="00DC30FB" w:rsidP="00EE0E45">
      <w:pPr>
        <w:rPr>
          <w:rFonts w:ascii="Arial" w:hAnsi="Arial" w:cs="Arial"/>
          <w:b/>
          <w:sz w:val="28"/>
          <w:szCs w:val="28"/>
        </w:rPr>
        <w:sectPr w:rsidR="00DC30FB">
          <w:pgSz w:w="11906" w:h="16838"/>
          <w:pgMar w:top="1134" w:right="924" w:bottom="1134" w:left="1259" w:header="709" w:footer="709" w:gutter="0"/>
          <w:cols w:space="708"/>
          <w:rtlGutter/>
          <w:docGrid w:linePitch="360"/>
        </w:sectPr>
      </w:pPr>
    </w:p>
    <w:p w:rsidR="00DC30FB" w:rsidRDefault="00DC30FB" w:rsidP="00EE0E45">
      <w:pPr>
        <w:jc w:val="center"/>
        <w:rPr>
          <w:b/>
          <w:sz w:val="28"/>
          <w:szCs w:val="28"/>
        </w:rPr>
      </w:pPr>
      <w:r>
        <w:rPr>
          <w:b/>
          <w:sz w:val="28"/>
          <w:szCs w:val="28"/>
        </w:rPr>
        <w:t>Циклограмма мероприятий</w:t>
      </w:r>
    </w:p>
    <w:p w:rsidR="00DC30FB" w:rsidRDefault="00DC30FB" w:rsidP="00EE0E45">
      <w:pPr>
        <w:jc w:val="center"/>
        <w:rPr>
          <w:rFonts w:ascii="Arial" w:hAnsi="Arial" w:cs="Arial"/>
          <w:b/>
          <w:sz w:val="28"/>
          <w:szCs w:val="28"/>
        </w:rPr>
      </w:pPr>
    </w:p>
    <w:p w:rsidR="00DC30FB" w:rsidRDefault="00DC30FB" w:rsidP="00EE0E45">
      <w:pPr>
        <w:jc w:val="center"/>
        <w:rPr>
          <w:rFonts w:ascii="Arial" w:hAnsi="Arial" w:cs="Arial"/>
          <w:b/>
          <w:sz w:val="28"/>
          <w:szCs w:val="28"/>
        </w:rPr>
      </w:pP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58"/>
        <w:gridCol w:w="2485"/>
        <w:gridCol w:w="1978"/>
        <w:gridCol w:w="2700"/>
        <w:gridCol w:w="2693"/>
        <w:gridCol w:w="2268"/>
        <w:gridCol w:w="2268"/>
      </w:tblGrid>
      <w:tr w:rsidR="00DC30FB" w:rsidTr="00677F7E">
        <w:tc>
          <w:tcPr>
            <w:tcW w:w="458" w:type="dxa"/>
            <w:vAlign w:val="center"/>
          </w:tcPr>
          <w:p w:rsidR="00DC30FB" w:rsidRDefault="00DC30FB" w:rsidP="00EE0E45">
            <w:pPr>
              <w:jc w:val="center"/>
            </w:pPr>
            <w:r>
              <w:t>№</w:t>
            </w:r>
          </w:p>
        </w:tc>
        <w:tc>
          <w:tcPr>
            <w:tcW w:w="2485" w:type="dxa"/>
            <w:vAlign w:val="center"/>
          </w:tcPr>
          <w:p w:rsidR="00DC30FB" w:rsidRDefault="00DC30FB" w:rsidP="00EE0E45">
            <w:pPr>
              <w:jc w:val="center"/>
            </w:pPr>
            <w:r>
              <w:t>УУД</w:t>
            </w:r>
          </w:p>
        </w:tc>
        <w:tc>
          <w:tcPr>
            <w:tcW w:w="1978" w:type="dxa"/>
            <w:vAlign w:val="center"/>
          </w:tcPr>
          <w:p w:rsidR="00DC30FB" w:rsidRDefault="00DC30FB" w:rsidP="00EE0E45">
            <w:pPr>
              <w:jc w:val="center"/>
            </w:pPr>
            <w:r>
              <w:t>Характеристика УУД</w:t>
            </w:r>
          </w:p>
        </w:tc>
        <w:tc>
          <w:tcPr>
            <w:tcW w:w="2700" w:type="dxa"/>
            <w:vAlign w:val="center"/>
          </w:tcPr>
          <w:p w:rsidR="00DC30FB" w:rsidRDefault="00DC30FB" w:rsidP="00EE0E45">
            <w:pPr>
              <w:jc w:val="center"/>
            </w:pPr>
            <w:r>
              <w:t>Инструментарий</w:t>
            </w:r>
          </w:p>
        </w:tc>
        <w:tc>
          <w:tcPr>
            <w:tcW w:w="2693" w:type="dxa"/>
            <w:vAlign w:val="center"/>
          </w:tcPr>
          <w:p w:rsidR="00DC30FB" w:rsidRDefault="00DC30FB" w:rsidP="00EE0E45">
            <w:pPr>
              <w:jc w:val="center"/>
            </w:pPr>
            <w:r>
              <w:t>Методы</w:t>
            </w:r>
          </w:p>
        </w:tc>
        <w:tc>
          <w:tcPr>
            <w:tcW w:w="2268" w:type="dxa"/>
            <w:vAlign w:val="center"/>
          </w:tcPr>
          <w:p w:rsidR="00DC30FB" w:rsidRDefault="00DC30FB" w:rsidP="00EE0E45">
            <w:pPr>
              <w:jc w:val="center"/>
            </w:pPr>
            <w:r>
              <w:t>Периодичность проведения</w:t>
            </w:r>
          </w:p>
        </w:tc>
        <w:tc>
          <w:tcPr>
            <w:tcW w:w="2268" w:type="dxa"/>
          </w:tcPr>
          <w:p w:rsidR="00DC30FB" w:rsidRDefault="00DC30FB" w:rsidP="00EE0E45">
            <w:pPr>
              <w:jc w:val="center"/>
            </w:pPr>
            <w:r>
              <w:t>Сроки проведения</w:t>
            </w:r>
          </w:p>
        </w:tc>
      </w:tr>
      <w:tr w:rsidR="00DC30FB" w:rsidTr="00677F7E">
        <w:trPr>
          <w:trHeight w:val="622"/>
        </w:trPr>
        <w:tc>
          <w:tcPr>
            <w:tcW w:w="458" w:type="dxa"/>
          </w:tcPr>
          <w:p w:rsidR="00DC30FB" w:rsidRDefault="00DC30FB" w:rsidP="00EE0E45">
            <w:pPr>
              <w:rPr>
                <w:b/>
              </w:rPr>
            </w:pPr>
            <w:r>
              <w:rPr>
                <w:b/>
              </w:rPr>
              <w:t>1</w:t>
            </w:r>
          </w:p>
          <w:p w:rsidR="00DC30FB" w:rsidRDefault="00DC30FB" w:rsidP="00EE0E45">
            <w:pPr>
              <w:rPr>
                <w:b/>
              </w:rPr>
            </w:pPr>
          </w:p>
        </w:tc>
        <w:tc>
          <w:tcPr>
            <w:tcW w:w="2485" w:type="dxa"/>
          </w:tcPr>
          <w:p w:rsidR="00DC30FB" w:rsidRDefault="00DC30FB" w:rsidP="00EE0E45">
            <w:pPr>
              <w:ind w:left="113" w:right="113"/>
            </w:pPr>
            <w:r>
              <w:t>Самопознание и самоопределение</w:t>
            </w:r>
          </w:p>
        </w:tc>
        <w:tc>
          <w:tcPr>
            <w:tcW w:w="1978" w:type="dxa"/>
          </w:tcPr>
          <w:p w:rsidR="00DC30FB" w:rsidRDefault="00DC30FB" w:rsidP="00EE0E45">
            <w:r>
              <w:t>Самооценка</w:t>
            </w:r>
          </w:p>
          <w:p w:rsidR="00DC30FB" w:rsidRDefault="00DC30FB" w:rsidP="00EE0E45">
            <w:pPr>
              <w:rPr>
                <w:b/>
              </w:rPr>
            </w:pPr>
          </w:p>
        </w:tc>
        <w:tc>
          <w:tcPr>
            <w:tcW w:w="2700" w:type="dxa"/>
          </w:tcPr>
          <w:p w:rsidR="00DC30FB" w:rsidRDefault="00DC30FB" w:rsidP="00EE0E45">
            <w:pPr>
              <w:rPr>
                <w:b/>
                <w:i/>
              </w:rPr>
            </w:pPr>
            <w:r>
              <w:t>Тест на определение самооценки «Лесенка»</w:t>
            </w:r>
          </w:p>
        </w:tc>
        <w:tc>
          <w:tcPr>
            <w:tcW w:w="2693" w:type="dxa"/>
          </w:tcPr>
          <w:p w:rsidR="00DC30FB" w:rsidRDefault="00DC30FB" w:rsidP="00EE0E45">
            <w:r>
              <w:t>тестирование</w:t>
            </w:r>
          </w:p>
        </w:tc>
        <w:tc>
          <w:tcPr>
            <w:tcW w:w="2268" w:type="dxa"/>
          </w:tcPr>
          <w:p w:rsidR="00DC30FB" w:rsidRPr="00457E05" w:rsidRDefault="00DC30FB" w:rsidP="00EE0E45">
            <w:r w:rsidRPr="00457E05">
              <w:t xml:space="preserve">2 раза в год </w:t>
            </w:r>
          </w:p>
        </w:tc>
        <w:tc>
          <w:tcPr>
            <w:tcW w:w="2268" w:type="dxa"/>
          </w:tcPr>
          <w:p w:rsidR="00DC30FB" w:rsidRPr="00457E05" w:rsidRDefault="00DC30FB" w:rsidP="00EE0E45">
            <w:r w:rsidRPr="00457E05">
              <w:t>Декабрь, май</w:t>
            </w:r>
          </w:p>
        </w:tc>
      </w:tr>
      <w:tr w:rsidR="00DC30FB" w:rsidTr="00677F7E">
        <w:tc>
          <w:tcPr>
            <w:tcW w:w="458" w:type="dxa"/>
          </w:tcPr>
          <w:p w:rsidR="00DC30FB" w:rsidRDefault="00DC30FB" w:rsidP="00EE0E45">
            <w:pPr>
              <w:rPr>
                <w:b/>
              </w:rPr>
            </w:pPr>
            <w:r>
              <w:rPr>
                <w:b/>
              </w:rPr>
              <w:t>3</w:t>
            </w:r>
          </w:p>
        </w:tc>
        <w:tc>
          <w:tcPr>
            <w:tcW w:w="2485" w:type="dxa"/>
          </w:tcPr>
          <w:p w:rsidR="00DC30FB" w:rsidRDefault="00DC30FB" w:rsidP="00EE0E45">
            <w:r>
              <w:t>Смыслообразование</w:t>
            </w:r>
          </w:p>
        </w:tc>
        <w:tc>
          <w:tcPr>
            <w:tcW w:w="1978" w:type="dxa"/>
          </w:tcPr>
          <w:p w:rsidR="00DC30FB" w:rsidRDefault="00DC30FB" w:rsidP="00EE0E45">
            <w:pPr>
              <w:rPr>
                <w:b/>
              </w:rPr>
            </w:pPr>
            <w:r>
              <w:t>Мотивация</w:t>
            </w:r>
          </w:p>
        </w:tc>
        <w:tc>
          <w:tcPr>
            <w:tcW w:w="2700" w:type="dxa"/>
          </w:tcPr>
          <w:p w:rsidR="00DC30FB" w:rsidRDefault="00DC30FB" w:rsidP="00EE0E45">
            <w:pPr>
              <w:pStyle w:val="Title"/>
              <w:numPr>
                <w:ilvl w:val="0"/>
                <w:numId w:val="38"/>
              </w:numPr>
              <w:tabs>
                <w:tab w:val="left" w:pos="182"/>
                <w:tab w:val="left" w:pos="540"/>
              </w:tabs>
              <w:ind w:left="182" w:hanging="141"/>
              <w:jc w:val="left"/>
              <w:rPr>
                <w:b/>
                <w:sz w:val="24"/>
              </w:rPr>
            </w:pPr>
            <w:r>
              <w:rPr>
                <w:sz w:val="24"/>
              </w:rPr>
              <w:t>Анкета для первоклассников по оценке уровня школьной мотивации</w:t>
            </w:r>
          </w:p>
          <w:p w:rsidR="00DC30FB" w:rsidRPr="00EE0E45" w:rsidRDefault="00DC30FB" w:rsidP="00EE0E45">
            <w:pPr>
              <w:numPr>
                <w:ilvl w:val="0"/>
                <w:numId w:val="38"/>
              </w:numPr>
              <w:tabs>
                <w:tab w:val="left" w:pos="182"/>
              </w:tabs>
              <w:suppressAutoHyphens/>
              <w:ind w:left="182" w:hanging="141"/>
            </w:pPr>
            <w:r>
              <w:t>Определение мотивов учения</w:t>
            </w:r>
          </w:p>
        </w:tc>
        <w:tc>
          <w:tcPr>
            <w:tcW w:w="2693" w:type="dxa"/>
          </w:tcPr>
          <w:p w:rsidR="00DC30FB" w:rsidRDefault="00DC30FB" w:rsidP="00EE0E45">
            <w:r>
              <w:t>тестирование</w:t>
            </w:r>
          </w:p>
        </w:tc>
        <w:tc>
          <w:tcPr>
            <w:tcW w:w="2268" w:type="dxa"/>
          </w:tcPr>
          <w:p w:rsidR="00DC30FB" w:rsidRPr="00457E05" w:rsidRDefault="00DC30FB" w:rsidP="00EE0E45">
            <w:r w:rsidRPr="00457E05">
              <w:t>2 раза в год</w:t>
            </w:r>
          </w:p>
        </w:tc>
        <w:tc>
          <w:tcPr>
            <w:tcW w:w="2268" w:type="dxa"/>
          </w:tcPr>
          <w:p w:rsidR="00DC30FB" w:rsidRPr="00457E05" w:rsidRDefault="00DC30FB" w:rsidP="00EE0E45">
            <w:r w:rsidRPr="00457E05">
              <w:t>Декабрь, май</w:t>
            </w:r>
          </w:p>
        </w:tc>
      </w:tr>
      <w:tr w:rsidR="00DC30FB" w:rsidTr="00677F7E">
        <w:tc>
          <w:tcPr>
            <w:tcW w:w="458" w:type="dxa"/>
          </w:tcPr>
          <w:p w:rsidR="00DC30FB" w:rsidRDefault="00DC30FB" w:rsidP="00EE0E45">
            <w:pPr>
              <w:rPr>
                <w:b/>
              </w:rPr>
            </w:pPr>
            <w:r>
              <w:rPr>
                <w:b/>
              </w:rPr>
              <w:t>4</w:t>
            </w:r>
          </w:p>
        </w:tc>
        <w:tc>
          <w:tcPr>
            <w:tcW w:w="2485" w:type="dxa"/>
          </w:tcPr>
          <w:p w:rsidR="00DC30FB" w:rsidRDefault="00DC30FB" w:rsidP="00EE0E45">
            <w:pPr>
              <w:ind w:left="113" w:right="113"/>
              <w:rPr>
                <w:bCs/>
              </w:rPr>
            </w:pPr>
            <w:r>
              <w:rPr>
                <w:bCs/>
              </w:rPr>
              <w:t>Нравственно-этическая ориентация</w:t>
            </w:r>
          </w:p>
          <w:p w:rsidR="00DC30FB" w:rsidRDefault="00DC30FB" w:rsidP="00EE0E45">
            <w:pPr>
              <w:rPr>
                <w:b/>
              </w:rPr>
            </w:pPr>
          </w:p>
        </w:tc>
        <w:tc>
          <w:tcPr>
            <w:tcW w:w="1978" w:type="dxa"/>
          </w:tcPr>
          <w:p w:rsidR="00DC30FB" w:rsidRDefault="00DC30FB" w:rsidP="00EE0E45"/>
        </w:tc>
        <w:tc>
          <w:tcPr>
            <w:tcW w:w="2700" w:type="dxa"/>
          </w:tcPr>
          <w:p w:rsidR="00DC30FB" w:rsidRPr="008A3F11" w:rsidRDefault="00DC30FB" w:rsidP="00EE0E45">
            <w:pPr>
              <w:numPr>
                <w:ilvl w:val="0"/>
                <w:numId w:val="37"/>
              </w:numPr>
              <w:suppressAutoHyphens/>
              <w:ind w:left="182" w:hanging="182"/>
            </w:pPr>
            <w:r>
              <w:t>Методика «Что такое хорошо и что такое плохо»</w:t>
            </w:r>
          </w:p>
        </w:tc>
        <w:tc>
          <w:tcPr>
            <w:tcW w:w="2693" w:type="dxa"/>
          </w:tcPr>
          <w:p w:rsidR="00DC30FB" w:rsidRDefault="00DC30FB" w:rsidP="00EE0E45">
            <w:pPr>
              <w:rPr>
                <w:b/>
              </w:rPr>
            </w:pPr>
            <w:r>
              <w:t>анкетирование</w:t>
            </w:r>
          </w:p>
        </w:tc>
        <w:tc>
          <w:tcPr>
            <w:tcW w:w="2268" w:type="dxa"/>
          </w:tcPr>
          <w:p w:rsidR="00DC30FB" w:rsidRPr="00457E05" w:rsidRDefault="00DC30FB" w:rsidP="00EE0E45">
            <w:r w:rsidRPr="00457E05">
              <w:t>2 раза в год</w:t>
            </w:r>
          </w:p>
        </w:tc>
        <w:tc>
          <w:tcPr>
            <w:tcW w:w="2268" w:type="dxa"/>
          </w:tcPr>
          <w:p w:rsidR="00DC30FB" w:rsidRPr="00457E05" w:rsidRDefault="00DC30FB" w:rsidP="00EE0E45">
            <w:r w:rsidRPr="00457E05">
              <w:t>Декабрь, май</w:t>
            </w:r>
          </w:p>
        </w:tc>
      </w:tr>
      <w:tr w:rsidR="00DC30FB" w:rsidTr="00677F7E">
        <w:tc>
          <w:tcPr>
            <w:tcW w:w="458" w:type="dxa"/>
          </w:tcPr>
          <w:p w:rsidR="00DC30FB" w:rsidRDefault="00DC30FB" w:rsidP="00EE0E45">
            <w:pPr>
              <w:rPr>
                <w:b/>
              </w:rPr>
            </w:pPr>
            <w:r>
              <w:rPr>
                <w:b/>
              </w:rPr>
              <w:t>5</w:t>
            </w:r>
          </w:p>
        </w:tc>
        <w:tc>
          <w:tcPr>
            <w:tcW w:w="2485" w:type="dxa"/>
          </w:tcPr>
          <w:p w:rsidR="00DC30FB" w:rsidRDefault="00DC30FB" w:rsidP="00EE0E45">
            <w:r>
              <w:t xml:space="preserve">Регулятивные УУД </w:t>
            </w:r>
          </w:p>
        </w:tc>
        <w:tc>
          <w:tcPr>
            <w:tcW w:w="1978" w:type="dxa"/>
          </w:tcPr>
          <w:p w:rsidR="00DC30FB" w:rsidRDefault="00DC30FB" w:rsidP="00EE0E45">
            <w:r>
              <w:t>контроль</w:t>
            </w:r>
          </w:p>
        </w:tc>
        <w:tc>
          <w:tcPr>
            <w:tcW w:w="2700" w:type="dxa"/>
          </w:tcPr>
          <w:p w:rsidR="00DC30FB" w:rsidRDefault="00DC30FB" w:rsidP="00EE0E45">
            <w:pPr>
              <w:numPr>
                <w:ilvl w:val="0"/>
                <w:numId w:val="42"/>
              </w:numPr>
            </w:pPr>
            <w:r>
              <w:t>Рисование по точкам</w:t>
            </w:r>
          </w:p>
          <w:p w:rsidR="00DC30FB" w:rsidRDefault="00DC30FB" w:rsidP="00EE0E45">
            <w:pPr>
              <w:numPr>
                <w:ilvl w:val="0"/>
                <w:numId w:val="42"/>
              </w:numPr>
              <w:rPr>
                <w:b/>
              </w:rPr>
            </w:pPr>
            <w:r>
              <w:t>Корректурная проба</w:t>
            </w:r>
          </w:p>
        </w:tc>
        <w:tc>
          <w:tcPr>
            <w:tcW w:w="2693" w:type="dxa"/>
          </w:tcPr>
          <w:p w:rsidR="00DC30FB" w:rsidRDefault="00DC30FB" w:rsidP="00EE0E45">
            <w:r>
              <w:t>тестирование</w:t>
            </w:r>
          </w:p>
        </w:tc>
        <w:tc>
          <w:tcPr>
            <w:tcW w:w="2268" w:type="dxa"/>
          </w:tcPr>
          <w:p w:rsidR="00DC30FB" w:rsidRPr="00457E05" w:rsidRDefault="00DC30FB" w:rsidP="00EE0E45">
            <w:r w:rsidRPr="00457E05">
              <w:t>2 раза в год</w:t>
            </w:r>
          </w:p>
        </w:tc>
        <w:tc>
          <w:tcPr>
            <w:tcW w:w="2268" w:type="dxa"/>
          </w:tcPr>
          <w:p w:rsidR="00DC30FB" w:rsidRPr="00457E05" w:rsidRDefault="00DC30FB" w:rsidP="00EE0E45">
            <w:r w:rsidRPr="00457E05">
              <w:t>Декабрь, май</w:t>
            </w:r>
          </w:p>
        </w:tc>
      </w:tr>
      <w:tr w:rsidR="00DC30FB" w:rsidTr="00677F7E">
        <w:tc>
          <w:tcPr>
            <w:tcW w:w="458" w:type="dxa"/>
          </w:tcPr>
          <w:p w:rsidR="00DC30FB" w:rsidRDefault="00DC30FB" w:rsidP="00EE0E45">
            <w:pPr>
              <w:rPr>
                <w:b/>
              </w:rPr>
            </w:pPr>
            <w:r>
              <w:rPr>
                <w:b/>
              </w:rPr>
              <w:t>6</w:t>
            </w:r>
          </w:p>
        </w:tc>
        <w:tc>
          <w:tcPr>
            <w:tcW w:w="2485" w:type="dxa"/>
          </w:tcPr>
          <w:p w:rsidR="00DC30FB" w:rsidRDefault="00DC30FB" w:rsidP="00EE0E45">
            <w:r>
              <w:t>Познавательные УУД</w:t>
            </w:r>
          </w:p>
        </w:tc>
        <w:tc>
          <w:tcPr>
            <w:tcW w:w="1978" w:type="dxa"/>
          </w:tcPr>
          <w:p w:rsidR="00DC30FB" w:rsidRDefault="00DC30FB" w:rsidP="00EE0E45">
            <w:r>
              <w:t>Логические УУД</w:t>
            </w:r>
          </w:p>
        </w:tc>
        <w:tc>
          <w:tcPr>
            <w:tcW w:w="2700" w:type="dxa"/>
          </w:tcPr>
          <w:p w:rsidR="00DC30FB" w:rsidRDefault="00DC30FB" w:rsidP="00EE0E45">
            <w:pPr>
              <w:numPr>
                <w:ilvl w:val="0"/>
                <w:numId w:val="43"/>
              </w:numPr>
            </w:pPr>
            <w:r>
              <w:t>Сравни картинки</w:t>
            </w:r>
          </w:p>
          <w:p w:rsidR="00DC30FB" w:rsidRDefault="00DC30FB" w:rsidP="00EE0E45">
            <w:pPr>
              <w:numPr>
                <w:ilvl w:val="0"/>
                <w:numId w:val="43"/>
              </w:numPr>
              <w:jc w:val="both"/>
            </w:pPr>
            <w:r>
              <w:t>Выделение спрятанных слов</w:t>
            </w:r>
          </w:p>
          <w:p w:rsidR="00DC30FB" w:rsidRPr="00EE0E45" w:rsidRDefault="00DC30FB" w:rsidP="00EE0E45">
            <w:pPr>
              <w:numPr>
                <w:ilvl w:val="0"/>
                <w:numId w:val="43"/>
              </w:numPr>
              <w:jc w:val="both"/>
            </w:pPr>
            <w:r>
              <w:t>Логические закономерности</w:t>
            </w:r>
          </w:p>
        </w:tc>
        <w:tc>
          <w:tcPr>
            <w:tcW w:w="2693" w:type="dxa"/>
          </w:tcPr>
          <w:p w:rsidR="00DC30FB" w:rsidRDefault="00DC30FB" w:rsidP="00EE0E45">
            <w:pPr>
              <w:rPr>
                <w:b/>
              </w:rPr>
            </w:pPr>
            <w:r>
              <w:t>тестирование</w:t>
            </w:r>
          </w:p>
        </w:tc>
        <w:tc>
          <w:tcPr>
            <w:tcW w:w="2268" w:type="dxa"/>
          </w:tcPr>
          <w:p w:rsidR="00DC30FB" w:rsidRPr="00457E05" w:rsidRDefault="00DC30FB" w:rsidP="00EE0E45">
            <w:r w:rsidRPr="00457E05">
              <w:t>2 раза в год</w:t>
            </w:r>
          </w:p>
        </w:tc>
        <w:tc>
          <w:tcPr>
            <w:tcW w:w="2268" w:type="dxa"/>
          </w:tcPr>
          <w:p w:rsidR="00DC30FB" w:rsidRPr="00457E05" w:rsidRDefault="00DC30FB" w:rsidP="00EE0E45">
            <w:r w:rsidRPr="00457E05">
              <w:t>Декабрь, май</w:t>
            </w:r>
          </w:p>
        </w:tc>
      </w:tr>
      <w:tr w:rsidR="00DC30FB" w:rsidTr="00677F7E">
        <w:tc>
          <w:tcPr>
            <w:tcW w:w="458" w:type="dxa"/>
          </w:tcPr>
          <w:p w:rsidR="00DC30FB" w:rsidRDefault="00DC30FB" w:rsidP="00EE0E45">
            <w:pPr>
              <w:rPr>
                <w:b/>
              </w:rPr>
            </w:pPr>
            <w:r>
              <w:rPr>
                <w:b/>
              </w:rPr>
              <w:t>7</w:t>
            </w:r>
          </w:p>
        </w:tc>
        <w:tc>
          <w:tcPr>
            <w:tcW w:w="2485" w:type="dxa"/>
          </w:tcPr>
          <w:p w:rsidR="00DC30FB" w:rsidRDefault="00DC30FB" w:rsidP="00EE0E45">
            <w:r>
              <w:t>Коммуниникативные УУД</w:t>
            </w:r>
          </w:p>
        </w:tc>
        <w:tc>
          <w:tcPr>
            <w:tcW w:w="1978" w:type="dxa"/>
          </w:tcPr>
          <w:p w:rsidR="00DC30FB" w:rsidRDefault="00DC30FB" w:rsidP="00EE0E45"/>
        </w:tc>
        <w:tc>
          <w:tcPr>
            <w:tcW w:w="2700" w:type="dxa"/>
          </w:tcPr>
          <w:p w:rsidR="00DC30FB" w:rsidRDefault="00DC30FB" w:rsidP="00EE0E45">
            <w:pPr>
              <w:numPr>
                <w:ilvl w:val="0"/>
                <w:numId w:val="44"/>
              </w:numPr>
              <w:jc w:val="both"/>
            </w:pPr>
            <w:r>
              <w:t>«Рукавички»</w:t>
            </w:r>
          </w:p>
          <w:p w:rsidR="00DC30FB" w:rsidRDefault="00DC30FB" w:rsidP="00EE0E45">
            <w:pPr>
              <w:numPr>
                <w:ilvl w:val="0"/>
                <w:numId w:val="44"/>
              </w:numPr>
              <w:jc w:val="both"/>
            </w:pPr>
            <w:r>
              <w:t xml:space="preserve"> «Узор под диктовку»</w:t>
            </w:r>
          </w:p>
          <w:p w:rsidR="00DC30FB" w:rsidRDefault="00DC30FB" w:rsidP="00EE0E45">
            <w:pPr>
              <w:numPr>
                <w:ilvl w:val="0"/>
                <w:numId w:val="44"/>
              </w:numPr>
              <w:jc w:val="both"/>
            </w:pPr>
            <w:r>
              <w:t xml:space="preserve"> «Дорога к дому»</w:t>
            </w:r>
          </w:p>
        </w:tc>
        <w:tc>
          <w:tcPr>
            <w:tcW w:w="2693" w:type="dxa"/>
          </w:tcPr>
          <w:p w:rsidR="00DC30FB" w:rsidRDefault="00DC30FB" w:rsidP="00EE0E45">
            <w:r>
              <w:t>Тестирование</w:t>
            </w:r>
          </w:p>
          <w:p w:rsidR="00DC30FB" w:rsidRDefault="00DC30FB" w:rsidP="00EE0E45">
            <w:r>
              <w:t>Тестирование</w:t>
            </w:r>
          </w:p>
          <w:p w:rsidR="00DC30FB" w:rsidRDefault="00DC30FB" w:rsidP="00EE0E45"/>
          <w:p w:rsidR="00DC30FB" w:rsidRDefault="00DC30FB" w:rsidP="00EE0E45">
            <w:r>
              <w:t>Тестирование</w:t>
            </w:r>
          </w:p>
          <w:p w:rsidR="00DC30FB" w:rsidRDefault="00DC30FB" w:rsidP="00EE0E45">
            <w:r>
              <w:t>беседа</w:t>
            </w:r>
          </w:p>
        </w:tc>
        <w:tc>
          <w:tcPr>
            <w:tcW w:w="2268" w:type="dxa"/>
          </w:tcPr>
          <w:p w:rsidR="00DC30FB" w:rsidRPr="00457E05" w:rsidRDefault="00DC30FB" w:rsidP="00EE0E45">
            <w:r w:rsidRPr="00457E05">
              <w:t>2 раза в год</w:t>
            </w:r>
          </w:p>
        </w:tc>
        <w:tc>
          <w:tcPr>
            <w:tcW w:w="2268" w:type="dxa"/>
          </w:tcPr>
          <w:p w:rsidR="00DC30FB" w:rsidRPr="00457E05" w:rsidRDefault="00DC30FB" w:rsidP="00EE0E45">
            <w:r w:rsidRPr="00457E05">
              <w:t>Декабрь, май</w:t>
            </w:r>
          </w:p>
        </w:tc>
      </w:tr>
    </w:tbl>
    <w:p w:rsidR="00DC30FB" w:rsidRDefault="00DC30FB" w:rsidP="00EE0E45">
      <w:pPr>
        <w:autoSpaceDE w:val="0"/>
        <w:autoSpaceDN w:val="0"/>
        <w:adjustRightInd w:val="0"/>
        <w:jc w:val="both"/>
        <w:rPr>
          <w:rFonts w:ascii="Arial" w:hAnsi="Arial" w:cs="Arial"/>
          <w:color w:val="000000"/>
        </w:rPr>
        <w:sectPr w:rsidR="00DC30FB">
          <w:pgSz w:w="16838" w:h="11906" w:orient="landscape"/>
          <w:pgMar w:top="1259" w:right="1134" w:bottom="924" w:left="1134" w:header="709" w:footer="709" w:gutter="0"/>
          <w:cols w:space="708"/>
          <w:docGrid w:linePitch="360"/>
        </w:sectPr>
      </w:pPr>
    </w:p>
    <w:p w:rsidR="00DC30FB" w:rsidRDefault="00DC30FB" w:rsidP="00EE0E45">
      <w:pPr>
        <w:autoSpaceDE w:val="0"/>
        <w:autoSpaceDN w:val="0"/>
        <w:adjustRightInd w:val="0"/>
        <w:jc w:val="center"/>
        <w:rPr>
          <w:b/>
          <w:sz w:val="28"/>
          <w:szCs w:val="28"/>
        </w:rPr>
      </w:pPr>
      <w:r>
        <w:rPr>
          <w:b/>
          <w:sz w:val="28"/>
          <w:szCs w:val="28"/>
        </w:rPr>
        <w:t>Универсальные учебные действия и успешность</w:t>
      </w:r>
    </w:p>
    <w:p w:rsidR="00DC30FB" w:rsidRDefault="00DC30FB" w:rsidP="00EE0E45">
      <w:pPr>
        <w:autoSpaceDE w:val="0"/>
        <w:autoSpaceDN w:val="0"/>
        <w:adjustRightInd w:val="0"/>
        <w:jc w:val="center"/>
        <w:rPr>
          <w:b/>
          <w:sz w:val="28"/>
          <w:szCs w:val="28"/>
        </w:rPr>
      </w:pPr>
      <w:r>
        <w:rPr>
          <w:b/>
          <w:sz w:val="28"/>
          <w:szCs w:val="28"/>
        </w:rPr>
        <w:t>обучения в начальной школе</w:t>
      </w:r>
    </w:p>
    <w:p w:rsidR="00DC30FB" w:rsidRDefault="00DC30FB" w:rsidP="00EE0E45">
      <w:pPr>
        <w:autoSpaceDE w:val="0"/>
        <w:autoSpaceDN w:val="0"/>
        <w:adjustRightInd w:val="0"/>
        <w:ind w:firstLine="708"/>
        <w:jc w:val="both"/>
      </w:pPr>
      <w:r>
        <w:t>Универсальные учебные действия, их свойства и качества определяют эффективность образовательного процесса, в частности усвоение знаний, формирование умений, образа</w:t>
      </w:r>
    </w:p>
    <w:p w:rsidR="00DC30FB" w:rsidRDefault="00DC30FB" w:rsidP="00EE0E45">
      <w:pPr>
        <w:autoSpaceDE w:val="0"/>
        <w:autoSpaceDN w:val="0"/>
        <w:adjustRightInd w:val="0"/>
        <w:jc w:val="both"/>
      </w:pPr>
      <w:r>
        <w:t>мира и основных видов компетенций учащегося, в том числе социальной и личностной.</w:t>
      </w:r>
    </w:p>
    <w:p w:rsidR="00DC30FB" w:rsidRDefault="00DC30FB" w:rsidP="00EE0E45">
      <w:pPr>
        <w:autoSpaceDE w:val="0"/>
        <w:autoSpaceDN w:val="0"/>
        <w:adjustRightInd w:val="0"/>
        <w:jc w:val="both"/>
      </w:pPr>
      <w:r>
        <w:t xml:space="preserve"> Развитие универсальных учебных действий обеспечивает формирование психологических</w:t>
      </w:r>
    </w:p>
    <w:p w:rsidR="00DC30FB" w:rsidRDefault="00DC30FB" w:rsidP="00EE0E45">
      <w:pPr>
        <w:autoSpaceDE w:val="0"/>
        <w:autoSpaceDN w:val="0"/>
        <w:adjustRightInd w:val="0"/>
        <w:jc w:val="both"/>
      </w:pPr>
      <w:r>
        <w:t>новообразований и способностей учащегося, которые в свою очередь определяют условия высокой успешности учебной деятельности и освоения предметных дисциплин. Несмотря на признание в педагогической науке и практике значения метапредметных (общеучебных) действий и умений для успешности обучения, вплоть до настоящего времени серьезной широкомасштабной систематической работы по их внедрению в школьное обучение не производилось. Стихийность развития универсальных учебных действий находит отражение в острых проблемах школьного обучения: в значительном разбросе успеваемости, несформированности учебно-познавательных мотивов и низкой любознательности и инициативы значительной части учащихся, трудностях произвольной регуляции учебной деятельности, низком уровне общепознавательных и логических действий, трудностях школьной адаптации, росте отклоняющегося поведения. Концепция развития универсальных учебных действий для школьного образования рассматривает их как существенную психологическую составляющую образовательного процесса и признает их целенаправленное планомерное формирование универсальных учебных действий ключевым условием повышения эффективности образовательного процесса в новых социально-исторических условиях развития общества.</w:t>
      </w:r>
    </w:p>
    <w:p w:rsidR="00DC30FB" w:rsidRDefault="00DC30FB" w:rsidP="004B5021">
      <w:pPr>
        <w:jc w:val="center"/>
        <w:rPr>
          <w:b/>
        </w:rPr>
        <w:sectPr w:rsidR="00DC30FB" w:rsidSect="007C55A3">
          <w:pgSz w:w="11906" w:h="16838"/>
          <w:pgMar w:top="1134" w:right="850" w:bottom="1134" w:left="1701" w:header="708" w:footer="708" w:gutter="0"/>
          <w:cols w:space="708"/>
          <w:docGrid w:linePitch="360"/>
        </w:sectPr>
      </w:pPr>
    </w:p>
    <w:p w:rsidR="00DC30FB" w:rsidRPr="007C3C9A" w:rsidRDefault="00DC30FB" w:rsidP="004B5021">
      <w:pPr>
        <w:jc w:val="center"/>
        <w:rPr>
          <w:b/>
        </w:rPr>
      </w:pPr>
      <w:r w:rsidRPr="007C3C9A">
        <w:rPr>
          <w:b/>
        </w:rPr>
        <w:t>План - график мониторинга (ежегодный) личностных, метапредметных и предметных результатов обучающихся начальных классов в условиях внедрения Федеральных Государственных Образовательных Стандартов</w:t>
      </w:r>
      <w:r>
        <w:rPr>
          <w:b/>
        </w:rPr>
        <w:t xml:space="preserve"> в МБОУ СШ № 3</w:t>
      </w:r>
      <w:r w:rsidRPr="007C3C9A">
        <w:rPr>
          <w:b/>
        </w:rPr>
        <w:t>.</w:t>
      </w:r>
    </w:p>
    <w:tbl>
      <w:tblPr>
        <w:tblW w:w="14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7"/>
        <w:gridCol w:w="2698"/>
        <w:gridCol w:w="1339"/>
        <w:gridCol w:w="965"/>
        <w:gridCol w:w="2140"/>
        <w:gridCol w:w="4765"/>
        <w:gridCol w:w="2113"/>
      </w:tblGrid>
      <w:tr w:rsidR="00DC30FB" w:rsidRPr="00230748" w:rsidTr="002429E3">
        <w:tc>
          <w:tcPr>
            <w:tcW w:w="817" w:type="dxa"/>
          </w:tcPr>
          <w:p w:rsidR="00DC30FB" w:rsidRPr="00230748" w:rsidRDefault="00DC30FB" w:rsidP="002429E3">
            <w:pPr>
              <w:jc w:val="center"/>
              <w:rPr>
                <w:b/>
                <w:sz w:val="20"/>
                <w:szCs w:val="20"/>
              </w:rPr>
            </w:pPr>
          </w:p>
        </w:tc>
        <w:tc>
          <w:tcPr>
            <w:tcW w:w="2698" w:type="dxa"/>
          </w:tcPr>
          <w:p w:rsidR="00DC30FB" w:rsidRPr="00230748" w:rsidRDefault="00DC30FB" w:rsidP="002429E3">
            <w:pPr>
              <w:jc w:val="center"/>
              <w:rPr>
                <w:b/>
                <w:sz w:val="20"/>
                <w:szCs w:val="20"/>
              </w:rPr>
            </w:pPr>
            <w:r w:rsidRPr="00230748">
              <w:rPr>
                <w:b/>
                <w:sz w:val="20"/>
                <w:szCs w:val="20"/>
              </w:rPr>
              <w:t>Мониторинг</w:t>
            </w:r>
          </w:p>
        </w:tc>
        <w:tc>
          <w:tcPr>
            <w:tcW w:w="1339" w:type="dxa"/>
          </w:tcPr>
          <w:p w:rsidR="00DC30FB" w:rsidRPr="00230748" w:rsidRDefault="00DC30FB" w:rsidP="002429E3">
            <w:pPr>
              <w:jc w:val="center"/>
              <w:rPr>
                <w:b/>
                <w:sz w:val="20"/>
                <w:szCs w:val="20"/>
              </w:rPr>
            </w:pPr>
            <w:r w:rsidRPr="00230748">
              <w:rPr>
                <w:b/>
                <w:sz w:val="20"/>
                <w:szCs w:val="20"/>
              </w:rPr>
              <w:t>Сроки</w:t>
            </w:r>
          </w:p>
        </w:tc>
        <w:tc>
          <w:tcPr>
            <w:tcW w:w="965" w:type="dxa"/>
          </w:tcPr>
          <w:p w:rsidR="00DC30FB" w:rsidRPr="00230748" w:rsidRDefault="00DC30FB" w:rsidP="002429E3">
            <w:pPr>
              <w:jc w:val="center"/>
              <w:rPr>
                <w:b/>
                <w:sz w:val="20"/>
                <w:szCs w:val="20"/>
              </w:rPr>
            </w:pPr>
            <w:r w:rsidRPr="00230748">
              <w:rPr>
                <w:b/>
                <w:sz w:val="20"/>
                <w:szCs w:val="20"/>
              </w:rPr>
              <w:t>Класс</w:t>
            </w:r>
          </w:p>
        </w:tc>
        <w:tc>
          <w:tcPr>
            <w:tcW w:w="2140" w:type="dxa"/>
          </w:tcPr>
          <w:p w:rsidR="00DC30FB" w:rsidRPr="00230748" w:rsidRDefault="00DC30FB" w:rsidP="002429E3">
            <w:pPr>
              <w:jc w:val="center"/>
              <w:rPr>
                <w:b/>
                <w:sz w:val="20"/>
                <w:szCs w:val="20"/>
              </w:rPr>
            </w:pPr>
            <w:r w:rsidRPr="00230748">
              <w:rPr>
                <w:b/>
                <w:sz w:val="20"/>
                <w:szCs w:val="20"/>
              </w:rPr>
              <w:t>Вид диагностики</w:t>
            </w:r>
          </w:p>
        </w:tc>
        <w:tc>
          <w:tcPr>
            <w:tcW w:w="4765" w:type="dxa"/>
          </w:tcPr>
          <w:p w:rsidR="00DC30FB" w:rsidRPr="00230748" w:rsidRDefault="00DC30FB" w:rsidP="002429E3">
            <w:pPr>
              <w:jc w:val="center"/>
              <w:rPr>
                <w:b/>
                <w:sz w:val="20"/>
                <w:szCs w:val="20"/>
              </w:rPr>
            </w:pPr>
            <w:r w:rsidRPr="00230748">
              <w:rPr>
                <w:b/>
                <w:sz w:val="20"/>
                <w:szCs w:val="20"/>
              </w:rPr>
              <w:t>Предмет</w:t>
            </w:r>
          </w:p>
        </w:tc>
        <w:tc>
          <w:tcPr>
            <w:tcW w:w="2113" w:type="dxa"/>
          </w:tcPr>
          <w:p w:rsidR="00DC30FB" w:rsidRPr="00230748" w:rsidRDefault="00DC30FB" w:rsidP="002429E3">
            <w:pPr>
              <w:jc w:val="center"/>
              <w:rPr>
                <w:b/>
                <w:sz w:val="20"/>
                <w:szCs w:val="20"/>
              </w:rPr>
            </w:pPr>
            <w:r w:rsidRPr="00230748">
              <w:rPr>
                <w:b/>
                <w:sz w:val="20"/>
                <w:szCs w:val="20"/>
              </w:rPr>
              <w:t>Фиксирование результатов</w:t>
            </w:r>
          </w:p>
        </w:tc>
      </w:tr>
      <w:tr w:rsidR="00DC30FB" w:rsidRPr="00230748" w:rsidTr="002429E3">
        <w:tc>
          <w:tcPr>
            <w:tcW w:w="817" w:type="dxa"/>
            <w:vMerge w:val="restart"/>
            <w:textDirection w:val="btLr"/>
          </w:tcPr>
          <w:p w:rsidR="00DC30FB" w:rsidRPr="007C3C9A" w:rsidRDefault="00DC30FB" w:rsidP="002429E3">
            <w:pPr>
              <w:ind w:left="113" w:right="113"/>
              <w:jc w:val="center"/>
              <w:rPr>
                <w:b/>
                <w:sz w:val="20"/>
                <w:szCs w:val="20"/>
              </w:rPr>
            </w:pPr>
            <w:r w:rsidRPr="007C3C9A">
              <w:rPr>
                <w:b/>
                <w:sz w:val="20"/>
                <w:szCs w:val="20"/>
              </w:rPr>
              <w:t>Предметные результаты</w:t>
            </w:r>
          </w:p>
        </w:tc>
        <w:tc>
          <w:tcPr>
            <w:tcW w:w="2698" w:type="dxa"/>
            <w:vMerge w:val="restart"/>
          </w:tcPr>
          <w:p w:rsidR="00DC30FB" w:rsidRPr="00230748" w:rsidRDefault="00DC30FB" w:rsidP="002429E3">
            <w:pPr>
              <w:jc w:val="center"/>
              <w:rPr>
                <w:sz w:val="20"/>
                <w:szCs w:val="20"/>
              </w:rPr>
            </w:pPr>
          </w:p>
          <w:p w:rsidR="00DC30FB" w:rsidRPr="00230748" w:rsidRDefault="00DC30FB" w:rsidP="002429E3">
            <w:pPr>
              <w:jc w:val="center"/>
              <w:rPr>
                <w:sz w:val="20"/>
                <w:szCs w:val="20"/>
              </w:rPr>
            </w:pPr>
          </w:p>
          <w:p w:rsidR="00DC30FB" w:rsidRPr="00230748" w:rsidRDefault="00DC30FB" w:rsidP="002429E3">
            <w:pPr>
              <w:jc w:val="center"/>
              <w:rPr>
                <w:sz w:val="20"/>
                <w:szCs w:val="20"/>
              </w:rPr>
            </w:pPr>
            <w:r w:rsidRPr="00230748">
              <w:rPr>
                <w:sz w:val="20"/>
                <w:szCs w:val="20"/>
              </w:rPr>
              <w:t>Педагогическая диагностика</w:t>
            </w:r>
          </w:p>
        </w:tc>
        <w:tc>
          <w:tcPr>
            <w:tcW w:w="1339" w:type="dxa"/>
          </w:tcPr>
          <w:p w:rsidR="00DC30FB" w:rsidRPr="00230748" w:rsidRDefault="00DC30FB" w:rsidP="002429E3">
            <w:pPr>
              <w:jc w:val="both"/>
              <w:rPr>
                <w:sz w:val="20"/>
                <w:szCs w:val="20"/>
              </w:rPr>
            </w:pPr>
            <w:r w:rsidRPr="00230748">
              <w:rPr>
                <w:sz w:val="20"/>
                <w:szCs w:val="20"/>
              </w:rPr>
              <w:t xml:space="preserve">Сентябрь </w:t>
            </w:r>
          </w:p>
        </w:tc>
        <w:tc>
          <w:tcPr>
            <w:tcW w:w="965" w:type="dxa"/>
          </w:tcPr>
          <w:p w:rsidR="00DC30FB" w:rsidRPr="00230748" w:rsidRDefault="00DC30FB" w:rsidP="002429E3">
            <w:pPr>
              <w:jc w:val="center"/>
              <w:rPr>
                <w:sz w:val="20"/>
                <w:szCs w:val="20"/>
              </w:rPr>
            </w:pPr>
            <w:r w:rsidRPr="00230748">
              <w:rPr>
                <w:sz w:val="20"/>
                <w:szCs w:val="20"/>
              </w:rPr>
              <w:t>1</w:t>
            </w:r>
          </w:p>
        </w:tc>
        <w:tc>
          <w:tcPr>
            <w:tcW w:w="2140" w:type="dxa"/>
          </w:tcPr>
          <w:p w:rsidR="00DC30FB" w:rsidRPr="00230748" w:rsidRDefault="00DC30FB" w:rsidP="002429E3">
            <w:pPr>
              <w:jc w:val="center"/>
              <w:rPr>
                <w:sz w:val="20"/>
                <w:szCs w:val="20"/>
              </w:rPr>
            </w:pPr>
            <w:r w:rsidRPr="00230748">
              <w:rPr>
                <w:sz w:val="20"/>
                <w:szCs w:val="20"/>
              </w:rPr>
              <w:t>Стартовая</w:t>
            </w:r>
          </w:p>
        </w:tc>
        <w:tc>
          <w:tcPr>
            <w:tcW w:w="4765" w:type="dxa"/>
          </w:tcPr>
          <w:p w:rsidR="00DC30FB" w:rsidRPr="00230748" w:rsidRDefault="00DC30FB" w:rsidP="002429E3">
            <w:pPr>
              <w:jc w:val="both"/>
              <w:rPr>
                <w:sz w:val="20"/>
                <w:szCs w:val="20"/>
              </w:rPr>
            </w:pPr>
            <w:r w:rsidRPr="00230748">
              <w:rPr>
                <w:sz w:val="20"/>
                <w:szCs w:val="20"/>
              </w:rPr>
              <w:t>Комбинированная работа</w:t>
            </w:r>
          </w:p>
        </w:tc>
        <w:tc>
          <w:tcPr>
            <w:tcW w:w="2113" w:type="dxa"/>
          </w:tcPr>
          <w:p w:rsidR="00DC30FB" w:rsidRPr="00230748" w:rsidRDefault="00DC30FB" w:rsidP="002429E3">
            <w:pPr>
              <w:jc w:val="both"/>
              <w:rPr>
                <w:sz w:val="20"/>
                <w:szCs w:val="20"/>
              </w:rPr>
            </w:pPr>
            <w:r w:rsidRPr="00230748">
              <w:rPr>
                <w:sz w:val="20"/>
                <w:szCs w:val="20"/>
              </w:rPr>
              <w:t>Оценочный лист</w:t>
            </w:r>
          </w:p>
        </w:tc>
      </w:tr>
      <w:tr w:rsidR="00DC30FB" w:rsidRPr="00230748" w:rsidTr="002429E3">
        <w:tc>
          <w:tcPr>
            <w:tcW w:w="817" w:type="dxa"/>
            <w:vMerge/>
          </w:tcPr>
          <w:p w:rsidR="00DC30FB" w:rsidRPr="00230748" w:rsidRDefault="00DC30FB" w:rsidP="002429E3">
            <w:pPr>
              <w:jc w:val="both"/>
              <w:rPr>
                <w:sz w:val="20"/>
                <w:szCs w:val="20"/>
              </w:rPr>
            </w:pPr>
          </w:p>
        </w:tc>
        <w:tc>
          <w:tcPr>
            <w:tcW w:w="2698" w:type="dxa"/>
            <w:vMerge/>
          </w:tcPr>
          <w:p w:rsidR="00DC30FB" w:rsidRPr="00230748" w:rsidRDefault="00DC30FB" w:rsidP="002429E3">
            <w:pPr>
              <w:jc w:val="center"/>
              <w:rPr>
                <w:sz w:val="20"/>
                <w:szCs w:val="20"/>
              </w:rPr>
            </w:pPr>
          </w:p>
        </w:tc>
        <w:tc>
          <w:tcPr>
            <w:tcW w:w="1339" w:type="dxa"/>
          </w:tcPr>
          <w:p w:rsidR="00DC30FB" w:rsidRDefault="00DC30FB" w:rsidP="002429E3">
            <w:pPr>
              <w:jc w:val="both"/>
              <w:rPr>
                <w:sz w:val="20"/>
                <w:szCs w:val="20"/>
              </w:rPr>
            </w:pPr>
          </w:p>
          <w:p w:rsidR="00DC30FB" w:rsidRDefault="00DC30FB" w:rsidP="002429E3">
            <w:pPr>
              <w:jc w:val="both"/>
              <w:rPr>
                <w:sz w:val="20"/>
                <w:szCs w:val="20"/>
              </w:rPr>
            </w:pPr>
            <w:r>
              <w:rPr>
                <w:sz w:val="20"/>
                <w:szCs w:val="20"/>
              </w:rPr>
              <w:t>Октябрь</w:t>
            </w:r>
          </w:p>
          <w:p w:rsidR="00DC30FB" w:rsidRDefault="00DC30FB" w:rsidP="002429E3">
            <w:pPr>
              <w:jc w:val="both"/>
              <w:rPr>
                <w:sz w:val="20"/>
                <w:szCs w:val="20"/>
              </w:rPr>
            </w:pPr>
            <w:r w:rsidRPr="00230748">
              <w:rPr>
                <w:sz w:val="20"/>
                <w:szCs w:val="20"/>
              </w:rPr>
              <w:t xml:space="preserve">Декабрь </w:t>
            </w:r>
          </w:p>
          <w:p w:rsidR="00DC30FB" w:rsidRDefault="00DC30FB" w:rsidP="002429E3">
            <w:pPr>
              <w:jc w:val="both"/>
              <w:rPr>
                <w:sz w:val="20"/>
                <w:szCs w:val="20"/>
              </w:rPr>
            </w:pPr>
            <w:r>
              <w:rPr>
                <w:sz w:val="20"/>
                <w:szCs w:val="20"/>
              </w:rPr>
              <w:t>Февраль</w:t>
            </w:r>
          </w:p>
          <w:p w:rsidR="00DC30FB" w:rsidRPr="00230748" w:rsidRDefault="00DC30FB" w:rsidP="002429E3">
            <w:pPr>
              <w:jc w:val="both"/>
              <w:rPr>
                <w:sz w:val="20"/>
                <w:szCs w:val="20"/>
              </w:rPr>
            </w:pPr>
            <w:r>
              <w:rPr>
                <w:sz w:val="20"/>
                <w:szCs w:val="20"/>
              </w:rPr>
              <w:t>Апрель</w:t>
            </w:r>
          </w:p>
        </w:tc>
        <w:tc>
          <w:tcPr>
            <w:tcW w:w="965" w:type="dxa"/>
          </w:tcPr>
          <w:p w:rsidR="00DC30FB" w:rsidRDefault="00DC30FB" w:rsidP="002429E3">
            <w:pPr>
              <w:jc w:val="center"/>
              <w:rPr>
                <w:sz w:val="20"/>
                <w:szCs w:val="20"/>
              </w:rPr>
            </w:pPr>
          </w:p>
          <w:p w:rsidR="00DC30FB" w:rsidRPr="00230748" w:rsidRDefault="00DC30FB" w:rsidP="002429E3">
            <w:pPr>
              <w:jc w:val="center"/>
              <w:rPr>
                <w:sz w:val="20"/>
                <w:szCs w:val="20"/>
              </w:rPr>
            </w:pPr>
            <w:r w:rsidRPr="00230748">
              <w:rPr>
                <w:sz w:val="20"/>
                <w:szCs w:val="20"/>
              </w:rPr>
              <w:t>2-4</w:t>
            </w:r>
          </w:p>
        </w:tc>
        <w:tc>
          <w:tcPr>
            <w:tcW w:w="2140" w:type="dxa"/>
          </w:tcPr>
          <w:p w:rsidR="00DC30FB" w:rsidRDefault="00DC30FB" w:rsidP="002429E3">
            <w:pPr>
              <w:jc w:val="center"/>
              <w:rPr>
                <w:sz w:val="20"/>
                <w:szCs w:val="20"/>
              </w:rPr>
            </w:pPr>
          </w:p>
          <w:p w:rsidR="00DC30FB" w:rsidRPr="00230748" w:rsidRDefault="00DC30FB" w:rsidP="002429E3">
            <w:pPr>
              <w:jc w:val="center"/>
              <w:rPr>
                <w:sz w:val="20"/>
                <w:szCs w:val="20"/>
              </w:rPr>
            </w:pPr>
            <w:r w:rsidRPr="00230748">
              <w:rPr>
                <w:sz w:val="20"/>
                <w:szCs w:val="20"/>
              </w:rPr>
              <w:t>Промежуточная</w:t>
            </w:r>
          </w:p>
        </w:tc>
        <w:tc>
          <w:tcPr>
            <w:tcW w:w="4765" w:type="dxa"/>
          </w:tcPr>
          <w:p w:rsidR="00DC30FB" w:rsidRDefault="00DC30FB" w:rsidP="002429E3">
            <w:pPr>
              <w:jc w:val="both"/>
              <w:rPr>
                <w:sz w:val="20"/>
                <w:szCs w:val="20"/>
              </w:rPr>
            </w:pPr>
          </w:p>
          <w:p w:rsidR="00DC30FB" w:rsidRPr="00230748" w:rsidRDefault="00DC30FB" w:rsidP="002429E3">
            <w:pPr>
              <w:jc w:val="both"/>
              <w:rPr>
                <w:sz w:val="20"/>
                <w:szCs w:val="20"/>
              </w:rPr>
            </w:pPr>
            <w:r w:rsidRPr="00230748">
              <w:rPr>
                <w:sz w:val="20"/>
                <w:szCs w:val="20"/>
              </w:rPr>
              <w:t xml:space="preserve">Математика </w:t>
            </w:r>
          </w:p>
          <w:p w:rsidR="00DC30FB" w:rsidRPr="00230748" w:rsidRDefault="00DC30FB" w:rsidP="002429E3">
            <w:pPr>
              <w:jc w:val="both"/>
              <w:rPr>
                <w:sz w:val="20"/>
                <w:szCs w:val="20"/>
              </w:rPr>
            </w:pPr>
            <w:r w:rsidRPr="00230748">
              <w:rPr>
                <w:sz w:val="20"/>
                <w:szCs w:val="20"/>
              </w:rPr>
              <w:t>Русский язык</w:t>
            </w:r>
          </w:p>
          <w:p w:rsidR="00DC30FB" w:rsidRDefault="00DC30FB" w:rsidP="002429E3">
            <w:pPr>
              <w:jc w:val="both"/>
              <w:rPr>
                <w:sz w:val="20"/>
                <w:szCs w:val="20"/>
              </w:rPr>
            </w:pPr>
            <w:r w:rsidRPr="00230748">
              <w:rPr>
                <w:sz w:val="20"/>
                <w:szCs w:val="20"/>
              </w:rPr>
              <w:t xml:space="preserve">Окружающий мир </w:t>
            </w:r>
          </w:p>
          <w:p w:rsidR="00DC30FB" w:rsidRPr="00230748" w:rsidRDefault="00DC30FB" w:rsidP="002429E3">
            <w:pPr>
              <w:jc w:val="both"/>
              <w:rPr>
                <w:sz w:val="20"/>
                <w:szCs w:val="20"/>
              </w:rPr>
            </w:pPr>
            <w:r>
              <w:rPr>
                <w:sz w:val="20"/>
                <w:szCs w:val="20"/>
              </w:rPr>
              <w:t>Литературное чтение</w:t>
            </w:r>
          </w:p>
        </w:tc>
        <w:tc>
          <w:tcPr>
            <w:tcW w:w="2113" w:type="dxa"/>
          </w:tcPr>
          <w:p w:rsidR="00DC30FB" w:rsidRDefault="00DC30FB" w:rsidP="002429E3">
            <w:pPr>
              <w:jc w:val="both"/>
              <w:rPr>
                <w:sz w:val="20"/>
                <w:szCs w:val="20"/>
              </w:rPr>
            </w:pPr>
          </w:p>
          <w:p w:rsidR="00DC30FB" w:rsidRPr="00230748" w:rsidRDefault="00DC30FB" w:rsidP="002429E3">
            <w:pPr>
              <w:jc w:val="both"/>
              <w:rPr>
                <w:sz w:val="20"/>
                <w:szCs w:val="20"/>
              </w:rPr>
            </w:pPr>
            <w:r w:rsidRPr="00230748">
              <w:rPr>
                <w:sz w:val="20"/>
                <w:szCs w:val="20"/>
              </w:rPr>
              <w:t xml:space="preserve">Анализ </w:t>
            </w:r>
          </w:p>
        </w:tc>
      </w:tr>
      <w:tr w:rsidR="00DC30FB" w:rsidRPr="00230748" w:rsidTr="002429E3">
        <w:tc>
          <w:tcPr>
            <w:tcW w:w="817" w:type="dxa"/>
            <w:vMerge/>
          </w:tcPr>
          <w:p w:rsidR="00DC30FB" w:rsidRPr="00230748" w:rsidRDefault="00DC30FB" w:rsidP="002429E3">
            <w:pPr>
              <w:jc w:val="both"/>
              <w:rPr>
                <w:sz w:val="20"/>
                <w:szCs w:val="20"/>
              </w:rPr>
            </w:pPr>
          </w:p>
        </w:tc>
        <w:tc>
          <w:tcPr>
            <w:tcW w:w="2698" w:type="dxa"/>
            <w:vMerge/>
          </w:tcPr>
          <w:p w:rsidR="00DC30FB" w:rsidRPr="00230748" w:rsidRDefault="00DC30FB" w:rsidP="002429E3">
            <w:pPr>
              <w:jc w:val="center"/>
              <w:rPr>
                <w:sz w:val="20"/>
                <w:szCs w:val="20"/>
              </w:rPr>
            </w:pPr>
          </w:p>
        </w:tc>
        <w:tc>
          <w:tcPr>
            <w:tcW w:w="1339" w:type="dxa"/>
          </w:tcPr>
          <w:p w:rsidR="00DC30FB" w:rsidRPr="00230748" w:rsidRDefault="00DC30FB" w:rsidP="002429E3">
            <w:pPr>
              <w:jc w:val="both"/>
              <w:rPr>
                <w:sz w:val="20"/>
                <w:szCs w:val="20"/>
              </w:rPr>
            </w:pPr>
            <w:r w:rsidRPr="00230748">
              <w:rPr>
                <w:sz w:val="20"/>
                <w:szCs w:val="20"/>
              </w:rPr>
              <w:t xml:space="preserve">Апрель </w:t>
            </w:r>
          </w:p>
        </w:tc>
        <w:tc>
          <w:tcPr>
            <w:tcW w:w="965" w:type="dxa"/>
          </w:tcPr>
          <w:p w:rsidR="00DC30FB" w:rsidRPr="00230748" w:rsidRDefault="00DC30FB" w:rsidP="002429E3">
            <w:pPr>
              <w:jc w:val="center"/>
              <w:rPr>
                <w:sz w:val="20"/>
                <w:szCs w:val="20"/>
              </w:rPr>
            </w:pPr>
            <w:r>
              <w:rPr>
                <w:sz w:val="20"/>
                <w:szCs w:val="20"/>
              </w:rPr>
              <w:t>1-3</w:t>
            </w:r>
          </w:p>
        </w:tc>
        <w:tc>
          <w:tcPr>
            <w:tcW w:w="2140" w:type="dxa"/>
          </w:tcPr>
          <w:p w:rsidR="00DC30FB" w:rsidRPr="00230748" w:rsidRDefault="00DC30FB" w:rsidP="002429E3">
            <w:pPr>
              <w:jc w:val="center"/>
              <w:rPr>
                <w:sz w:val="20"/>
                <w:szCs w:val="20"/>
              </w:rPr>
            </w:pPr>
            <w:r w:rsidRPr="00230748">
              <w:rPr>
                <w:sz w:val="20"/>
                <w:szCs w:val="20"/>
              </w:rPr>
              <w:t>Итоговая</w:t>
            </w:r>
          </w:p>
        </w:tc>
        <w:tc>
          <w:tcPr>
            <w:tcW w:w="4765" w:type="dxa"/>
          </w:tcPr>
          <w:p w:rsidR="00DC30FB" w:rsidRPr="00230748" w:rsidRDefault="00DC30FB" w:rsidP="002429E3">
            <w:pPr>
              <w:jc w:val="both"/>
              <w:rPr>
                <w:sz w:val="20"/>
                <w:szCs w:val="20"/>
              </w:rPr>
            </w:pPr>
            <w:r w:rsidRPr="00230748">
              <w:rPr>
                <w:sz w:val="20"/>
                <w:szCs w:val="20"/>
              </w:rPr>
              <w:t>Комплексная</w:t>
            </w:r>
            <w:r>
              <w:rPr>
                <w:sz w:val="20"/>
                <w:szCs w:val="20"/>
              </w:rPr>
              <w:t xml:space="preserve"> интегрированная</w:t>
            </w:r>
            <w:r w:rsidRPr="00230748">
              <w:rPr>
                <w:sz w:val="20"/>
                <w:szCs w:val="20"/>
              </w:rPr>
              <w:t xml:space="preserve"> работа</w:t>
            </w:r>
          </w:p>
        </w:tc>
        <w:tc>
          <w:tcPr>
            <w:tcW w:w="2113" w:type="dxa"/>
          </w:tcPr>
          <w:p w:rsidR="00DC30FB" w:rsidRDefault="00DC30FB" w:rsidP="002429E3">
            <w:pPr>
              <w:rPr>
                <w:sz w:val="20"/>
                <w:szCs w:val="20"/>
              </w:rPr>
            </w:pPr>
            <w:r w:rsidRPr="00230748">
              <w:rPr>
                <w:sz w:val="20"/>
                <w:szCs w:val="20"/>
              </w:rPr>
              <w:t>Анализ и</w:t>
            </w:r>
            <w:r>
              <w:rPr>
                <w:sz w:val="20"/>
                <w:szCs w:val="20"/>
              </w:rPr>
              <w:t xml:space="preserve"> оцен.</w:t>
            </w:r>
            <w:r w:rsidRPr="00230748">
              <w:rPr>
                <w:sz w:val="20"/>
                <w:szCs w:val="20"/>
              </w:rPr>
              <w:t xml:space="preserve"> лист</w:t>
            </w:r>
          </w:p>
          <w:p w:rsidR="00DC30FB" w:rsidRPr="00230748" w:rsidRDefault="00DC30FB" w:rsidP="002429E3">
            <w:pPr>
              <w:rPr>
                <w:sz w:val="20"/>
                <w:szCs w:val="20"/>
              </w:rPr>
            </w:pPr>
          </w:p>
        </w:tc>
      </w:tr>
      <w:tr w:rsidR="00DC30FB" w:rsidRPr="00230748" w:rsidTr="002429E3">
        <w:tc>
          <w:tcPr>
            <w:tcW w:w="817" w:type="dxa"/>
          </w:tcPr>
          <w:p w:rsidR="00DC30FB" w:rsidRPr="00230748" w:rsidRDefault="00DC30FB" w:rsidP="002429E3">
            <w:pPr>
              <w:jc w:val="both"/>
              <w:rPr>
                <w:b/>
                <w:sz w:val="20"/>
                <w:szCs w:val="20"/>
              </w:rPr>
            </w:pPr>
          </w:p>
        </w:tc>
        <w:tc>
          <w:tcPr>
            <w:tcW w:w="2698" w:type="dxa"/>
          </w:tcPr>
          <w:p w:rsidR="00DC30FB" w:rsidRDefault="00DC30FB" w:rsidP="002429E3">
            <w:pPr>
              <w:jc w:val="center"/>
              <w:rPr>
                <w:b/>
                <w:sz w:val="20"/>
                <w:szCs w:val="20"/>
              </w:rPr>
            </w:pPr>
          </w:p>
          <w:p w:rsidR="00DC30FB" w:rsidRPr="00230748" w:rsidRDefault="00DC30FB" w:rsidP="002429E3">
            <w:pPr>
              <w:jc w:val="center"/>
              <w:rPr>
                <w:b/>
                <w:sz w:val="20"/>
                <w:szCs w:val="20"/>
              </w:rPr>
            </w:pPr>
            <w:r w:rsidRPr="00230748">
              <w:rPr>
                <w:b/>
                <w:sz w:val="20"/>
                <w:szCs w:val="20"/>
              </w:rPr>
              <w:t>Вид УУД</w:t>
            </w:r>
          </w:p>
        </w:tc>
        <w:tc>
          <w:tcPr>
            <w:tcW w:w="1339" w:type="dxa"/>
          </w:tcPr>
          <w:p w:rsidR="00DC30FB" w:rsidRDefault="00DC30FB" w:rsidP="002429E3">
            <w:pPr>
              <w:jc w:val="both"/>
              <w:rPr>
                <w:b/>
                <w:sz w:val="20"/>
                <w:szCs w:val="20"/>
              </w:rPr>
            </w:pPr>
          </w:p>
          <w:p w:rsidR="00DC30FB" w:rsidRPr="00230748" w:rsidRDefault="00DC30FB" w:rsidP="002429E3">
            <w:pPr>
              <w:jc w:val="both"/>
              <w:rPr>
                <w:b/>
                <w:sz w:val="20"/>
                <w:szCs w:val="20"/>
              </w:rPr>
            </w:pPr>
            <w:r w:rsidRPr="00230748">
              <w:rPr>
                <w:b/>
                <w:sz w:val="20"/>
                <w:szCs w:val="20"/>
              </w:rPr>
              <w:t xml:space="preserve">Сроки </w:t>
            </w:r>
          </w:p>
        </w:tc>
        <w:tc>
          <w:tcPr>
            <w:tcW w:w="965" w:type="dxa"/>
          </w:tcPr>
          <w:p w:rsidR="00DC30FB" w:rsidRDefault="00DC30FB" w:rsidP="002429E3">
            <w:pPr>
              <w:jc w:val="center"/>
              <w:rPr>
                <w:b/>
                <w:sz w:val="20"/>
                <w:szCs w:val="20"/>
              </w:rPr>
            </w:pPr>
          </w:p>
          <w:p w:rsidR="00DC30FB" w:rsidRPr="00230748" w:rsidRDefault="00DC30FB" w:rsidP="002429E3">
            <w:pPr>
              <w:jc w:val="center"/>
              <w:rPr>
                <w:b/>
                <w:sz w:val="20"/>
                <w:szCs w:val="20"/>
              </w:rPr>
            </w:pPr>
            <w:r w:rsidRPr="00230748">
              <w:rPr>
                <w:b/>
                <w:sz w:val="20"/>
                <w:szCs w:val="20"/>
              </w:rPr>
              <w:t>Класс</w:t>
            </w:r>
          </w:p>
        </w:tc>
        <w:tc>
          <w:tcPr>
            <w:tcW w:w="6905" w:type="dxa"/>
            <w:gridSpan w:val="2"/>
          </w:tcPr>
          <w:p w:rsidR="00DC30FB" w:rsidRDefault="00DC30FB" w:rsidP="002429E3">
            <w:pPr>
              <w:jc w:val="center"/>
              <w:rPr>
                <w:b/>
                <w:sz w:val="20"/>
                <w:szCs w:val="20"/>
              </w:rPr>
            </w:pPr>
          </w:p>
          <w:p w:rsidR="00DC30FB" w:rsidRPr="00230748" w:rsidRDefault="00DC30FB" w:rsidP="002429E3">
            <w:pPr>
              <w:jc w:val="center"/>
              <w:rPr>
                <w:b/>
                <w:sz w:val="20"/>
                <w:szCs w:val="20"/>
              </w:rPr>
            </w:pPr>
            <w:r w:rsidRPr="00230748">
              <w:rPr>
                <w:b/>
                <w:sz w:val="20"/>
                <w:szCs w:val="20"/>
              </w:rPr>
              <w:t>Инструментарий</w:t>
            </w:r>
          </w:p>
        </w:tc>
        <w:tc>
          <w:tcPr>
            <w:tcW w:w="2113" w:type="dxa"/>
          </w:tcPr>
          <w:p w:rsidR="00DC30FB" w:rsidRDefault="00DC30FB" w:rsidP="002429E3">
            <w:pPr>
              <w:jc w:val="both"/>
              <w:rPr>
                <w:b/>
                <w:sz w:val="20"/>
                <w:szCs w:val="20"/>
              </w:rPr>
            </w:pPr>
          </w:p>
          <w:p w:rsidR="00DC30FB" w:rsidRPr="00230748" w:rsidRDefault="00DC30FB" w:rsidP="002429E3">
            <w:pPr>
              <w:jc w:val="both"/>
              <w:rPr>
                <w:b/>
                <w:sz w:val="20"/>
                <w:szCs w:val="20"/>
              </w:rPr>
            </w:pPr>
            <w:r w:rsidRPr="00230748">
              <w:rPr>
                <w:b/>
                <w:sz w:val="20"/>
                <w:szCs w:val="20"/>
              </w:rPr>
              <w:t>Фиксирование результатов</w:t>
            </w:r>
          </w:p>
        </w:tc>
      </w:tr>
      <w:tr w:rsidR="00DC30FB" w:rsidRPr="00230748" w:rsidTr="002429E3">
        <w:trPr>
          <w:cantSplit/>
          <w:trHeight w:val="421"/>
        </w:trPr>
        <w:tc>
          <w:tcPr>
            <w:tcW w:w="817" w:type="dxa"/>
            <w:vMerge w:val="restart"/>
            <w:textDirection w:val="btLr"/>
          </w:tcPr>
          <w:p w:rsidR="00DC30FB" w:rsidRPr="007C3C9A" w:rsidRDefault="00DC30FB" w:rsidP="002429E3">
            <w:pPr>
              <w:ind w:left="113" w:right="113"/>
              <w:jc w:val="both"/>
              <w:rPr>
                <w:b/>
                <w:sz w:val="20"/>
                <w:szCs w:val="20"/>
              </w:rPr>
            </w:pPr>
            <w:r w:rsidRPr="007C3C9A">
              <w:rPr>
                <w:b/>
                <w:sz w:val="20"/>
                <w:szCs w:val="20"/>
              </w:rPr>
              <w:t>Метапредметные результаты</w:t>
            </w:r>
          </w:p>
        </w:tc>
        <w:tc>
          <w:tcPr>
            <w:tcW w:w="2698" w:type="dxa"/>
            <w:vMerge w:val="restart"/>
          </w:tcPr>
          <w:p w:rsidR="00DC30FB" w:rsidRPr="00230748" w:rsidRDefault="00DC30FB" w:rsidP="002429E3">
            <w:pPr>
              <w:jc w:val="center"/>
              <w:rPr>
                <w:sz w:val="20"/>
                <w:szCs w:val="20"/>
              </w:rPr>
            </w:pPr>
            <w:r w:rsidRPr="00230748">
              <w:rPr>
                <w:sz w:val="20"/>
                <w:szCs w:val="20"/>
              </w:rPr>
              <w:t xml:space="preserve">Коммуникативные </w:t>
            </w:r>
          </w:p>
        </w:tc>
        <w:tc>
          <w:tcPr>
            <w:tcW w:w="1339" w:type="dxa"/>
            <w:vMerge w:val="restart"/>
          </w:tcPr>
          <w:p w:rsidR="00DC30FB" w:rsidRDefault="00DC30FB" w:rsidP="002429E3">
            <w:pPr>
              <w:jc w:val="center"/>
              <w:rPr>
                <w:sz w:val="20"/>
                <w:szCs w:val="20"/>
              </w:rPr>
            </w:pPr>
            <w:r>
              <w:rPr>
                <w:sz w:val="20"/>
                <w:szCs w:val="20"/>
              </w:rPr>
              <w:t xml:space="preserve">2 раза в год: Ноябрь </w:t>
            </w:r>
          </w:p>
          <w:p w:rsidR="00DC30FB" w:rsidRPr="00230748" w:rsidRDefault="00DC30FB" w:rsidP="002429E3">
            <w:pPr>
              <w:jc w:val="center"/>
              <w:rPr>
                <w:sz w:val="20"/>
                <w:szCs w:val="20"/>
              </w:rPr>
            </w:pPr>
            <w:r>
              <w:rPr>
                <w:sz w:val="20"/>
                <w:szCs w:val="20"/>
              </w:rPr>
              <w:t xml:space="preserve">Май </w:t>
            </w:r>
          </w:p>
        </w:tc>
        <w:tc>
          <w:tcPr>
            <w:tcW w:w="965" w:type="dxa"/>
          </w:tcPr>
          <w:p w:rsidR="00DC30FB" w:rsidRPr="00230748" w:rsidRDefault="00DC30FB" w:rsidP="002429E3">
            <w:pPr>
              <w:jc w:val="center"/>
              <w:rPr>
                <w:sz w:val="20"/>
                <w:szCs w:val="20"/>
              </w:rPr>
            </w:pPr>
            <w:r>
              <w:rPr>
                <w:sz w:val="20"/>
                <w:szCs w:val="20"/>
              </w:rPr>
              <w:t>1-2</w:t>
            </w:r>
          </w:p>
        </w:tc>
        <w:tc>
          <w:tcPr>
            <w:tcW w:w="6905" w:type="dxa"/>
            <w:gridSpan w:val="2"/>
          </w:tcPr>
          <w:p w:rsidR="00DC30FB" w:rsidRPr="00230748" w:rsidRDefault="00DC30FB" w:rsidP="002429E3">
            <w:pPr>
              <w:jc w:val="both"/>
              <w:rPr>
                <w:sz w:val="20"/>
                <w:szCs w:val="20"/>
              </w:rPr>
            </w:pPr>
            <w:r w:rsidRPr="00277721">
              <w:rPr>
                <w:sz w:val="20"/>
                <w:szCs w:val="20"/>
              </w:rPr>
              <w:t>Методика «Рукавички»</w:t>
            </w:r>
          </w:p>
        </w:tc>
        <w:tc>
          <w:tcPr>
            <w:tcW w:w="2113" w:type="dxa"/>
          </w:tcPr>
          <w:p w:rsidR="00DC30FB" w:rsidRPr="00230748" w:rsidRDefault="00DC30FB" w:rsidP="002429E3">
            <w:pPr>
              <w:jc w:val="both"/>
              <w:rPr>
                <w:sz w:val="20"/>
                <w:szCs w:val="20"/>
              </w:rPr>
            </w:pPr>
            <w:r w:rsidRPr="00230748">
              <w:rPr>
                <w:sz w:val="20"/>
                <w:szCs w:val="20"/>
              </w:rPr>
              <w:t>Таблица</w:t>
            </w:r>
          </w:p>
        </w:tc>
      </w:tr>
      <w:tr w:rsidR="00DC30FB" w:rsidRPr="00230748" w:rsidTr="002429E3">
        <w:trPr>
          <w:cantSplit/>
          <w:trHeight w:val="361"/>
        </w:trPr>
        <w:tc>
          <w:tcPr>
            <w:tcW w:w="817" w:type="dxa"/>
            <w:vMerge/>
            <w:textDirection w:val="btLr"/>
          </w:tcPr>
          <w:p w:rsidR="00DC30FB" w:rsidRPr="00230748" w:rsidRDefault="00DC30FB" w:rsidP="002429E3">
            <w:pPr>
              <w:ind w:left="113" w:right="113"/>
              <w:jc w:val="both"/>
              <w:rPr>
                <w:sz w:val="20"/>
                <w:szCs w:val="20"/>
              </w:rPr>
            </w:pPr>
          </w:p>
        </w:tc>
        <w:tc>
          <w:tcPr>
            <w:tcW w:w="2698" w:type="dxa"/>
            <w:vMerge/>
          </w:tcPr>
          <w:p w:rsidR="00DC30FB" w:rsidRPr="00230748" w:rsidRDefault="00DC30FB" w:rsidP="002429E3">
            <w:pPr>
              <w:jc w:val="center"/>
              <w:rPr>
                <w:sz w:val="20"/>
                <w:szCs w:val="20"/>
              </w:rPr>
            </w:pPr>
          </w:p>
        </w:tc>
        <w:tc>
          <w:tcPr>
            <w:tcW w:w="1339" w:type="dxa"/>
            <w:vMerge/>
          </w:tcPr>
          <w:p w:rsidR="00DC30FB" w:rsidRPr="00230748" w:rsidRDefault="00DC30FB" w:rsidP="002429E3">
            <w:pPr>
              <w:jc w:val="center"/>
              <w:rPr>
                <w:sz w:val="20"/>
                <w:szCs w:val="20"/>
              </w:rPr>
            </w:pPr>
          </w:p>
        </w:tc>
        <w:tc>
          <w:tcPr>
            <w:tcW w:w="965" w:type="dxa"/>
          </w:tcPr>
          <w:p w:rsidR="00DC30FB" w:rsidRDefault="00DC30FB" w:rsidP="002429E3">
            <w:pPr>
              <w:jc w:val="center"/>
              <w:rPr>
                <w:sz w:val="20"/>
                <w:szCs w:val="20"/>
              </w:rPr>
            </w:pPr>
            <w:r>
              <w:rPr>
                <w:sz w:val="20"/>
                <w:szCs w:val="20"/>
              </w:rPr>
              <w:t>3-4</w:t>
            </w:r>
          </w:p>
        </w:tc>
        <w:tc>
          <w:tcPr>
            <w:tcW w:w="6905" w:type="dxa"/>
            <w:gridSpan w:val="2"/>
          </w:tcPr>
          <w:p w:rsidR="00DC30FB" w:rsidRDefault="00DC30FB" w:rsidP="002429E3">
            <w:pPr>
              <w:jc w:val="both"/>
              <w:rPr>
                <w:sz w:val="20"/>
                <w:szCs w:val="20"/>
              </w:rPr>
            </w:pPr>
            <w:r>
              <w:rPr>
                <w:sz w:val="20"/>
                <w:szCs w:val="20"/>
              </w:rPr>
              <w:t>Методика "Дорога к дому"</w:t>
            </w:r>
          </w:p>
        </w:tc>
        <w:tc>
          <w:tcPr>
            <w:tcW w:w="2113" w:type="dxa"/>
          </w:tcPr>
          <w:p w:rsidR="00DC30FB" w:rsidRPr="00230748" w:rsidRDefault="00DC30FB" w:rsidP="002429E3">
            <w:pPr>
              <w:jc w:val="both"/>
              <w:rPr>
                <w:sz w:val="20"/>
                <w:szCs w:val="20"/>
              </w:rPr>
            </w:pPr>
            <w:r w:rsidRPr="00230748">
              <w:rPr>
                <w:sz w:val="20"/>
                <w:szCs w:val="20"/>
              </w:rPr>
              <w:t>Таблица</w:t>
            </w:r>
          </w:p>
        </w:tc>
      </w:tr>
      <w:tr w:rsidR="00DC30FB" w:rsidRPr="00230748" w:rsidTr="002429E3">
        <w:trPr>
          <w:cantSplit/>
          <w:trHeight w:val="227"/>
        </w:trPr>
        <w:tc>
          <w:tcPr>
            <w:tcW w:w="817" w:type="dxa"/>
            <w:vMerge/>
            <w:textDirection w:val="btLr"/>
          </w:tcPr>
          <w:p w:rsidR="00DC30FB" w:rsidRPr="00230748" w:rsidRDefault="00DC30FB" w:rsidP="002429E3">
            <w:pPr>
              <w:ind w:left="113" w:right="113"/>
              <w:jc w:val="both"/>
              <w:rPr>
                <w:sz w:val="20"/>
                <w:szCs w:val="20"/>
              </w:rPr>
            </w:pPr>
          </w:p>
        </w:tc>
        <w:tc>
          <w:tcPr>
            <w:tcW w:w="2698" w:type="dxa"/>
            <w:vMerge w:val="restart"/>
          </w:tcPr>
          <w:p w:rsidR="00DC30FB" w:rsidRPr="00230748" w:rsidRDefault="00DC30FB" w:rsidP="002429E3">
            <w:pPr>
              <w:jc w:val="center"/>
              <w:rPr>
                <w:sz w:val="20"/>
                <w:szCs w:val="20"/>
              </w:rPr>
            </w:pPr>
            <w:r w:rsidRPr="00230748">
              <w:rPr>
                <w:sz w:val="20"/>
                <w:szCs w:val="20"/>
              </w:rPr>
              <w:t xml:space="preserve">Регулятивные </w:t>
            </w:r>
          </w:p>
        </w:tc>
        <w:tc>
          <w:tcPr>
            <w:tcW w:w="1339" w:type="dxa"/>
            <w:vMerge w:val="restart"/>
          </w:tcPr>
          <w:p w:rsidR="00DC30FB" w:rsidRDefault="00DC30FB" w:rsidP="002429E3">
            <w:pPr>
              <w:jc w:val="center"/>
              <w:rPr>
                <w:sz w:val="20"/>
                <w:szCs w:val="20"/>
              </w:rPr>
            </w:pPr>
            <w:r>
              <w:rPr>
                <w:sz w:val="20"/>
                <w:szCs w:val="20"/>
              </w:rPr>
              <w:t xml:space="preserve">2 раза в год: Ноябрь </w:t>
            </w:r>
          </w:p>
          <w:p w:rsidR="00DC30FB" w:rsidRPr="00230748" w:rsidRDefault="00DC30FB" w:rsidP="002429E3">
            <w:pPr>
              <w:jc w:val="center"/>
              <w:rPr>
                <w:sz w:val="20"/>
                <w:szCs w:val="20"/>
              </w:rPr>
            </w:pPr>
            <w:r>
              <w:rPr>
                <w:sz w:val="20"/>
                <w:szCs w:val="20"/>
              </w:rPr>
              <w:t xml:space="preserve">Апрель </w:t>
            </w:r>
          </w:p>
        </w:tc>
        <w:tc>
          <w:tcPr>
            <w:tcW w:w="965" w:type="dxa"/>
          </w:tcPr>
          <w:p w:rsidR="00DC30FB" w:rsidRPr="00230748" w:rsidRDefault="00DC30FB" w:rsidP="002429E3">
            <w:pPr>
              <w:jc w:val="center"/>
              <w:rPr>
                <w:sz w:val="20"/>
                <w:szCs w:val="20"/>
              </w:rPr>
            </w:pPr>
            <w:r>
              <w:rPr>
                <w:sz w:val="20"/>
                <w:szCs w:val="20"/>
              </w:rPr>
              <w:t>1</w:t>
            </w:r>
          </w:p>
        </w:tc>
        <w:tc>
          <w:tcPr>
            <w:tcW w:w="6905" w:type="dxa"/>
            <w:gridSpan w:val="2"/>
          </w:tcPr>
          <w:p w:rsidR="00DC30FB" w:rsidRPr="00230748" w:rsidRDefault="00DC30FB" w:rsidP="002429E3">
            <w:pPr>
              <w:jc w:val="both"/>
              <w:rPr>
                <w:sz w:val="20"/>
                <w:szCs w:val="20"/>
              </w:rPr>
            </w:pPr>
            <w:r>
              <w:rPr>
                <w:sz w:val="20"/>
                <w:szCs w:val="20"/>
              </w:rPr>
              <w:t>Методика "Рисование по точкам"</w:t>
            </w:r>
          </w:p>
        </w:tc>
        <w:tc>
          <w:tcPr>
            <w:tcW w:w="2113" w:type="dxa"/>
          </w:tcPr>
          <w:p w:rsidR="00DC30FB" w:rsidRPr="00230748" w:rsidRDefault="00DC30FB" w:rsidP="002429E3">
            <w:pPr>
              <w:jc w:val="both"/>
              <w:rPr>
                <w:sz w:val="20"/>
                <w:szCs w:val="20"/>
              </w:rPr>
            </w:pPr>
            <w:r w:rsidRPr="00230748">
              <w:rPr>
                <w:sz w:val="20"/>
                <w:szCs w:val="20"/>
              </w:rPr>
              <w:t>Таблица</w:t>
            </w:r>
          </w:p>
        </w:tc>
      </w:tr>
      <w:tr w:rsidR="00DC30FB" w:rsidRPr="00230748" w:rsidTr="002429E3">
        <w:trPr>
          <w:cantSplit/>
          <w:trHeight w:val="287"/>
        </w:trPr>
        <w:tc>
          <w:tcPr>
            <w:tcW w:w="817" w:type="dxa"/>
            <w:vMerge/>
            <w:textDirection w:val="btLr"/>
          </w:tcPr>
          <w:p w:rsidR="00DC30FB" w:rsidRPr="00230748" w:rsidRDefault="00DC30FB" w:rsidP="002429E3">
            <w:pPr>
              <w:ind w:left="113" w:right="113"/>
              <w:jc w:val="both"/>
              <w:rPr>
                <w:sz w:val="20"/>
                <w:szCs w:val="20"/>
              </w:rPr>
            </w:pPr>
          </w:p>
        </w:tc>
        <w:tc>
          <w:tcPr>
            <w:tcW w:w="2698" w:type="dxa"/>
            <w:vMerge/>
          </w:tcPr>
          <w:p w:rsidR="00DC30FB" w:rsidRPr="00230748" w:rsidRDefault="00DC30FB" w:rsidP="002429E3">
            <w:pPr>
              <w:jc w:val="center"/>
              <w:rPr>
                <w:sz w:val="20"/>
                <w:szCs w:val="20"/>
              </w:rPr>
            </w:pPr>
          </w:p>
        </w:tc>
        <w:tc>
          <w:tcPr>
            <w:tcW w:w="1339" w:type="dxa"/>
            <w:vMerge/>
          </w:tcPr>
          <w:p w:rsidR="00DC30FB" w:rsidRDefault="00DC30FB" w:rsidP="002429E3">
            <w:pPr>
              <w:jc w:val="center"/>
              <w:rPr>
                <w:sz w:val="20"/>
                <w:szCs w:val="20"/>
              </w:rPr>
            </w:pPr>
          </w:p>
        </w:tc>
        <w:tc>
          <w:tcPr>
            <w:tcW w:w="965" w:type="dxa"/>
          </w:tcPr>
          <w:p w:rsidR="00DC30FB" w:rsidRDefault="00DC30FB" w:rsidP="002429E3">
            <w:pPr>
              <w:jc w:val="center"/>
              <w:rPr>
                <w:sz w:val="20"/>
                <w:szCs w:val="20"/>
              </w:rPr>
            </w:pPr>
            <w:r>
              <w:rPr>
                <w:sz w:val="20"/>
                <w:szCs w:val="20"/>
              </w:rPr>
              <w:t>2-4</w:t>
            </w:r>
          </w:p>
        </w:tc>
        <w:tc>
          <w:tcPr>
            <w:tcW w:w="6905" w:type="dxa"/>
            <w:gridSpan w:val="2"/>
          </w:tcPr>
          <w:p w:rsidR="00DC30FB" w:rsidRDefault="00DC30FB" w:rsidP="002429E3">
            <w:pPr>
              <w:jc w:val="both"/>
              <w:rPr>
                <w:sz w:val="20"/>
                <w:szCs w:val="20"/>
              </w:rPr>
            </w:pPr>
            <w:r w:rsidRPr="00EC2F8E">
              <w:rPr>
                <w:sz w:val="20"/>
                <w:szCs w:val="20"/>
              </w:rPr>
              <w:t>Методика «Корректурная проба» (буквенная, значки)</w:t>
            </w:r>
          </w:p>
        </w:tc>
        <w:tc>
          <w:tcPr>
            <w:tcW w:w="2113" w:type="dxa"/>
          </w:tcPr>
          <w:p w:rsidR="00DC30FB" w:rsidRPr="00230748" w:rsidRDefault="00DC30FB" w:rsidP="002429E3">
            <w:pPr>
              <w:jc w:val="both"/>
              <w:rPr>
                <w:sz w:val="20"/>
                <w:szCs w:val="20"/>
              </w:rPr>
            </w:pPr>
            <w:r w:rsidRPr="00230748">
              <w:rPr>
                <w:sz w:val="20"/>
                <w:szCs w:val="20"/>
              </w:rPr>
              <w:t>Таблица</w:t>
            </w:r>
          </w:p>
        </w:tc>
      </w:tr>
      <w:tr w:rsidR="00DC30FB" w:rsidRPr="00230748" w:rsidTr="002429E3">
        <w:trPr>
          <w:cantSplit/>
          <w:trHeight w:val="237"/>
        </w:trPr>
        <w:tc>
          <w:tcPr>
            <w:tcW w:w="817" w:type="dxa"/>
            <w:vMerge/>
            <w:textDirection w:val="btLr"/>
          </w:tcPr>
          <w:p w:rsidR="00DC30FB" w:rsidRPr="00230748" w:rsidRDefault="00DC30FB" w:rsidP="002429E3">
            <w:pPr>
              <w:ind w:left="113" w:right="113"/>
              <w:jc w:val="both"/>
              <w:rPr>
                <w:sz w:val="20"/>
                <w:szCs w:val="20"/>
              </w:rPr>
            </w:pPr>
          </w:p>
        </w:tc>
        <w:tc>
          <w:tcPr>
            <w:tcW w:w="2698" w:type="dxa"/>
            <w:vMerge w:val="restart"/>
          </w:tcPr>
          <w:p w:rsidR="00DC30FB" w:rsidRPr="00230748" w:rsidRDefault="00DC30FB" w:rsidP="002429E3">
            <w:pPr>
              <w:jc w:val="center"/>
              <w:rPr>
                <w:sz w:val="20"/>
                <w:szCs w:val="20"/>
              </w:rPr>
            </w:pPr>
            <w:r w:rsidRPr="00230748">
              <w:rPr>
                <w:sz w:val="20"/>
                <w:szCs w:val="20"/>
              </w:rPr>
              <w:t xml:space="preserve">Познавательные </w:t>
            </w:r>
          </w:p>
        </w:tc>
        <w:tc>
          <w:tcPr>
            <w:tcW w:w="1339" w:type="dxa"/>
            <w:vMerge w:val="restart"/>
          </w:tcPr>
          <w:p w:rsidR="00DC30FB" w:rsidRDefault="00DC30FB" w:rsidP="002429E3">
            <w:pPr>
              <w:jc w:val="center"/>
              <w:rPr>
                <w:sz w:val="20"/>
                <w:szCs w:val="20"/>
              </w:rPr>
            </w:pPr>
            <w:r>
              <w:rPr>
                <w:sz w:val="20"/>
                <w:szCs w:val="20"/>
              </w:rPr>
              <w:t>2 раза в год:</w:t>
            </w:r>
          </w:p>
          <w:p w:rsidR="00DC30FB" w:rsidRDefault="00DC30FB" w:rsidP="002429E3">
            <w:pPr>
              <w:jc w:val="center"/>
              <w:rPr>
                <w:sz w:val="20"/>
                <w:szCs w:val="20"/>
              </w:rPr>
            </w:pPr>
            <w:r>
              <w:rPr>
                <w:sz w:val="20"/>
                <w:szCs w:val="20"/>
              </w:rPr>
              <w:t xml:space="preserve">Октябрь </w:t>
            </w:r>
          </w:p>
          <w:p w:rsidR="00DC30FB" w:rsidRPr="00230748" w:rsidRDefault="00DC30FB" w:rsidP="002429E3">
            <w:pPr>
              <w:jc w:val="center"/>
              <w:rPr>
                <w:sz w:val="20"/>
                <w:szCs w:val="20"/>
              </w:rPr>
            </w:pPr>
            <w:r>
              <w:rPr>
                <w:sz w:val="20"/>
                <w:szCs w:val="20"/>
              </w:rPr>
              <w:t xml:space="preserve">Апрель </w:t>
            </w:r>
          </w:p>
        </w:tc>
        <w:tc>
          <w:tcPr>
            <w:tcW w:w="965" w:type="dxa"/>
          </w:tcPr>
          <w:p w:rsidR="00DC30FB" w:rsidRPr="00230748" w:rsidRDefault="00DC30FB" w:rsidP="002429E3">
            <w:pPr>
              <w:jc w:val="center"/>
              <w:rPr>
                <w:sz w:val="20"/>
                <w:szCs w:val="20"/>
              </w:rPr>
            </w:pPr>
            <w:r>
              <w:rPr>
                <w:sz w:val="20"/>
                <w:szCs w:val="20"/>
              </w:rPr>
              <w:t>1</w:t>
            </w:r>
          </w:p>
        </w:tc>
        <w:tc>
          <w:tcPr>
            <w:tcW w:w="6905" w:type="dxa"/>
            <w:gridSpan w:val="2"/>
          </w:tcPr>
          <w:p w:rsidR="00DC30FB" w:rsidRPr="00230748" w:rsidRDefault="00DC30FB" w:rsidP="002429E3">
            <w:pPr>
              <w:jc w:val="both"/>
              <w:rPr>
                <w:sz w:val="20"/>
                <w:szCs w:val="20"/>
              </w:rPr>
            </w:pPr>
            <w:r w:rsidRPr="008061EF">
              <w:rPr>
                <w:sz w:val="20"/>
                <w:szCs w:val="20"/>
              </w:rPr>
              <w:t>«Найди отличия» (сравнение картинок)</w:t>
            </w:r>
          </w:p>
        </w:tc>
        <w:tc>
          <w:tcPr>
            <w:tcW w:w="2113" w:type="dxa"/>
          </w:tcPr>
          <w:p w:rsidR="00DC30FB" w:rsidRPr="00230748" w:rsidRDefault="00DC30FB" w:rsidP="002429E3">
            <w:pPr>
              <w:jc w:val="both"/>
              <w:rPr>
                <w:sz w:val="20"/>
                <w:szCs w:val="20"/>
              </w:rPr>
            </w:pPr>
            <w:r w:rsidRPr="00230748">
              <w:rPr>
                <w:sz w:val="20"/>
                <w:szCs w:val="20"/>
              </w:rPr>
              <w:t>Таблица</w:t>
            </w:r>
          </w:p>
        </w:tc>
      </w:tr>
      <w:tr w:rsidR="00DC30FB" w:rsidRPr="00230748" w:rsidTr="002429E3">
        <w:trPr>
          <w:cantSplit/>
          <w:trHeight w:val="269"/>
        </w:trPr>
        <w:tc>
          <w:tcPr>
            <w:tcW w:w="817" w:type="dxa"/>
            <w:vMerge/>
            <w:textDirection w:val="btLr"/>
          </w:tcPr>
          <w:p w:rsidR="00DC30FB" w:rsidRPr="00230748" w:rsidRDefault="00DC30FB" w:rsidP="002429E3">
            <w:pPr>
              <w:ind w:left="113" w:right="113"/>
              <w:jc w:val="both"/>
              <w:rPr>
                <w:sz w:val="20"/>
                <w:szCs w:val="20"/>
              </w:rPr>
            </w:pPr>
          </w:p>
        </w:tc>
        <w:tc>
          <w:tcPr>
            <w:tcW w:w="2698" w:type="dxa"/>
            <w:vMerge/>
          </w:tcPr>
          <w:p w:rsidR="00DC30FB" w:rsidRPr="00230748" w:rsidRDefault="00DC30FB" w:rsidP="002429E3">
            <w:pPr>
              <w:jc w:val="center"/>
              <w:rPr>
                <w:sz w:val="20"/>
                <w:szCs w:val="20"/>
              </w:rPr>
            </w:pPr>
          </w:p>
        </w:tc>
        <w:tc>
          <w:tcPr>
            <w:tcW w:w="1339" w:type="dxa"/>
            <w:vMerge/>
          </w:tcPr>
          <w:p w:rsidR="00DC30FB" w:rsidRDefault="00DC30FB" w:rsidP="002429E3">
            <w:pPr>
              <w:jc w:val="center"/>
              <w:rPr>
                <w:sz w:val="20"/>
                <w:szCs w:val="20"/>
              </w:rPr>
            </w:pPr>
          </w:p>
        </w:tc>
        <w:tc>
          <w:tcPr>
            <w:tcW w:w="965" w:type="dxa"/>
          </w:tcPr>
          <w:p w:rsidR="00DC30FB" w:rsidRPr="00230748" w:rsidRDefault="00DC30FB" w:rsidP="002429E3">
            <w:pPr>
              <w:jc w:val="center"/>
              <w:rPr>
                <w:sz w:val="20"/>
                <w:szCs w:val="20"/>
              </w:rPr>
            </w:pPr>
            <w:r>
              <w:rPr>
                <w:sz w:val="20"/>
                <w:szCs w:val="20"/>
              </w:rPr>
              <w:t>2</w:t>
            </w:r>
          </w:p>
        </w:tc>
        <w:tc>
          <w:tcPr>
            <w:tcW w:w="6905" w:type="dxa"/>
            <w:gridSpan w:val="2"/>
          </w:tcPr>
          <w:p w:rsidR="00DC30FB" w:rsidRPr="008061EF" w:rsidRDefault="00DC30FB" w:rsidP="002429E3">
            <w:pPr>
              <w:jc w:val="both"/>
              <w:rPr>
                <w:sz w:val="20"/>
                <w:szCs w:val="20"/>
              </w:rPr>
            </w:pPr>
            <w:r>
              <w:rPr>
                <w:sz w:val="20"/>
                <w:szCs w:val="20"/>
              </w:rPr>
              <w:t>Выделение спрятанных слов</w:t>
            </w:r>
          </w:p>
        </w:tc>
        <w:tc>
          <w:tcPr>
            <w:tcW w:w="2113" w:type="dxa"/>
          </w:tcPr>
          <w:p w:rsidR="00DC30FB" w:rsidRPr="00230748" w:rsidRDefault="00DC30FB" w:rsidP="002429E3">
            <w:pPr>
              <w:jc w:val="both"/>
              <w:rPr>
                <w:sz w:val="20"/>
                <w:szCs w:val="20"/>
              </w:rPr>
            </w:pPr>
            <w:r w:rsidRPr="00230748">
              <w:rPr>
                <w:sz w:val="20"/>
                <w:szCs w:val="20"/>
              </w:rPr>
              <w:t>Таблица</w:t>
            </w:r>
          </w:p>
        </w:tc>
      </w:tr>
      <w:tr w:rsidR="00DC30FB" w:rsidRPr="00230748" w:rsidTr="002429E3">
        <w:trPr>
          <w:cantSplit/>
          <w:trHeight w:val="372"/>
        </w:trPr>
        <w:tc>
          <w:tcPr>
            <w:tcW w:w="817" w:type="dxa"/>
            <w:vMerge/>
            <w:textDirection w:val="btLr"/>
          </w:tcPr>
          <w:p w:rsidR="00DC30FB" w:rsidRPr="00230748" w:rsidRDefault="00DC30FB" w:rsidP="002429E3">
            <w:pPr>
              <w:ind w:left="113" w:right="113"/>
              <w:jc w:val="both"/>
              <w:rPr>
                <w:sz w:val="20"/>
                <w:szCs w:val="20"/>
              </w:rPr>
            </w:pPr>
          </w:p>
        </w:tc>
        <w:tc>
          <w:tcPr>
            <w:tcW w:w="2698" w:type="dxa"/>
            <w:vMerge/>
          </w:tcPr>
          <w:p w:rsidR="00DC30FB" w:rsidRPr="00230748" w:rsidRDefault="00DC30FB" w:rsidP="002429E3">
            <w:pPr>
              <w:jc w:val="center"/>
              <w:rPr>
                <w:sz w:val="20"/>
                <w:szCs w:val="20"/>
              </w:rPr>
            </w:pPr>
          </w:p>
        </w:tc>
        <w:tc>
          <w:tcPr>
            <w:tcW w:w="1339" w:type="dxa"/>
            <w:vMerge/>
          </w:tcPr>
          <w:p w:rsidR="00DC30FB" w:rsidRDefault="00DC30FB" w:rsidP="002429E3">
            <w:pPr>
              <w:jc w:val="center"/>
              <w:rPr>
                <w:sz w:val="20"/>
                <w:szCs w:val="20"/>
              </w:rPr>
            </w:pPr>
          </w:p>
        </w:tc>
        <w:tc>
          <w:tcPr>
            <w:tcW w:w="965" w:type="dxa"/>
          </w:tcPr>
          <w:p w:rsidR="00DC30FB" w:rsidRPr="00230748" w:rsidRDefault="00DC30FB" w:rsidP="002429E3">
            <w:pPr>
              <w:jc w:val="center"/>
              <w:rPr>
                <w:sz w:val="20"/>
                <w:szCs w:val="20"/>
              </w:rPr>
            </w:pPr>
            <w:r>
              <w:rPr>
                <w:sz w:val="20"/>
                <w:szCs w:val="20"/>
              </w:rPr>
              <w:t>3-4</w:t>
            </w:r>
          </w:p>
        </w:tc>
        <w:tc>
          <w:tcPr>
            <w:tcW w:w="6905" w:type="dxa"/>
            <w:gridSpan w:val="2"/>
          </w:tcPr>
          <w:p w:rsidR="00DC30FB" w:rsidRPr="006609B0" w:rsidRDefault="00DC30FB" w:rsidP="002429E3">
            <w:pPr>
              <w:rPr>
                <w:sz w:val="20"/>
                <w:szCs w:val="20"/>
              </w:rPr>
            </w:pPr>
            <w:r>
              <w:rPr>
                <w:sz w:val="20"/>
                <w:szCs w:val="20"/>
              </w:rPr>
              <w:t>Тест «Логические закономерно</w:t>
            </w:r>
            <w:r w:rsidRPr="008061EF">
              <w:rPr>
                <w:sz w:val="20"/>
                <w:szCs w:val="20"/>
              </w:rPr>
              <w:t>сти»</w:t>
            </w:r>
          </w:p>
        </w:tc>
        <w:tc>
          <w:tcPr>
            <w:tcW w:w="2113" w:type="dxa"/>
          </w:tcPr>
          <w:p w:rsidR="00DC30FB" w:rsidRPr="00230748" w:rsidRDefault="00DC30FB" w:rsidP="002429E3">
            <w:pPr>
              <w:jc w:val="both"/>
              <w:rPr>
                <w:sz w:val="20"/>
                <w:szCs w:val="20"/>
              </w:rPr>
            </w:pPr>
            <w:r w:rsidRPr="00230748">
              <w:rPr>
                <w:sz w:val="20"/>
                <w:szCs w:val="20"/>
              </w:rPr>
              <w:t>Таблица</w:t>
            </w:r>
          </w:p>
        </w:tc>
      </w:tr>
      <w:tr w:rsidR="00DC30FB" w:rsidRPr="00230748" w:rsidTr="002429E3">
        <w:trPr>
          <w:cantSplit/>
          <w:trHeight w:val="532"/>
        </w:trPr>
        <w:tc>
          <w:tcPr>
            <w:tcW w:w="817" w:type="dxa"/>
            <w:vMerge w:val="restart"/>
            <w:textDirection w:val="btLr"/>
          </w:tcPr>
          <w:p w:rsidR="00DC30FB" w:rsidRPr="007C3C9A" w:rsidRDefault="00DC30FB" w:rsidP="002429E3">
            <w:pPr>
              <w:ind w:left="113" w:right="113"/>
              <w:jc w:val="both"/>
              <w:rPr>
                <w:b/>
                <w:sz w:val="20"/>
                <w:szCs w:val="20"/>
              </w:rPr>
            </w:pPr>
            <w:r w:rsidRPr="007C3C9A">
              <w:rPr>
                <w:b/>
                <w:sz w:val="20"/>
                <w:szCs w:val="20"/>
              </w:rPr>
              <w:t>Лич</w:t>
            </w:r>
            <w:r>
              <w:rPr>
                <w:b/>
                <w:sz w:val="20"/>
                <w:szCs w:val="20"/>
              </w:rPr>
              <w:t xml:space="preserve">ностные результаты </w:t>
            </w:r>
          </w:p>
        </w:tc>
        <w:tc>
          <w:tcPr>
            <w:tcW w:w="2698" w:type="dxa"/>
          </w:tcPr>
          <w:p w:rsidR="00DC30FB" w:rsidRDefault="00DC30FB" w:rsidP="002429E3">
            <w:pPr>
              <w:jc w:val="center"/>
              <w:rPr>
                <w:sz w:val="20"/>
                <w:szCs w:val="20"/>
              </w:rPr>
            </w:pPr>
          </w:p>
          <w:p w:rsidR="00DC30FB" w:rsidRDefault="00DC30FB" w:rsidP="002429E3">
            <w:pPr>
              <w:jc w:val="center"/>
              <w:rPr>
                <w:sz w:val="20"/>
                <w:szCs w:val="20"/>
              </w:rPr>
            </w:pPr>
            <w:r w:rsidRPr="00230748">
              <w:rPr>
                <w:sz w:val="20"/>
                <w:szCs w:val="20"/>
              </w:rPr>
              <w:t xml:space="preserve">Самооценка </w:t>
            </w:r>
          </w:p>
          <w:p w:rsidR="00DC30FB" w:rsidRPr="00230748" w:rsidRDefault="00DC30FB" w:rsidP="002429E3">
            <w:pPr>
              <w:jc w:val="center"/>
              <w:rPr>
                <w:sz w:val="20"/>
                <w:szCs w:val="20"/>
              </w:rPr>
            </w:pPr>
          </w:p>
        </w:tc>
        <w:tc>
          <w:tcPr>
            <w:tcW w:w="1339" w:type="dxa"/>
            <w:vMerge w:val="restart"/>
          </w:tcPr>
          <w:p w:rsidR="00DC30FB" w:rsidRDefault="00DC30FB" w:rsidP="002429E3">
            <w:pPr>
              <w:jc w:val="center"/>
              <w:rPr>
                <w:sz w:val="20"/>
                <w:szCs w:val="20"/>
              </w:rPr>
            </w:pPr>
          </w:p>
          <w:p w:rsidR="00DC30FB" w:rsidRPr="00230748" w:rsidRDefault="00DC30FB" w:rsidP="002429E3">
            <w:pPr>
              <w:jc w:val="center"/>
              <w:rPr>
                <w:sz w:val="20"/>
                <w:szCs w:val="20"/>
              </w:rPr>
            </w:pPr>
            <w:r>
              <w:rPr>
                <w:sz w:val="20"/>
                <w:szCs w:val="20"/>
              </w:rPr>
              <w:t xml:space="preserve">2 раза в год: </w:t>
            </w:r>
            <w:r w:rsidRPr="00230748">
              <w:rPr>
                <w:sz w:val="20"/>
                <w:szCs w:val="20"/>
              </w:rPr>
              <w:t xml:space="preserve">Октябрь Май </w:t>
            </w:r>
          </w:p>
        </w:tc>
        <w:tc>
          <w:tcPr>
            <w:tcW w:w="965" w:type="dxa"/>
          </w:tcPr>
          <w:p w:rsidR="00DC30FB" w:rsidRDefault="00DC30FB" w:rsidP="002429E3">
            <w:pPr>
              <w:jc w:val="center"/>
              <w:rPr>
                <w:sz w:val="20"/>
                <w:szCs w:val="20"/>
              </w:rPr>
            </w:pPr>
          </w:p>
          <w:p w:rsidR="00DC30FB" w:rsidRPr="00230748" w:rsidRDefault="00DC30FB" w:rsidP="002429E3">
            <w:pPr>
              <w:jc w:val="center"/>
              <w:rPr>
                <w:sz w:val="20"/>
                <w:szCs w:val="20"/>
              </w:rPr>
            </w:pPr>
            <w:r w:rsidRPr="00230748">
              <w:rPr>
                <w:sz w:val="20"/>
                <w:szCs w:val="20"/>
              </w:rPr>
              <w:t>1-4</w:t>
            </w:r>
          </w:p>
        </w:tc>
        <w:tc>
          <w:tcPr>
            <w:tcW w:w="6905" w:type="dxa"/>
            <w:gridSpan w:val="2"/>
          </w:tcPr>
          <w:p w:rsidR="00DC30FB" w:rsidRDefault="00DC30FB" w:rsidP="002429E3">
            <w:pPr>
              <w:jc w:val="both"/>
              <w:rPr>
                <w:sz w:val="20"/>
                <w:szCs w:val="20"/>
              </w:rPr>
            </w:pPr>
          </w:p>
          <w:p w:rsidR="00DC30FB" w:rsidRPr="00230748" w:rsidRDefault="00DC30FB" w:rsidP="002429E3">
            <w:pPr>
              <w:jc w:val="both"/>
              <w:rPr>
                <w:sz w:val="20"/>
                <w:szCs w:val="20"/>
              </w:rPr>
            </w:pPr>
            <w:r w:rsidRPr="00230748">
              <w:rPr>
                <w:sz w:val="20"/>
                <w:szCs w:val="20"/>
              </w:rPr>
              <w:t>Тест на определение самооценки "Лесенка"</w:t>
            </w:r>
          </w:p>
        </w:tc>
        <w:tc>
          <w:tcPr>
            <w:tcW w:w="2113" w:type="dxa"/>
          </w:tcPr>
          <w:p w:rsidR="00DC30FB" w:rsidRDefault="00DC30FB" w:rsidP="002429E3">
            <w:pPr>
              <w:jc w:val="both"/>
              <w:rPr>
                <w:sz w:val="20"/>
                <w:szCs w:val="20"/>
              </w:rPr>
            </w:pPr>
          </w:p>
          <w:p w:rsidR="00DC30FB" w:rsidRPr="00230748" w:rsidRDefault="00DC30FB" w:rsidP="002429E3">
            <w:pPr>
              <w:jc w:val="both"/>
              <w:rPr>
                <w:sz w:val="20"/>
                <w:szCs w:val="20"/>
              </w:rPr>
            </w:pPr>
            <w:r w:rsidRPr="00230748">
              <w:rPr>
                <w:sz w:val="20"/>
                <w:szCs w:val="20"/>
              </w:rPr>
              <w:t>Таблица</w:t>
            </w:r>
          </w:p>
        </w:tc>
      </w:tr>
      <w:tr w:rsidR="00DC30FB" w:rsidRPr="00230748" w:rsidTr="002429E3">
        <w:trPr>
          <w:cantSplit/>
          <w:trHeight w:val="217"/>
        </w:trPr>
        <w:tc>
          <w:tcPr>
            <w:tcW w:w="817" w:type="dxa"/>
            <w:vMerge/>
            <w:textDirection w:val="btLr"/>
          </w:tcPr>
          <w:p w:rsidR="00DC30FB" w:rsidRPr="007C3C9A" w:rsidRDefault="00DC30FB" w:rsidP="002429E3">
            <w:pPr>
              <w:ind w:left="113" w:right="113"/>
              <w:jc w:val="both"/>
              <w:rPr>
                <w:b/>
                <w:sz w:val="20"/>
                <w:szCs w:val="20"/>
              </w:rPr>
            </w:pPr>
          </w:p>
        </w:tc>
        <w:tc>
          <w:tcPr>
            <w:tcW w:w="2698" w:type="dxa"/>
            <w:vMerge w:val="restart"/>
          </w:tcPr>
          <w:p w:rsidR="00DC30FB" w:rsidRPr="00230748" w:rsidRDefault="00DC30FB" w:rsidP="002429E3">
            <w:pPr>
              <w:jc w:val="center"/>
              <w:rPr>
                <w:sz w:val="20"/>
                <w:szCs w:val="20"/>
              </w:rPr>
            </w:pPr>
          </w:p>
          <w:p w:rsidR="00DC30FB" w:rsidRDefault="00DC30FB" w:rsidP="002429E3">
            <w:pPr>
              <w:jc w:val="center"/>
              <w:rPr>
                <w:sz w:val="20"/>
                <w:szCs w:val="20"/>
              </w:rPr>
            </w:pPr>
            <w:r w:rsidRPr="00230748">
              <w:rPr>
                <w:sz w:val="20"/>
                <w:szCs w:val="20"/>
              </w:rPr>
              <w:t>Мотивация</w:t>
            </w:r>
          </w:p>
        </w:tc>
        <w:tc>
          <w:tcPr>
            <w:tcW w:w="1339" w:type="dxa"/>
            <w:vMerge/>
          </w:tcPr>
          <w:p w:rsidR="00DC30FB" w:rsidRDefault="00DC30FB" w:rsidP="002429E3">
            <w:pPr>
              <w:jc w:val="center"/>
              <w:rPr>
                <w:sz w:val="20"/>
                <w:szCs w:val="20"/>
              </w:rPr>
            </w:pPr>
          </w:p>
        </w:tc>
        <w:tc>
          <w:tcPr>
            <w:tcW w:w="965" w:type="dxa"/>
          </w:tcPr>
          <w:p w:rsidR="00DC30FB" w:rsidRDefault="00DC30FB" w:rsidP="002429E3">
            <w:pPr>
              <w:jc w:val="center"/>
              <w:rPr>
                <w:sz w:val="20"/>
                <w:szCs w:val="20"/>
              </w:rPr>
            </w:pPr>
            <w:r>
              <w:rPr>
                <w:sz w:val="20"/>
                <w:szCs w:val="20"/>
              </w:rPr>
              <w:t>1</w:t>
            </w:r>
          </w:p>
        </w:tc>
        <w:tc>
          <w:tcPr>
            <w:tcW w:w="6905" w:type="dxa"/>
            <w:gridSpan w:val="2"/>
          </w:tcPr>
          <w:p w:rsidR="00DC30FB" w:rsidRDefault="00DC30FB" w:rsidP="002429E3">
            <w:pPr>
              <w:jc w:val="both"/>
              <w:rPr>
                <w:sz w:val="20"/>
                <w:szCs w:val="20"/>
              </w:rPr>
            </w:pPr>
            <w:r>
              <w:rPr>
                <w:sz w:val="20"/>
                <w:szCs w:val="20"/>
              </w:rPr>
              <w:t>Определение мотивов учения</w:t>
            </w:r>
          </w:p>
        </w:tc>
        <w:tc>
          <w:tcPr>
            <w:tcW w:w="2113" w:type="dxa"/>
          </w:tcPr>
          <w:p w:rsidR="00DC30FB" w:rsidRDefault="00DC30FB" w:rsidP="002429E3">
            <w:pPr>
              <w:jc w:val="both"/>
              <w:rPr>
                <w:sz w:val="20"/>
                <w:szCs w:val="20"/>
              </w:rPr>
            </w:pPr>
            <w:r>
              <w:rPr>
                <w:sz w:val="20"/>
                <w:szCs w:val="20"/>
              </w:rPr>
              <w:t>Таблица</w:t>
            </w:r>
          </w:p>
        </w:tc>
      </w:tr>
      <w:tr w:rsidR="00DC30FB" w:rsidRPr="00230748" w:rsidTr="002429E3">
        <w:trPr>
          <w:cantSplit/>
          <w:trHeight w:val="315"/>
        </w:trPr>
        <w:tc>
          <w:tcPr>
            <w:tcW w:w="817" w:type="dxa"/>
            <w:vMerge/>
            <w:textDirection w:val="btLr"/>
          </w:tcPr>
          <w:p w:rsidR="00DC30FB" w:rsidRPr="00230748" w:rsidRDefault="00DC30FB" w:rsidP="002429E3">
            <w:pPr>
              <w:ind w:left="113" w:right="113"/>
              <w:jc w:val="both"/>
              <w:rPr>
                <w:sz w:val="20"/>
                <w:szCs w:val="20"/>
              </w:rPr>
            </w:pPr>
          </w:p>
        </w:tc>
        <w:tc>
          <w:tcPr>
            <w:tcW w:w="2698" w:type="dxa"/>
            <w:vMerge/>
          </w:tcPr>
          <w:p w:rsidR="00DC30FB" w:rsidRPr="00230748" w:rsidRDefault="00DC30FB" w:rsidP="002429E3">
            <w:pPr>
              <w:jc w:val="center"/>
              <w:rPr>
                <w:sz w:val="20"/>
                <w:szCs w:val="20"/>
              </w:rPr>
            </w:pPr>
          </w:p>
        </w:tc>
        <w:tc>
          <w:tcPr>
            <w:tcW w:w="1339" w:type="dxa"/>
            <w:vMerge/>
          </w:tcPr>
          <w:p w:rsidR="00DC30FB" w:rsidRPr="00230748" w:rsidRDefault="00DC30FB" w:rsidP="002429E3">
            <w:pPr>
              <w:jc w:val="center"/>
              <w:rPr>
                <w:sz w:val="20"/>
                <w:szCs w:val="20"/>
              </w:rPr>
            </w:pPr>
          </w:p>
        </w:tc>
        <w:tc>
          <w:tcPr>
            <w:tcW w:w="965" w:type="dxa"/>
          </w:tcPr>
          <w:p w:rsidR="00DC30FB" w:rsidRPr="00230748" w:rsidRDefault="00DC30FB" w:rsidP="002429E3">
            <w:pPr>
              <w:jc w:val="center"/>
              <w:rPr>
                <w:sz w:val="20"/>
                <w:szCs w:val="20"/>
              </w:rPr>
            </w:pPr>
            <w:r>
              <w:rPr>
                <w:sz w:val="20"/>
                <w:szCs w:val="20"/>
              </w:rPr>
              <w:t>2-4</w:t>
            </w:r>
          </w:p>
        </w:tc>
        <w:tc>
          <w:tcPr>
            <w:tcW w:w="6905" w:type="dxa"/>
            <w:gridSpan w:val="2"/>
          </w:tcPr>
          <w:p w:rsidR="00DC30FB" w:rsidRPr="00230748" w:rsidRDefault="00DC30FB" w:rsidP="002429E3">
            <w:pPr>
              <w:jc w:val="both"/>
              <w:rPr>
                <w:sz w:val="20"/>
                <w:szCs w:val="20"/>
              </w:rPr>
            </w:pPr>
            <w:r w:rsidRPr="00230748">
              <w:rPr>
                <w:sz w:val="20"/>
                <w:szCs w:val="20"/>
              </w:rPr>
              <w:t>Анкета по оценке уровня школьной мотивации</w:t>
            </w:r>
          </w:p>
        </w:tc>
        <w:tc>
          <w:tcPr>
            <w:tcW w:w="2113" w:type="dxa"/>
          </w:tcPr>
          <w:p w:rsidR="00DC30FB" w:rsidRPr="00230748" w:rsidRDefault="00DC30FB" w:rsidP="002429E3">
            <w:pPr>
              <w:jc w:val="both"/>
              <w:rPr>
                <w:sz w:val="20"/>
                <w:szCs w:val="20"/>
              </w:rPr>
            </w:pPr>
            <w:r w:rsidRPr="00230748">
              <w:rPr>
                <w:sz w:val="20"/>
                <w:szCs w:val="20"/>
              </w:rPr>
              <w:t xml:space="preserve">Таблица </w:t>
            </w:r>
          </w:p>
        </w:tc>
      </w:tr>
      <w:tr w:rsidR="00DC30FB" w:rsidRPr="00230748" w:rsidTr="002429E3">
        <w:trPr>
          <w:cantSplit/>
          <w:trHeight w:val="379"/>
        </w:trPr>
        <w:tc>
          <w:tcPr>
            <w:tcW w:w="817" w:type="dxa"/>
            <w:vMerge/>
            <w:textDirection w:val="btLr"/>
          </w:tcPr>
          <w:p w:rsidR="00DC30FB" w:rsidRPr="00230748" w:rsidRDefault="00DC30FB" w:rsidP="002429E3">
            <w:pPr>
              <w:ind w:left="113" w:right="113"/>
              <w:jc w:val="both"/>
              <w:rPr>
                <w:sz w:val="20"/>
                <w:szCs w:val="20"/>
              </w:rPr>
            </w:pPr>
          </w:p>
        </w:tc>
        <w:tc>
          <w:tcPr>
            <w:tcW w:w="2698" w:type="dxa"/>
          </w:tcPr>
          <w:p w:rsidR="00DC30FB" w:rsidRPr="00230748" w:rsidRDefault="00DC30FB" w:rsidP="002429E3">
            <w:pPr>
              <w:jc w:val="center"/>
              <w:rPr>
                <w:sz w:val="20"/>
                <w:szCs w:val="20"/>
              </w:rPr>
            </w:pPr>
            <w:r w:rsidRPr="00230748">
              <w:rPr>
                <w:sz w:val="20"/>
                <w:szCs w:val="20"/>
              </w:rPr>
              <w:t>Морально - этическая ориентация</w:t>
            </w:r>
          </w:p>
        </w:tc>
        <w:tc>
          <w:tcPr>
            <w:tcW w:w="1339" w:type="dxa"/>
            <w:vMerge/>
          </w:tcPr>
          <w:p w:rsidR="00DC30FB" w:rsidRPr="00230748" w:rsidRDefault="00DC30FB" w:rsidP="002429E3">
            <w:pPr>
              <w:jc w:val="center"/>
              <w:rPr>
                <w:sz w:val="20"/>
                <w:szCs w:val="20"/>
              </w:rPr>
            </w:pPr>
          </w:p>
        </w:tc>
        <w:tc>
          <w:tcPr>
            <w:tcW w:w="965" w:type="dxa"/>
          </w:tcPr>
          <w:p w:rsidR="00DC30FB" w:rsidRPr="00230748" w:rsidRDefault="00DC30FB" w:rsidP="002429E3">
            <w:pPr>
              <w:jc w:val="center"/>
              <w:rPr>
                <w:sz w:val="20"/>
                <w:szCs w:val="20"/>
              </w:rPr>
            </w:pPr>
            <w:r>
              <w:rPr>
                <w:sz w:val="20"/>
                <w:szCs w:val="20"/>
              </w:rPr>
              <w:t>1-4</w:t>
            </w:r>
          </w:p>
        </w:tc>
        <w:tc>
          <w:tcPr>
            <w:tcW w:w="6905" w:type="dxa"/>
            <w:gridSpan w:val="2"/>
          </w:tcPr>
          <w:p w:rsidR="00DC30FB" w:rsidRPr="00230748" w:rsidRDefault="00DC30FB" w:rsidP="002429E3">
            <w:pPr>
              <w:jc w:val="both"/>
              <w:rPr>
                <w:sz w:val="20"/>
                <w:szCs w:val="20"/>
              </w:rPr>
            </w:pPr>
            <w:r w:rsidRPr="00230748">
              <w:rPr>
                <w:sz w:val="20"/>
                <w:szCs w:val="20"/>
              </w:rPr>
              <w:t>Методика "Что такое хорошо и что такое плохо"</w:t>
            </w:r>
          </w:p>
        </w:tc>
        <w:tc>
          <w:tcPr>
            <w:tcW w:w="2113" w:type="dxa"/>
          </w:tcPr>
          <w:p w:rsidR="00DC30FB" w:rsidRPr="00230748" w:rsidRDefault="00DC30FB" w:rsidP="002429E3">
            <w:pPr>
              <w:jc w:val="both"/>
              <w:rPr>
                <w:sz w:val="20"/>
                <w:szCs w:val="20"/>
              </w:rPr>
            </w:pPr>
            <w:r w:rsidRPr="00230748">
              <w:rPr>
                <w:sz w:val="20"/>
                <w:szCs w:val="20"/>
              </w:rPr>
              <w:t xml:space="preserve">Таблица </w:t>
            </w:r>
          </w:p>
        </w:tc>
      </w:tr>
    </w:tbl>
    <w:p w:rsidR="00DC30FB" w:rsidRDefault="00DC30FB" w:rsidP="004B5021">
      <w:pPr>
        <w:jc w:val="both"/>
        <w:rPr>
          <w:sz w:val="28"/>
          <w:szCs w:val="28"/>
        </w:rPr>
        <w:sectPr w:rsidR="00DC30FB" w:rsidSect="004B5021">
          <w:pgSz w:w="16838" w:h="11906" w:orient="landscape"/>
          <w:pgMar w:top="851" w:right="1134" w:bottom="1701" w:left="1134" w:header="709" w:footer="709" w:gutter="0"/>
          <w:cols w:space="708"/>
          <w:docGrid w:linePitch="360"/>
        </w:sectPr>
      </w:pPr>
    </w:p>
    <w:p w:rsidR="00DC30FB" w:rsidRDefault="00DC30FB" w:rsidP="00EE0E45"/>
    <w:sectPr w:rsidR="00DC30FB" w:rsidSect="007C55A3">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lt;?php echo $config[ font ]">
    <w:altName w:val="Times New Roman"/>
    <w:panose1 w:val="00000000000000000000"/>
    <w:charset w:val="00"/>
    <w:family w:val="roman"/>
    <w:notTrueType/>
    <w:pitch w:val="default"/>
    <w:sig w:usb0="00000003" w:usb1="00000000" w:usb2="00000000" w:usb3="00000000" w:csb0="00000001" w:csb1="00000000"/>
  </w:font>
  <w:font w:name="Helios">
    <w:panose1 w:val="00000000000000000000"/>
    <w:charset w:val="CC"/>
    <w:family w:val="auto"/>
    <w:notTrueType/>
    <w:pitch w:val="default"/>
    <w:sig w:usb0="00000201" w:usb1="00000000" w:usb2="00000000" w:usb3="00000000" w:csb0="00000004"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singleLevel"/>
    <w:tmpl w:val="00000005"/>
    <w:name w:val="WW8Num26"/>
    <w:lvl w:ilvl="0">
      <w:start w:val="1"/>
      <w:numFmt w:val="decimal"/>
      <w:lvlText w:val="%1."/>
      <w:lvlJc w:val="left"/>
      <w:pPr>
        <w:tabs>
          <w:tab w:val="num" w:pos="0"/>
        </w:tabs>
        <w:ind w:left="720" w:hanging="360"/>
      </w:pPr>
      <w:rPr>
        <w:rFonts w:cs="Times New Roman"/>
        <w:b w:val="0"/>
      </w:rPr>
    </w:lvl>
  </w:abstractNum>
  <w:abstractNum w:abstractNumId="1">
    <w:nsid w:val="00B53BD2"/>
    <w:multiLevelType w:val="hybridMultilevel"/>
    <w:tmpl w:val="54244AA4"/>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
    <w:nsid w:val="04375257"/>
    <w:multiLevelType w:val="hybridMultilevel"/>
    <w:tmpl w:val="14DA75E6"/>
    <w:lvl w:ilvl="0" w:tplc="F7A86F6C">
      <w:start w:val="1"/>
      <w:numFmt w:val="decimal"/>
      <w:lvlText w:val="%1."/>
      <w:lvlJc w:val="left"/>
      <w:pPr>
        <w:tabs>
          <w:tab w:val="num" w:pos="1068"/>
        </w:tabs>
        <w:ind w:left="1068" w:hanging="360"/>
      </w:pPr>
      <w:rPr>
        <w:rFonts w:cs="Times New Roman" w:hint="default"/>
      </w:rPr>
    </w:lvl>
    <w:lvl w:ilvl="1" w:tplc="04190019" w:tentative="1">
      <w:start w:val="1"/>
      <w:numFmt w:val="lowerLetter"/>
      <w:lvlText w:val="%2."/>
      <w:lvlJc w:val="left"/>
      <w:pPr>
        <w:tabs>
          <w:tab w:val="num" w:pos="1788"/>
        </w:tabs>
        <w:ind w:left="1788" w:hanging="360"/>
      </w:pPr>
      <w:rPr>
        <w:rFonts w:cs="Times New Roman"/>
      </w:rPr>
    </w:lvl>
    <w:lvl w:ilvl="2" w:tplc="0419001B" w:tentative="1">
      <w:start w:val="1"/>
      <w:numFmt w:val="lowerRoman"/>
      <w:lvlText w:val="%3."/>
      <w:lvlJc w:val="right"/>
      <w:pPr>
        <w:tabs>
          <w:tab w:val="num" w:pos="2508"/>
        </w:tabs>
        <w:ind w:left="2508" w:hanging="180"/>
      </w:pPr>
      <w:rPr>
        <w:rFonts w:cs="Times New Roman"/>
      </w:rPr>
    </w:lvl>
    <w:lvl w:ilvl="3" w:tplc="0419000F" w:tentative="1">
      <w:start w:val="1"/>
      <w:numFmt w:val="decimal"/>
      <w:lvlText w:val="%4."/>
      <w:lvlJc w:val="left"/>
      <w:pPr>
        <w:tabs>
          <w:tab w:val="num" w:pos="3228"/>
        </w:tabs>
        <w:ind w:left="3228" w:hanging="360"/>
      </w:pPr>
      <w:rPr>
        <w:rFonts w:cs="Times New Roman"/>
      </w:rPr>
    </w:lvl>
    <w:lvl w:ilvl="4" w:tplc="04190019" w:tentative="1">
      <w:start w:val="1"/>
      <w:numFmt w:val="lowerLetter"/>
      <w:lvlText w:val="%5."/>
      <w:lvlJc w:val="left"/>
      <w:pPr>
        <w:tabs>
          <w:tab w:val="num" w:pos="3948"/>
        </w:tabs>
        <w:ind w:left="3948" w:hanging="360"/>
      </w:pPr>
      <w:rPr>
        <w:rFonts w:cs="Times New Roman"/>
      </w:rPr>
    </w:lvl>
    <w:lvl w:ilvl="5" w:tplc="0419001B" w:tentative="1">
      <w:start w:val="1"/>
      <w:numFmt w:val="lowerRoman"/>
      <w:lvlText w:val="%6."/>
      <w:lvlJc w:val="right"/>
      <w:pPr>
        <w:tabs>
          <w:tab w:val="num" w:pos="4668"/>
        </w:tabs>
        <w:ind w:left="4668" w:hanging="180"/>
      </w:pPr>
      <w:rPr>
        <w:rFonts w:cs="Times New Roman"/>
      </w:rPr>
    </w:lvl>
    <w:lvl w:ilvl="6" w:tplc="0419000F" w:tentative="1">
      <w:start w:val="1"/>
      <w:numFmt w:val="decimal"/>
      <w:lvlText w:val="%7."/>
      <w:lvlJc w:val="left"/>
      <w:pPr>
        <w:tabs>
          <w:tab w:val="num" w:pos="5388"/>
        </w:tabs>
        <w:ind w:left="5388" w:hanging="360"/>
      </w:pPr>
      <w:rPr>
        <w:rFonts w:cs="Times New Roman"/>
      </w:rPr>
    </w:lvl>
    <w:lvl w:ilvl="7" w:tplc="04190019" w:tentative="1">
      <w:start w:val="1"/>
      <w:numFmt w:val="lowerLetter"/>
      <w:lvlText w:val="%8."/>
      <w:lvlJc w:val="left"/>
      <w:pPr>
        <w:tabs>
          <w:tab w:val="num" w:pos="6108"/>
        </w:tabs>
        <w:ind w:left="6108" w:hanging="360"/>
      </w:pPr>
      <w:rPr>
        <w:rFonts w:cs="Times New Roman"/>
      </w:rPr>
    </w:lvl>
    <w:lvl w:ilvl="8" w:tplc="0419001B" w:tentative="1">
      <w:start w:val="1"/>
      <w:numFmt w:val="lowerRoman"/>
      <w:lvlText w:val="%9."/>
      <w:lvlJc w:val="right"/>
      <w:pPr>
        <w:tabs>
          <w:tab w:val="num" w:pos="6828"/>
        </w:tabs>
        <w:ind w:left="6828" w:hanging="180"/>
      </w:pPr>
      <w:rPr>
        <w:rFonts w:cs="Times New Roman"/>
      </w:rPr>
    </w:lvl>
  </w:abstractNum>
  <w:abstractNum w:abstractNumId="3">
    <w:nsid w:val="05C21A00"/>
    <w:multiLevelType w:val="hybridMultilevel"/>
    <w:tmpl w:val="40AA2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18270C"/>
    <w:multiLevelType w:val="singleLevel"/>
    <w:tmpl w:val="76FE7624"/>
    <w:lvl w:ilvl="0">
      <w:start w:val="1"/>
      <w:numFmt w:val="decimal"/>
      <w:lvlText w:val="%1)"/>
      <w:legacy w:legacy="1" w:legacySpace="0" w:legacyIndent="269"/>
      <w:lvlJc w:val="left"/>
      <w:rPr>
        <w:rFonts w:ascii="Times New Roman" w:hAnsi="Times New Roman" w:cs="Times New Roman" w:hint="default"/>
      </w:rPr>
    </w:lvl>
  </w:abstractNum>
  <w:abstractNum w:abstractNumId="5">
    <w:nsid w:val="0ADC48AC"/>
    <w:multiLevelType w:val="singleLevel"/>
    <w:tmpl w:val="4752AA3E"/>
    <w:lvl w:ilvl="0">
      <w:start w:val="1"/>
      <w:numFmt w:val="decimal"/>
      <w:lvlText w:val="%1)"/>
      <w:legacy w:legacy="1" w:legacySpace="0" w:legacyIndent="274"/>
      <w:lvlJc w:val="left"/>
      <w:rPr>
        <w:rFonts w:ascii="Times New Roman" w:hAnsi="Times New Roman" w:cs="Times New Roman" w:hint="default"/>
      </w:rPr>
    </w:lvl>
  </w:abstractNum>
  <w:abstractNum w:abstractNumId="6">
    <w:nsid w:val="0D940622"/>
    <w:multiLevelType w:val="hybridMultilevel"/>
    <w:tmpl w:val="FD3C78D8"/>
    <w:lvl w:ilvl="0" w:tplc="6F0209AA">
      <w:numFmt w:val="bullet"/>
      <w:lvlText w:val="-"/>
      <w:lvlJc w:val="left"/>
      <w:pPr>
        <w:tabs>
          <w:tab w:val="num" w:pos="780"/>
        </w:tabs>
        <w:ind w:left="780" w:hanging="360"/>
      </w:pPr>
      <w:rPr>
        <w:rFonts w:ascii="Times New Roman" w:eastAsia="Times New Roman" w:hAnsi="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0E544FF6"/>
    <w:multiLevelType w:val="hybridMultilevel"/>
    <w:tmpl w:val="FAC4B418"/>
    <w:lvl w:ilvl="0" w:tplc="6F0209AA">
      <w:numFmt w:val="bullet"/>
      <w:lvlText w:val="-"/>
      <w:lvlJc w:val="left"/>
      <w:pPr>
        <w:tabs>
          <w:tab w:val="num" w:pos="720"/>
        </w:tabs>
        <w:ind w:left="720" w:hanging="360"/>
      </w:pPr>
      <w:rPr>
        <w:rFonts w:ascii="Times New Roman" w:eastAsia="Times New Roman" w:hAnsi="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1D713AB"/>
    <w:multiLevelType w:val="hybridMultilevel"/>
    <w:tmpl w:val="65AA887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13E266B8"/>
    <w:multiLevelType w:val="singleLevel"/>
    <w:tmpl w:val="D2FCC33C"/>
    <w:lvl w:ilvl="0">
      <w:start w:val="2"/>
      <w:numFmt w:val="decimal"/>
      <w:lvlText w:val="%1."/>
      <w:legacy w:legacy="1" w:legacySpace="0" w:legacyIndent="197"/>
      <w:lvlJc w:val="left"/>
      <w:rPr>
        <w:rFonts w:ascii="Arial" w:hAnsi="Arial" w:cs="Arial" w:hint="default"/>
      </w:rPr>
    </w:lvl>
  </w:abstractNum>
  <w:abstractNum w:abstractNumId="10">
    <w:nsid w:val="17721A88"/>
    <w:multiLevelType w:val="hybridMultilevel"/>
    <w:tmpl w:val="26AC17E4"/>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1">
    <w:nsid w:val="19E0606E"/>
    <w:multiLevelType w:val="hybridMultilevel"/>
    <w:tmpl w:val="C16CCE38"/>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2">
    <w:nsid w:val="1AD33C45"/>
    <w:multiLevelType w:val="hybridMultilevel"/>
    <w:tmpl w:val="D6DAFF6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1BB77FEF"/>
    <w:multiLevelType w:val="singleLevel"/>
    <w:tmpl w:val="A39E8FA4"/>
    <w:lvl w:ilvl="0">
      <w:start w:val="6"/>
      <w:numFmt w:val="decimal"/>
      <w:lvlText w:val="%1."/>
      <w:legacy w:legacy="1" w:legacySpace="0" w:legacyIndent="202"/>
      <w:lvlJc w:val="left"/>
      <w:rPr>
        <w:rFonts w:ascii="Arial" w:hAnsi="Arial" w:cs="Arial" w:hint="default"/>
      </w:rPr>
    </w:lvl>
  </w:abstractNum>
  <w:abstractNum w:abstractNumId="14">
    <w:nsid w:val="255865F2"/>
    <w:multiLevelType w:val="singleLevel"/>
    <w:tmpl w:val="A16EA92E"/>
    <w:lvl w:ilvl="0">
      <w:start w:val="1"/>
      <w:numFmt w:val="decimal"/>
      <w:lvlText w:val="%1."/>
      <w:legacy w:legacy="1" w:legacySpace="0" w:legacyIndent="197"/>
      <w:lvlJc w:val="left"/>
      <w:rPr>
        <w:rFonts w:ascii="Arial" w:hAnsi="Arial" w:cs="Arial" w:hint="default"/>
      </w:rPr>
    </w:lvl>
  </w:abstractNum>
  <w:abstractNum w:abstractNumId="15">
    <w:nsid w:val="28C37C3B"/>
    <w:multiLevelType w:val="hybridMultilevel"/>
    <w:tmpl w:val="4FA2855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E7B625C"/>
    <w:multiLevelType w:val="hybridMultilevel"/>
    <w:tmpl w:val="3C5ABC8E"/>
    <w:lvl w:ilvl="0" w:tplc="9DE49C5E">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7">
    <w:nsid w:val="34415636"/>
    <w:multiLevelType w:val="multilevel"/>
    <w:tmpl w:val="19C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280D01"/>
    <w:multiLevelType w:val="hybridMultilevel"/>
    <w:tmpl w:val="2E3047BA"/>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9">
    <w:nsid w:val="37A61C2A"/>
    <w:multiLevelType w:val="hybridMultilevel"/>
    <w:tmpl w:val="C688FF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B980668"/>
    <w:multiLevelType w:val="hybridMultilevel"/>
    <w:tmpl w:val="DBD4DD32"/>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1">
    <w:nsid w:val="3FB53905"/>
    <w:multiLevelType w:val="hybridMultilevel"/>
    <w:tmpl w:val="6C823A2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41AE7DE1"/>
    <w:multiLevelType w:val="hybridMultilevel"/>
    <w:tmpl w:val="D98EC2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nsid w:val="45D3733E"/>
    <w:multiLevelType w:val="hybridMultilevel"/>
    <w:tmpl w:val="A3BA9412"/>
    <w:lvl w:ilvl="0" w:tplc="6F0209AA">
      <w:numFmt w:val="bullet"/>
      <w:lvlText w:val="-"/>
      <w:lvlJc w:val="left"/>
      <w:pPr>
        <w:tabs>
          <w:tab w:val="num" w:pos="780"/>
        </w:tabs>
        <w:ind w:left="780" w:hanging="360"/>
      </w:pPr>
      <w:rPr>
        <w:rFonts w:ascii="Times New Roman" w:eastAsia="Times New Roman" w:hAnsi="Times New Roman" w:hint="default"/>
      </w:rPr>
    </w:lvl>
    <w:lvl w:ilvl="1" w:tplc="04190003" w:tentative="1">
      <w:start w:val="1"/>
      <w:numFmt w:val="bullet"/>
      <w:lvlText w:val="o"/>
      <w:lvlJc w:val="left"/>
      <w:pPr>
        <w:tabs>
          <w:tab w:val="num" w:pos="1500"/>
        </w:tabs>
        <w:ind w:left="1500" w:hanging="360"/>
      </w:pPr>
      <w:rPr>
        <w:rFonts w:ascii="Courier New" w:hAnsi="Courier New" w:hint="default"/>
      </w:rPr>
    </w:lvl>
    <w:lvl w:ilvl="2" w:tplc="04190005" w:tentative="1">
      <w:start w:val="1"/>
      <w:numFmt w:val="bullet"/>
      <w:lvlText w:val=""/>
      <w:lvlJc w:val="left"/>
      <w:pPr>
        <w:tabs>
          <w:tab w:val="num" w:pos="2220"/>
        </w:tabs>
        <w:ind w:left="2220" w:hanging="360"/>
      </w:pPr>
      <w:rPr>
        <w:rFonts w:ascii="Wingdings" w:hAnsi="Wingdings" w:hint="default"/>
      </w:rPr>
    </w:lvl>
    <w:lvl w:ilvl="3" w:tplc="04190001" w:tentative="1">
      <w:start w:val="1"/>
      <w:numFmt w:val="bullet"/>
      <w:lvlText w:val=""/>
      <w:lvlJc w:val="left"/>
      <w:pPr>
        <w:tabs>
          <w:tab w:val="num" w:pos="2940"/>
        </w:tabs>
        <w:ind w:left="2940" w:hanging="360"/>
      </w:pPr>
      <w:rPr>
        <w:rFonts w:ascii="Symbol" w:hAnsi="Symbol" w:hint="default"/>
      </w:rPr>
    </w:lvl>
    <w:lvl w:ilvl="4" w:tplc="04190003" w:tentative="1">
      <w:start w:val="1"/>
      <w:numFmt w:val="bullet"/>
      <w:lvlText w:val="o"/>
      <w:lvlJc w:val="left"/>
      <w:pPr>
        <w:tabs>
          <w:tab w:val="num" w:pos="3660"/>
        </w:tabs>
        <w:ind w:left="3660" w:hanging="360"/>
      </w:pPr>
      <w:rPr>
        <w:rFonts w:ascii="Courier New" w:hAnsi="Courier New" w:hint="default"/>
      </w:rPr>
    </w:lvl>
    <w:lvl w:ilvl="5" w:tplc="04190005" w:tentative="1">
      <w:start w:val="1"/>
      <w:numFmt w:val="bullet"/>
      <w:lvlText w:val=""/>
      <w:lvlJc w:val="left"/>
      <w:pPr>
        <w:tabs>
          <w:tab w:val="num" w:pos="4380"/>
        </w:tabs>
        <w:ind w:left="4380" w:hanging="360"/>
      </w:pPr>
      <w:rPr>
        <w:rFonts w:ascii="Wingdings" w:hAnsi="Wingdings" w:hint="default"/>
      </w:rPr>
    </w:lvl>
    <w:lvl w:ilvl="6" w:tplc="04190001" w:tentative="1">
      <w:start w:val="1"/>
      <w:numFmt w:val="bullet"/>
      <w:lvlText w:val=""/>
      <w:lvlJc w:val="left"/>
      <w:pPr>
        <w:tabs>
          <w:tab w:val="num" w:pos="5100"/>
        </w:tabs>
        <w:ind w:left="5100" w:hanging="360"/>
      </w:pPr>
      <w:rPr>
        <w:rFonts w:ascii="Symbol" w:hAnsi="Symbol" w:hint="default"/>
      </w:rPr>
    </w:lvl>
    <w:lvl w:ilvl="7" w:tplc="04190003" w:tentative="1">
      <w:start w:val="1"/>
      <w:numFmt w:val="bullet"/>
      <w:lvlText w:val="o"/>
      <w:lvlJc w:val="left"/>
      <w:pPr>
        <w:tabs>
          <w:tab w:val="num" w:pos="5820"/>
        </w:tabs>
        <w:ind w:left="5820" w:hanging="360"/>
      </w:pPr>
      <w:rPr>
        <w:rFonts w:ascii="Courier New" w:hAnsi="Courier New" w:hint="default"/>
      </w:rPr>
    </w:lvl>
    <w:lvl w:ilvl="8" w:tplc="04190005" w:tentative="1">
      <w:start w:val="1"/>
      <w:numFmt w:val="bullet"/>
      <w:lvlText w:val=""/>
      <w:lvlJc w:val="left"/>
      <w:pPr>
        <w:tabs>
          <w:tab w:val="num" w:pos="6540"/>
        </w:tabs>
        <w:ind w:left="6540" w:hanging="360"/>
      </w:pPr>
      <w:rPr>
        <w:rFonts w:ascii="Wingdings" w:hAnsi="Wingdings" w:hint="default"/>
      </w:rPr>
    </w:lvl>
  </w:abstractNum>
  <w:abstractNum w:abstractNumId="24">
    <w:nsid w:val="4BEF6659"/>
    <w:multiLevelType w:val="hybridMultilevel"/>
    <w:tmpl w:val="4736751E"/>
    <w:lvl w:ilvl="0" w:tplc="3EB4DBA6">
      <w:start w:val="1"/>
      <w:numFmt w:val="bullet"/>
      <w:lvlText w:val=""/>
      <w:lvlJc w:val="left"/>
      <w:pPr>
        <w:ind w:left="720" w:hanging="360"/>
      </w:pPr>
      <w:rPr>
        <w:rFonts w:ascii="Symbol" w:hAnsi="Symbol" w:hint="default"/>
        <w:sz w:val="20"/>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F633DB2"/>
    <w:multiLevelType w:val="hybridMultilevel"/>
    <w:tmpl w:val="BEA69628"/>
    <w:lvl w:ilvl="0" w:tplc="4BA69EE2">
      <w:start w:val="1"/>
      <w:numFmt w:val="decimal"/>
      <w:lvlText w:val="%1."/>
      <w:lvlJc w:val="left"/>
      <w:pPr>
        <w:tabs>
          <w:tab w:val="num" w:pos="707"/>
        </w:tabs>
        <w:ind w:left="707" w:hanging="630"/>
      </w:pPr>
      <w:rPr>
        <w:rFonts w:cs="Times New Roman" w:hint="default"/>
      </w:rPr>
    </w:lvl>
    <w:lvl w:ilvl="1" w:tplc="04190019" w:tentative="1">
      <w:start w:val="1"/>
      <w:numFmt w:val="lowerLetter"/>
      <w:lvlText w:val="%2."/>
      <w:lvlJc w:val="left"/>
      <w:pPr>
        <w:tabs>
          <w:tab w:val="num" w:pos="1157"/>
        </w:tabs>
        <w:ind w:left="1157" w:hanging="360"/>
      </w:pPr>
      <w:rPr>
        <w:rFonts w:cs="Times New Roman"/>
      </w:rPr>
    </w:lvl>
    <w:lvl w:ilvl="2" w:tplc="0419001B" w:tentative="1">
      <w:start w:val="1"/>
      <w:numFmt w:val="lowerRoman"/>
      <w:lvlText w:val="%3."/>
      <w:lvlJc w:val="right"/>
      <w:pPr>
        <w:tabs>
          <w:tab w:val="num" w:pos="1877"/>
        </w:tabs>
        <w:ind w:left="1877" w:hanging="180"/>
      </w:pPr>
      <w:rPr>
        <w:rFonts w:cs="Times New Roman"/>
      </w:rPr>
    </w:lvl>
    <w:lvl w:ilvl="3" w:tplc="0419000F" w:tentative="1">
      <w:start w:val="1"/>
      <w:numFmt w:val="decimal"/>
      <w:lvlText w:val="%4."/>
      <w:lvlJc w:val="left"/>
      <w:pPr>
        <w:tabs>
          <w:tab w:val="num" w:pos="2597"/>
        </w:tabs>
        <w:ind w:left="2597" w:hanging="360"/>
      </w:pPr>
      <w:rPr>
        <w:rFonts w:cs="Times New Roman"/>
      </w:rPr>
    </w:lvl>
    <w:lvl w:ilvl="4" w:tplc="04190019" w:tentative="1">
      <w:start w:val="1"/>
      <w:numFmt w:val="lowerLetter"/>
      <w:lvlText w:val="%5."/>
      <w:lvlJc w:val="left"/>
      <w:pPr>
        <w:tabs>
          <w:tab w:val="num" w:pos="3317"/>
        </w:tabs>
        <w:ind w:left="3317" w:hanging="360"/>
      </w:pPr>
      <w:rPr>
        <w:rFonts w:cs="Times New Roman"/>
      </w:rPr>
    </w:lvl>
    <w:lvl w:ilvl="5" w:tplc="0419001B" w:tentative="1">
      <w:start w:val="1"/>
      <w:numFmt w:val="lowerRoman"/>
      <w:lvlText w:val="%6."/>
      <w:lvlJc w:val="right"/>
      <w:pPr>
        <w:tabs>
          <w:tab w:val="num" w:pos="4037"/>
        </w:tabs>
        <w:ind w:left="4037" w:hanging="180"/>
      </w:pPr>
      <w:rPr>
        <w:rFonts w:cs="Times New Roman"/>
      </w:rPr>
    </w:lvl>
    <w:lvl w:ilvl="6" w:tplc="0419000F" w:tentative="1">
      <w:start w:val="1"/>
      <w:numFmt w:val="decimal"/>
      <w:lvlText w:val="%7."/>
      <w:lvlJc w:val="left"/>
      <w:pPr>
        <w:tabs>
          <w:tab w:val="num" w:pos="4757"/>
        </w:tabs>
        <w:ind w:left="4757" w:hanging="360"/>
      </w:pPr>
      <w:rPr>
        <w:rFonts w:cs="Times New Roman"/>
      </w:rPr>
    </w:lvl>
    <w:lvl w:ilvl="7" w:tplc="04190019" w:tentative="1">
      <w:start w:val="1"/>
      <w:numFmt w:val="lowerLetter"/>
      <w:lvlText w:val="%8."/>
      <w:lvlJc w:val="left"/>
      <w:pPr>
        <w:tabs>
          <w:tab w:val="num" w:pos="5477"/>
        </w:tabs>
        <w:ind w:left="5477" w:hanging="360"/>
      </w:pPr>
      <w:rPr>
        <w:rFonts w:cs="Times New Roman"/>
      </w:rPr>
    </w:lvl>
    <w:lvl w:ilvl="8" w:tplc="0419001B" w:tentative="1">
      <w:start w:val="1"/>
      <w:numFmt w:val="lowerRoman"/>
      <w:lvlText w:val="%9."/>
      <w:lvlJc w:val="right"/>
      <w:pPr>
        <w:tabs>
          <w:tab w:val="num" w:pos="6197"/>
        </w:tabs>
        <w:ind w:left="6197" w:hanging="180"/>
      </w:pPr>
      <w:rPr>
        <w:rFonts w:cs="Times New Roman"/>
      </w:rPr>
    </w:lvl>
  </w:abstractNum>
  <w:abstractNum w:abstractNumId="26">
    <w:nsid w:val="50DB2D07"/>
    <w:multiLevelType w:val="singleLevel"/>
    <w:tmpl w:val="284AFCF8"/>
    <w:lvl w:ilvl="0">
      <w:start w:val="8"/>
      <w:numFmt w:val="decimal"/>
      <w:lvlText w:val="%1."/>
      <w:legacy w:legacy="1" w:legacySpace="0" w:legacyIndent="182"/>
      <w:lvlJc w:val="left"/>
      <w:rPr>
        <w:rFonts w:ascii="Arial" w:hAnsi="Arial" w:cs="Arial" w:hint="default"/>
      </w:rPr>
    </w:lvl>
  </w:abstractNum>
  <w:abstractNum w:abstractNumId="27">
    <w:nsid w:val="54BE485F"/>
    <w:multiLevelType w:val="singleLevel"/>
    <w:tmpl w:val="5DEEF81E"/>
    <w:lvl w:ilvl="0">
      <w:start w:val="6"/>
      <w:numFmt w:val="decimal"/>
      <w:lvlText w:val="%1)"/>
      <w:legacy w:legacy="1" w:legacySpace="0" w:legacyIndent="269"/>
      <w:lvlJc w:val="left"/>
      <w:rPr>
        <w:rFonts w:ascii="Times New Roman" w:hAnsi="Times New Roman" w:cs="Times New Roman" w:hint="default"/>
      </w:rPr>
    </w:lvl>
  </w:abstractNum>
  <w:abstractNum w:abstractNumId="28">
    <w:nsid w:val="553A5931"/>
    <w:multiLevelType w:val="hybridMultilevel"/>
    <w:tmpl w:val="F5D0CFEC"/>
    <w:lvl w:ilvl="0" w:tplc="3EB4DBA6">
      <w:start w:val="1"/>
      <w:numFmt w:val="bullet"/>
      <w:lvlText w:val=""/>
      <w:lvlJc w:val="left"/>
      <w:pPr>
        <w:ind w:left="720" w:hanging="360"/>
      </w:pPr>
      <w:rPr>
        <w:rFonts w:ascii="Symbol" w:hAnsi="Symbol" w:hint="default"/>
        <w:sz w:val="20"/>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7702A49"/>
    <w:multiLevelType w:val="hybridMultilevel"/>
    <w:tmpl w:val="1506EF98"/>
    <w:lvl w:ilvl="0" w:tplc="83F4D000">
      <w:start w:val="1"/>
      <w:numFmt w:val="decimal"/>
      <w:lvlText w:val="%1."/>
      <w:lvlJc w:val="left"/>
      <w:pPr>
        <w:tabs>
          <w:tab w:val="num" w:pos="720"/>
        </w:tabs>
        <w:ind w:left="720" w:hanging="360"/>
      </w:pPr>
      <w:rPr>
        <w:rFonts w:cs="Times New Roman" w:hint="default"/>
        <w:sz w:val="28"/>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0">
    <w:nsid w:val="57EE1377"/>
    <w:multiLevelType w:val="hybridMultilevel"/>
    <w:tmpl w:val="F49CB9A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59124C96"/>
    <w:multiLevelType w:val="hybridMultilevel"/>
    <w:tmpl w:val="AC12B4D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5A622937"/>
    <w:multiLevelType w:val="hybridMultilevel"/>
    <w:tmpl w:val="CE88F21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5A890488"/>
    <w:multiLevelType w:val="hybridMultilevel"/>
    <w:tmpl w:val="8A16D2BE"/>
    <w:lvl w:ilvl="0" w:tplc="FAB6B3EA">
      <w:start w:val="1"/>
      <w:numFmt w:val="decimal"/>
      <w:lvlText w:val="%1."/>
      <w:lvlJc w:val="left"/>
      <w:pPr>
        <w:tabs>
          <w:tab w:val="num" w:pos="927"/>
        </w:tabs>
        <w:ind w:left="927" w:hanging="360"/>
      </w:pPr>
      <w:rPr>
        <w:rFonts w:cs="Times New Roman" w:hint="default"/>
      </w:rPr>
    </w:lvl>
    <w:lvl w:ilvl="1" w:tplc="04190019" w:tentative="1">
      <w:start w:val="1"/>
      <w:numFmt w:val="lowerLetter"/>
      <w:lvlText w:val="%2."/>
      <w:lvlJc w:val="left"/>
      <w:pPr>
        <w:tabs>
          <w:tab w:val="num" w:pos="1647"/>
        </w:tabs>
        <w:ind w:left="1647" w:hanging="360"/>
      </w:pPr>
      <w:rPr>
        <w:rFonts w:cs="Times New Roman"/>
      </w:rPr>
    </w:lvl>
    <w:lvl w:ilvl="2" w:tplc="0419001B" w:tentative="1">
      <w:start w:val="1"/>
      <w:numFmt w:val="lowerRoman"/>
      <w:lvlText w:val="%3."/>
      <w:lvlJc w:val="right"/>
      <w:pPr>
        <w:tabs>
          <w:tab w:val="num" w:pos="2367"/>
        </w:tabs>
        <w:ind w:left="2367" w:hanging="180"/>
      </w:pPr>
      <w:rPr>
        <w:rFonts w:cs="Times New Roman"/>
      </w:rPr>
    </w:lvl>
    <w:lvl w:ilvl="3" w:tplc="0419000F" w:tentative="1">
      <w:start w:val="1"/>
      <w:numFmt w:val="decimal"/>
      <w:lvlText w:val="%4."/>
      <w:lvlJc w:val="left"/>
      <w:pPr>
        <w:tabs>
          <w:tab w:val="num" w:pos="3087"/>
        </w:tabs>
        <w:ind w:left="3087" w:hanging="360"/>
      </w:pPr>
      <w:rPr>
        <w:rFonts w:cs="Times New Roman"/>
      </w:rPr>
    </w:lvl>
    <w:lvl w:ilvl="4" w:tplc="04190019" w:tentative="1">
      <w:start w:val="1"/>
      <w:numFmt w:val="lowerLetter"/>
      <w:lvlText w:val="%5."/>
      <w:lvlJc w:val="left"/>
      <w:pPr>
        <w:tabs>
          <w:tab w:val="num" w:pos="3807"/>
        </w:tabs>
        <w:ind w:left="3807" w:hanging="360"/>
      </w:pPr>
      <w:rPr>
        <w:rFonts w:cs="Times New Roman"/>
      </w:rPr>
    </w:lvl>
    <w:lvl w:ilvl="5" w:tplc="0419001B" w:tentative="1">
      <w:start w:val="1"/>
      <w:numFmt w:val="lowerRoman"/>
      <w:lvlText w:val="%6."/>
      <w:lvlJc w:val="right"/>
      <w:pPr>
        <w:tabs>
          <w:tab w:val="num" w:pos="4527"/>
        </w:tabs>
        <w:ind w:left="4527" w:hanging="180"/>
      </w:pPr>
      <w:rPr>
        <w:rFonts w:cs="Times New Roman"/>
      </w:rPr>
    </w:lvl>
    <w:lvl w:ilvl="6" w:tplc="0419000F" w:tentative="1">
      <w:start w:val="1"/>
      <w:numFmt w:val="decimal"/>
      <w:lvlText w:val="%7."/>
      <w:lvlJc w:val="left"/>
      <w:pPr>
        <w:tabs>
          <w:tab w:val="num" w:pos="5247"/>
        </w:tabs>
        <w:ind w:left="5247" w:hanging="360"/>
      </w:pPr>
      <w:rPr>
        <w:rFonts w:cs="Times New Roman"/>
      </w:rPr>
    </w:lvl>
    <w:lvl w:ilvl="7" w:tplc="04190019" w:tentative="1">
      <w:start w:val="1"/>
      <w:numFmt w:val="lowerLetter"/>
      <w:lvlText w:val="%8."/>
      <w:lvlJc w:val="left"/>
      <w:pPr>
        <w:tabs>
          <w:tab w:val="num" w:pos="5967"/>
        </w:tabs>
        <w:ind w:left="5967" w:hanging="360"/>
      </w:pPr>
      <w:rPr>
        <w:rFonts w:cs="Times New Roman"/>
      </w:rPr>
    </w:lvl>
    <w:lvl w:ilvl="8" w:tplc="0419001B" w:tentative="1">
      <w:start w:val="1"/>
      <w:numFmt w:val="lowerRoman"/>
      <w:lvlText w:val="%9."/>
      <w:lvlJc w:val="right"/>
      <w:pPr>
        <w:tabs>
          <w:tab w:val="num" w:pos="6687"/>
        </w:tabs>
        <w:ind w:left="6687" w:hanging="180"/>
      </w:pPr>
      <w:rPr>
        <w:rFonts w:cs="Times New Roman"/>
      </w:rPr>
    </w:lvl>
  </w:abstractNum>
  <w:abstractNum w:abstractNumId="34">
    <w:nsid w:val="5D2815C2"/>
    <w:multiLevelType w:val="hybridMultilevel"/>
    <w:tmpl w:val="DF6A96C4"/>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5">
    <w:nsid w:val="5F7C6264"/>
    <w:multiLevelType w:val="hybridMultilevel"/>
    <w:tmpl w:val="CD9A3C9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nsid w:val="656116A7"/>
    <w:multiLevelType w:val="hybridMultilevel"/>
    <w:tmpl w:val="5CBE37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6958191A"/>
    <w:multiLevelType w:val="hybridMultilevel"/>
    <w:tmpl w:val="E430C172"/>
    <w:lvl w:ilvl="0" w:tplc="0419000F">
      <w:start w:val="1"/>
      <w:numFmt w:val="decimal"/>
      <w:lvlText w:val="%1."/>
      <w:lvlJc w:val="left"/>
      <w:pPr>
        <w:tabs>
          <w:tab w:val="num" w:pos="2160"/>
        </w:tabs>
        <w:ind w:left="2160" w:hanging="360"/>
      </w:pPr>
      <w:rPr>
        <w:rFonts w:cs="Times New Roman"/>
      </w:rPr>
    </w:lvl>
    <w:lvl w:ilvl="1" w:tplc="BCF0DB72">
      <w:numFmt w:val="bullet"/>
      <w:lvlText w:val="-"/>
      <w:lvlJc w:val="left"/>
      <w:pPr>
        <w:tabs>
          <w:tab w:val="num" w:pos="2880"/>
        </w:tabs>
        <w:ind w:left="2880" w:hanging="360"/>
      </w:pPr>
      <w:rPr>
        <w:rFonts w:ascii="Times New Roman" w:eastAsia="Times New Roman" w:hAnsi="Times New Roman" w:hint="default"/>
      </w:rPr>
    </w:lvl>
    <w:lvl w:ilvl="2" w:tplc="0419000F">
      <w:start w:val="1"/>
      <w:numFmt w:val="decimal"/>
      <w:lvlText w:val="%3."/>
      <w:lvlJc w:val="left"/>
      <w:pPr>
        <w:tabs>
          <w:tab w:val="num" w:pos="3780"/>
        </w:tabs>
        <w:ind w:left="3780" w:hanging="360"/>
      </w:pPr>
      <w:rPr>
        <w:rFonts w:cs="Times New Roman"/>
      </w:rPr>
    </w:lvl>
    <w:lvl w:ilvl="3" w:tplc="04190001">
      <w:start w:val="1"/>
      <w:numFmt w:val="bullet"/>
      <w:lvlText w:val=""/>
      <w:lvlJc w:val="left"/>
      <w:pPr>
        <w:tabs>
          <w:tab w:val="num" w:pos="4320"/>
        </w:tabs>
        <w:ind w:left="4320" w:hanging="360"/>
      </w:pPr>
      <w:rPr>
        <w:rFonts w:ascii="Symbol" w:hAnsi="Symbol" w:hint="default"/>
      </w:rPr>
    </w:lvl>
    <w:lvl w:ilvl="4" w:tplc="04190019" w:tentative="1">
      <w:start w:val="1"/>
      <w:numFmt w:val="lowerLetter"/>
      <w:lvlText w:val="%5."/>
      <w:lvlJc w:val="left"/>
      <w:pPr>
        <w:tabs>
          <w:tab w:val="num" w:pos="5040"/>
        </w:tabs>
        <w:ind w:left="5040" w:hanging="360"/>
      </w:pPr>
      <w:rPr>
        <w:rFonts w:cs="Times New Roman"/>
      </w:rPr>
    </w:lvl>
    <w:lvl w:ilvl="5" w:tplc="0419001B" w:tentative="1">
      <w:start w:val="1"/>
      <w:numFmt w:val="lowerRoman"/>
      <w:lvlText w:val="%6."/>
      <w:lvlJc w:val="right"/>
      <w:pPr>
        <w:tabs>
          <w:tab w:val="num" w:pos="5760"/>
        </w:tabs>
        <w:ind w:left="5760" w:hanging="180"/>
      </w:pPr>
      <w:rPr>
        <w:rFonts w:cs="Times New Roman"/>
      </w:rPr>
    </w:lvl>
    <w:lvl w:ilvl="6" w:tplc="0419000F" w:tentative="1">
      <w:start w:val="1"/>
      <w:numFmt w:val="decimal"/>
      <w:lvlText w:val="%7."/>
      <w:lvlJc w:val="left"/>
      <w:pPr>
        <w:tabs>
          <w:tab w:val="num" w:pos="6480"/>
        </w:tabs>
        <w:ind w:left="6480" w:hanging="360"/>
      </w:pPr>
      <w:rPr>
        <w:rFonts w:cs="Times New Roman"/>
      </w:rPr>
    </w:lvl>
    <w:lvl w:ilvl="7" w:tplc="04190019" w:tentative="1">
      <w:start w:val="1"/>
      <w:numFmt w:val="lowerLetter"/>
      <w:lvlText w:val="%8."/>
      <w:lvlJc w:val="left"/>
      <w:pPr>
        <w:tabs>
          <w:tab w:val="num" w:pos="7200"/>
        </w:tabs>
        <w:ind w:left="7200" w:hanging="360"/>
      </w:pPr>
      <w:rPr>
        <w:rFonts w:cs="Times New Roman"/>
      </w:rPr>
    </w:lvl>
    <w:lvl w:ilvl="8" w:tplc="0419001B" w:tentative="1">
      <w:start w:val="1"/>
      <w:numFmt w:val="lowerRoman"/>
      <w:lvlText w:val="%9."/>
      <w:lvlJc w:val="right"/>
      <w:pPr>
        <w:tabs>
          <w:tab w:val="num" w:pos="7920"/>
        </w:tabs>
        <w:ind w:left="7920" w:hanging="180"/>
      </w:pPr>
      <w:rPr>
        <w:rFonts w:cs="Times New Roman"/>
      </w:rPr>
    </w:lvl>
  </w:abstractNum>
  <w:abstractNum w:abstractNumId="38">
    <w:nsid w:val="69994EC9"/>
    <w:multiLevelType w:val="hybridMultilevel"/>
    <w:tmpl w:val="803C218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9D010F5"/>
    <w:multiLevelType w:val="hybridMultilevel"/>
    <w:tmpl w:val="E202F25E"/>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0">
    <w:nsid w:val="6F027FF9"/>
    <w:multiLevelType w:val="hybridMultilevel"/>
    <w:tmpl w:val="8398E2E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nsid w:val="737803F2"/>
    <w:multiLevelType w:val="hybridMultilevel"/>
    <w:tmpl w:val="292033D8"/>
    <w:lvl w:ilvl="0" w:tplc="4EA204FA">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2">
    <w:nsid w:val="74FA7B3D"/>
    <w:multiLevelType w:val="hybridMultilevel"/>
    <w:tmpl w:val="08A03220"/>
    <w:lvl w:ilvl="0" w:tplc="8D1A8E92">
      <w:start w:val="1"/>
      <w:numFmt w:val="decimal"/>
      <w:lvlText w:val="%1."/>
      <w:lvlJc w:val="left"/>
      <w:pPr>
        <w:tabs>
          <w:tab w:val="num" w:pos="648"/>
        </w:tabs>
        <w:ind w:left="648" w:hanging="360"/>
      </w:pPr>
      <w:rPr>
        <w:rFonts w:cs="Times New Roman" w:hint="default"/>
      </w:rPr>
    </w:lvl>
    <w:lvl w:ilvl="1" w:tplc="04190019" w:tentative="1">
      <w:start w:val="1"/>
      <w:numFmt w:val="lowerLetter"/>
      <w:lvlText w:val="%2."/>
      <w:lvlJc w:val="left"/>
      <w:pPr>
        <w:tabs>
          <w:tab w:val="num" w:pos="1368"/>
        </w:tabs>
        <w:ind w:left="1368" w:hanging="360"/>
      </w:pPr>
      <w:rPr>
        <w:rFonts w:cs="Times New Roman"/>
      </w:rPr>
    </w:lvl>
    <w:lvl w:ilvl="2" w:tplc="0419001B" w:tentative="1">
      <w:start w:val="1"/>
      <w:numFmt w:val="lowerRoman"/>
      <w:lvlText w:val="%3."/>
      <w:lvlJc w:val="right"/>
      <w:pPr>
        <w:tabs>
          <w:tab w:val="num" w:pos="2088"/>
        </w:tabs>
        <w:ind w:left="2088" w:hanging="180"/>
      </w:pPr>
      <w:rPr>
        <w:rFonts w:cs="Times New Roman"/>
      </w:rPr>
    </w:lvl>
    <w:lvl w:ilvl="3" w:tplc="0419000F" w:tentative="1">
      <w:start w:val="1"/>
      <w:numFmt w:val="decimal"/>
      <w:lvlText w:val="%4."/>
      <w:lvlJc w:val="left"/>
      <w:pPr>
        <w:tabs>
          <w:tab w:val="num" w:pos="2808"/>
        </w:tabs>
        <w:ind w:left="2808" w:hanging="360"/>
      </w:pPr>
      <w:rPr>
        <w:rFonts w:cs="Times New Roman"/>
      </w:rPr>
    </w:lvl>
    <w:lvl w:ilvl="4" w:tplc="04190019" w:tentative="1">
      <w:start w:val="1"/>
      <w:numFmt w:val="lowerLetter"/>
      <w:lvlText w:val="%5."/>
      <w:lvlJc w:val="left"/>
      <w:pPr>
        <w:tabs>
          <w:tab w:val="num" w:pos="3528"/>
        </w:tabs>
        <w:ind w:left="3528" w:hanging="360"/>
      </w:pPr>
      <w:rPr>
        <w:rFonts w:cs="Times New Roman"/>
      </w:rPr>
    </w:lvl>
    <w:lvl w:ilvl="5" w:tplc="0419001B" w:tentative="1">
      <w:start w:val="1"/>
      <w:numFmt w:val="lowerRoman"/>
      <w:lvlText w:val="%6."/>
      <w:lvlJc w:val="right"/>
      <w:pPr>
        <w:tabs>
          <w:tab w:val="num" w:pos="4248"/>
        </w:tabs>
        <w:ind w:left="4248" w:hanging="180"/>
      </w:pPr>
      <w:rPr>
        <w:rFonts w:cs="Times New Roman"/>
      </w:rPr>
    </w:lvl>
    <w:lvl w:ilvl="6" w:tplc="0419000F" w:tentative="1">
      <w:start w:val="1"/>
      <w:numFmt w:val="decimal"/>
      <w:lvlText w:val="%7."/>
      <w:lvlJc w:val="left"/>
      <w:pPr>
        <w:tabs>
          <w:tab w:val="num" w:pos="4968"/>
        </w:tabs>
        <w:ind w:left="4968" w:hanging="360"/>
      </w:pPr>
      <w:rPr>
        <w:rFonts w:cs="Times New Roman"/>
      </w:rPr>
    </w:lvl>
    <w:lvl w:ilvl="7" w:tplc="04190019" w:tentative="1">
      <w:start w:val="1"/>
      <w:numFmt w:val="lowerLetter"/>
      <w:lvlText w:val="%8."/>
      <w:lvlJc w:val="left"/>
      <w:pPr>
        <w:tabs>
          <w:tab w:val="num" w:pos="5688"/>
        </w:tabs>
        <w:ind w:left="5688" w:hanging="360"/>
      </w:pPr>
      <w:rPr>
        <w:rFonts w:cs="Times New Roman"/>
      </w:rPr>
    </w:lvl>
    <w:lvl w:ilvl="8" w:tplc="0419001B" w:tentative="1">
      <w:start w:val="1"/>
      <w:numFmt w:val="lowerRoman"/>
      <w:lvlText w:val="%9."/>
      <w:lvlJc w:val="right"/>
      <w:pPr>
        <w:tabs>
          <w:tab w:val="num" w:pos="6408"/>
        </w:tabs>
        <w:ind w:left="6408" w:hanging="180"/>
      </w:pPr>
      <w:rPr>
        <w:rFonts w:cs="Times New Roman"/>
      </w:rPr>
    </w:lvl>
  </w:abstractNum>
  <w:abstractNum w:abstractNumId="43">
    <w:nsid w:val="75503CAE"/>
    <w:multiLevelType w:val="singleLevel"/>
    <w:tmpl w:val="20FE2D5E"/>
    <w:lvl w:ilvl="0">
      <w:start w:val="1"/>
      <w:numFmt w:val="decimal"/>
      <w:lvlText w:val="%1."/>
      <w:legacy w:legacy="1" w:legacySpace="0" w:legacyIndent="192"/>
      <w:lvlJc w:val="left"/>
      <w:rPr>
        <w:rFonts w:ascii="Arial" w:hAnsi="Arial" w:cs="Arial" w:hint="default"/>
      </w:rPr>
    </w:lvl>
  </w:abstractNum>
  <w:abstractNum w:abstractNumId="44">
    <w:nsid w:val="75934D35"/>
    <w:multiLevelType w:val="hybridMultilevel"/>
    <w:tmpl w:val="A4225BB0"/>
    <w:lvl w:ilvl="0" w:tplc="F4642D50">
      <w:start w:val="1"/>
      <w:numFmt w:val="decimal"/>
      <w:lvlText w:val="%1-"/>
      <w:lvlJc w:val="left"/>
      <w:pPr>
        <w:tabs>
          <w:tab w:val="num" w:pos="360"/>
        </w:tabs>
        <w:ind w:left="360" w:hanging="360"/>
      </w:pPr>
      <w:rPr>
        <w:rFonts w:cs="Times New Roman" w:hint="default"/>
      </w:rPr>
    </w:lvl>
    <w:lvl w:ilvl="1" w:tplc="0A0E3204">
      <w:start w:val="1"/>
      <w:numFmt w:val="decimal"/>
      <w:lvlText w:val="%2."/>
      <w:lvlJc w:val="left"/>
      <w:pPr>
        <w:tabs>
          <w:tab w:val="num" w:pos="1080"/>
        </w:tabs>
        <w:ind w:left="1080" w:hanging="360"/>
      </w:pPr>
      <w:rPr>
        <w:rFonts w:cs="Times New Roman" w:hint="default"/>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45">
    <w:nsid w:val="7739109A"/>
    <w:multiLevelType w:val="hybridMultilevel"/>
    <w:tmpl w:val="356239F8"/>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6">
    <w:nsid w:val="7907447A"/>
    <w:multiLevelType w:val="hybridMultilevel"/>
    <w:tmpl w:val="697C441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nsid w:val="7BD97C5E"/>
    <w:multiLevelType w:val="hybridMultilevel"/>
    <w:tmpl w:val="D4EACE7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4"/>
  </w:num>
  <w:num w:numId="3">
    <w:abstractNumId w:val="3"/>
  </w:num>
  <w:num w:numId="4">
    <w:abstractNumId w:val="18"/>
  </w:num>
  <w:num w:numId="5">
    <w:abstractNumId w:val="2"/>
  </w:num>
  <w:num w:numId="6">
    <w:abstractNumId w:val="39"/>
  </w:num>
  <w:num w:numId="7">
    <w:abstractNumId w:val="44"/>
  </w:num>
  <w:num w:numId="8">
    <w:abstractNumId w:val="41"/>
  </w:num>
  <w:num w:numId="9">
    <w:abstractNumId w:val="33"/>
  </w:num>
  <w:num w:numId="10">
    <w:abstractNumId w:val="37"/>
  </w:num>
  <w:num w:numId="11">
    <w:abstractNumId w:val="7"/>
  </w:num>
  <w:num w:numId="12">
    <w:abstractNumId w:val="23"/>
  </w:num>
  <w:num w:numId="13">
    <w:abstractNumId w:val="6"/>
  </w:num>
  <w:num w:numId="14">
    <w:abstractNumId w:val="16"/>
  </w:num>
  <w:num w:numId="15">
    <w:abstractNumId w:val="15"/>
  </w:num>
  <w:num w:numId="16">
    <w:abstractNumId w:val="31"/>
  </w:num>
  <w:num w:numId="17">
    <w:abstractNumId w:val="21"/>
  </w:num>
  <w:num w:numId="18">
    <w:abstractNumId w:val="12"/>
  </w:num>
  <w:num w:numId="19">
    <w:abstractNumId w:val="35"/>
  </w:num>
  <w:num w:numId="20">
    <w:abstractNumId w:val="38"/>
  </w:num>
  <w:num w:numId="21">
    <w:abstractNumId w:val="8"/>
  </w:num>
  <w:num w:numId="22">
    <w:abstractNumId w:val="36"/>
  </w:num>
  <w:num w:numId="23">
    <w:abstractNumId w:val="29"/>
  </w:num>
  <w:num w:numId="24">
    <w:abstractNumId w:val="9"/>
  </w:num>
  <w:num w:numId="25">
    <w:abstractNumId w:val="26"/>
  </w:num>
  <w:num w:numId="26">
    <w:abstractNumId w:val="14"/>
  </w:num>
  <w:num w:numId="27">
    <w:abstractNumId w:val="43"/>
  </w:num>
  <w:num w:numId="28">
    <w:abstractNumId w:val="13"/>
  </w:num>
  <w:num w:numId="29">
    <w:abstractNumId w:val="4"/>
  </w:num>
  <w:num w:numId="30">
    <w:abstractNumId w:val="27"/>
  </w:num>
  <w:num w:numId="31">
    <w:abstractNumId w:val="5"/>
  </w:num>
  <w:num w:numId="32">
    <w:abstractNumId w:val="45"/>
  </w:num>
  <w:num w:numId="33">
    <w:abstractNumId w:val="1"/>
  </w:num>
  <w:num w:numId="34">
    <w:abstractNumId w:val="19"/>
  </w:num>
  <w:num w:numId="35">
    <w:abstractNumId w:val="11"/>
  </w:num>
  <w:num w:numId="36">
    <w:abstractNumId w:val="10"/>
  </w:num>
  <w:num w:numId="37">
    <w:abstractNumId w:val="28"/>
  </w:num>
  <w:num w:numId="38">
    <w:abstractNumId w:val="24"/>
  </w:num>
  <w:num w:numId="39">
    <w:abstractNumId w:val="42"/>
  </w:num>
  <w:num w:numId="40">
    <w:abstractNumId w:val="25"/>
  </w:num>
  <w:num w:numId="41">
    <w:abstractNumId w:val="20"/>
  </w:num>
  <w:num w:numId="42">
    <w:abstractNumId w:val="46"/>
  </w:num>
  <w:num w:numId="43">
    <w:abstractNumId w:val="47"/>
  </w:num>
  <w:num w:numId="44">
    <w:abstractNumId w:val="22"/>
  </w:num>
  <w:num w:numId="45">
    <w:abstractNumId w:val="32"/>
  </w:num>
  <w:num w:numId="46">
    <w:abstractNumId w:val="40"/>
  </w:num>
  <w:num w:numId="47">
    <w:abstractNumId w:val="30"/>
  </w:num>
  <w:num w:numId="48">
    <w:abstractNumId w:val="17"/>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33532"/>
    <w:rsid w:val="00012ED4"/>
    <w:rsid w:val="00045F69"/>
    <w:rsid w:val="00075BC4"/>
    <w:rsid w:val="0007755F"/>
    <w:rsid w:val="00091626"/>
    <w:rsid w:val="000F1D8B"/>
    <w:rsid w:val="00133532"/>
    <w:rsid w:val="00142FE8"/>
    <w:rsid w:val="00187B37"/>
    <w:rsid w:val="001B1BB5"/>
    <w:rsid w:val="001C25D0"/>
    <w:rsid w:val="0020215C"/>
    <w:rsid w:val="0021721F"/>
    <w:rsid w:val="00230748"/>
    <w:rsid w:val="002429E3"/>
    <w:rsid w:val="00250D7C"/>
    <w:rsid w:val="00277721"/>
    <w:rsid w:val="002C6DF3"/>
    <w:rsid w:val="002D182C"/>
    <w:rsid w:val="002E2316"/>
    <w:rsid w:val="00321C42"/>
    <w:rsid w:val="003B1251"/>
    <w:rsid w:val="003D19ED"/>
    <w:rsid w:val="00457E05"/>
    <w:rsid w:val="00464A9A"/>
    <w:rsid w:val="004B5021"/>
    <w:rsid w:val="004C5B61"/>
    <w:rsid w:val="0051294B"/>
    <w:rsid w:val="00526589"/>
    <w:rsid w:val="005621E1"/>
    <w:rsid w:val="00575200"/>
    <w:rsid w:val="00576A77"/>
    <w:rsid w:val="0058476D"/>
    <w:rsid w:val="00586117"/>
    <w:rsid w:val="005F212C"/>
    <w:rsid w:val="00630273"/>
    <w:rsid w:val="006369A9"/>
    <w:rsid w:val="00655ADF"/>
    <w:rsid w:val="006609B0"/>
    <w:rsid w:val="00660A28"/>
    <w:rsid w:val="006666F9"/>
    <w:rsid w:val="00674BF3"/>
    <w:rsid w:val="00677F7E"/>
    <w:rsid w:val="006904C5"/>
    <w:rsid w:val="006F14A6"/>
    <w:rsid w:val="007112DE"/>
    <w:rsid w:val="00712B54"/>
    <w:rsid w:val="00732B53"/>
    <w:rsid w:val="00733F17"/>
    <w:rsid w:val="0076465D"/>
    <w:rsid w:val="00782884"/>
    <w:rsid w:val="007C3C9A"/>
    <w:rsid w:val="007C55A3"/>
    <w:rsid w:val="007D7022"/>
    <w:rsid w:val="007F2D19"/>
    <w:rsid w:val="008061EF"/>
    <w:rsid w:val="00863B08"/>
    <w:rsid w:val="008A3EBC"/>
    <w:rsid w:val="008A3F11"/>
    <w:rsid w:val="008E7458"/>
    <w:rsid w:val="008F66A3"/>
    <w:rsid w:val="009431F6"/>
    <w:rsid w:val="00953759"/>
    <w:rsid w:val="0097100B"/>
    <w:rsid w:val="00A04DA4"/>
    <w:rsid w:val="00A06FC6"/>
    <w:rsid w:val="00A30A02"/>
    <w:rsid w:val="00A31DB4"/>
    <w:rsid w:val="00A518AE"/>
    <w:rsid w:val="00A9211B"/>
    <w:rsid w:val="00A9330C"/>
    <w:rsid w:val="00AA54AF"/>
    <w:rsid w:val="00AE7C36"/>
    <w:rsid w:val="00B13384"/>
    <w:rsid w:val="00B7766E"/>
    <w:rsid w:val="00BA6D82"/>
    <w:rsid w:val="00BD1D1B"/>
    <w:rsid w:val="00BD4925"/>
    <w:rsid w:val="00BE782D"/>
    <w:rsid w:val="00BF49E8"/>
    <w:rsid w:val="00C172AA"/>
    <w:rsid w:val="00C23416"/>
    <w:rsid w:val="00C34F27"/>
    <w:rsid w:val="00C44736"/>
    <w:rsid w:val="00C7112C"/>
    <w:rsid w:val="00C96EF5"/>
    <w:rsid w:val="00CB0C7F"/>
    <w:rsid w:val="00CB45A0"/>
    <w:rsid w:val="00D31D7B"/>
    <w:rsid w:val="00D44C7B"/>
    <w:rsid w:val="00DB16A0"/>
    <w:rsid w:val="00DB7E83"/>
    <w:rsid w:val="00DC0350"/>
    <w:rsid w:val="00DC30FB"/>
    <w:rsid w:val="00DC4ACE"/>
    <w:rsid w:val="00E64D3A"/>
    <w:rsid w:val="00E6761C"/>
    <w:rsid w:val="00E929A7"/>
    <w:rsid w:val="00EC2F8E"/>
    <w:rsid w:val="00EE0E45"/>
    <w:rsid w:val="00F231BF"/>
    <w:rsid w:val="00F37007"/>
    <w:rsid w:val="00F420AC"/>
    <w:rsid w:val="00F5329F"/>
    <w:rsid w:val="00F9347B"/>
    <w:rsid w:val="00F97F4A"/>
    <w:rsid w:val="00FA4DEA"/>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ru-RU" w:eastAsia="ru-R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33532"/>
    <w:rPr>
      <w:rFonts w:ascii="Times New Roman" w:eastAsia="Times New Roman" w:hAnsi="Times New Roman"/>
      <w:sz w:val="24"/>
      <w:szCs w:val="24"/>
    </w:rPr>
  </w:style>
  <w:style w:type="paragraph" w:styleId="Heading1">
    <w:name w:val="heading 1"/>
    <w:basedOn w:val="Normal"/>
    <w:next w:val="Normal"/>
    <w:link w:val="Heading1Char"/>
    <w:uiPriority w:val="99"/>
    <w:qFormat/>
    <w:rsid w:val="00133532"/>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13353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133532"/>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133532"/>
    <w:pPr>
      <w:keepNext/>
      <w:spacing w:before="240" w:after="60"/>
      <w:outlineLvl w:val="3"/>
    </w:pPr>
    <w:rPr>
      <w:b/>
      <w:bCs/>
      <w:sz w:val="28"/>
      <w:szCs w:val="28"/>
    </w:rPr>
  </w:style>
  <w:style w:type="paragraph" w:styleId="Heading5">
    <w:name w:val="heading 5"/>
    <w:basedOn w:val="Normal"/>
    <w:next w:val="Normal"/>
    <w:link w:val="Heading5Char"/>
    <w:uiPriority w:val="99"/>
    <w:qFormat/>
    <w:rsid w:val="00133532"/>
    <w:pPr>
      <w:keepNext/>
      <w:widowControl w:val="0"/>
      <w:autoSpaceDE w:val="0"/>
      <w:autoSpaceDN w:val="0"/>
      <w:adjustRightInd w:val="0"/>
      <w:jc w:val="center"/>
      <w:outlineLvl w:val="4"/>
    </w:pPr>
    <w:rPr>
      <w:b/>
      <w:iC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33532"/>
    <w:rPr>
      <w:rFonts w:ascii="Arial" w:hAnsi="Arial" w:cs="Arial"/>
      <w:b/>
      <w:bCs/>
      <w:kern w:val="32"/>
      <w:sz w:val="32"/>
      <w:szCs w:val="32"/>
      <w:lang w:eastAsia="ru-RU"/>
    </w:rPr>
  </w:style>
  <w:style w:type="character" w:customStyle="1" w:styleId="Heading2Char">
    <w:name w:val="Heading 2 Char"/>
    <w:basedOn w:val="DefaultParagraphFont"/>
    <w:link w:val="Heading2"/>
    <w:uiPriority w:val="99"/>
    <w:locked/>
    <w:rsid w:val="00133532"/>
    <w:rPr>
      <w:rFonts w:ascii="Arial" w:hAnsi="Arial" w:cs="Arial"/>
      <w:b/>
      <w:bCs/>
      <w:i/>
      <w:iCs/>
      <w:sz w:val="28"/>
      <w:szCs w:val="28"/>
      <w:lang w:eastAsia="ru-RU"/>
    </w:rPr>
  </w:style>
  <w:style w:type="character" w:customStyle="1" w:styleId="Heading3Char">
    <w:name w:val="Heading 3 Char"/>
    <w:basedOn w:val="DefaultParagraphFont"/>
    <w:link w:val="Heading3"/>
    <w:uiPriority w:val="99"/>
    <w:locked/>
    <w:rsid w:val="00133532"/>
    <w:rPr>
      <w:rFonts w:ascii="Arial" w:hAnsi="Arial" w:cs="Arial"/>
      <w:b/>
      <w:bCs/>
      <w:sz w:val="26"/>
      <w:szCs w:val="26"/>
      <w:lang w:eastAsia="ru-RU"/>
    </w:rPr>
  </w:style>
  <w:style w:type="character" w:customStyle="1" w:styleId="Heading4Char">
    <w:name w:val="Heading 4 Char"/>
    <w:basedOn w:val="DefaultParagraphFont"/>
    <w:link w:val="Heading4"/>
    <w:uiPriority w:val="99"/>
    <w:locked/>
    <w:rsid w:val="00133532"/>
    <w:rPr>
      <w:rFonts w:ascii="Times New Roman" w:hAnsi="Times New Roman" w:cs="Times New Roman"/>
      <w:b/>
      <w:bCs/>
      <w:sz w:val="28"/>
      <w:szCs w:val="28"/>
      <w:lang w:eastAsia="ru-RU"/>
    </w:rPr>
  </w:style>
  <w:style w:type="character" w:customStyle="1" w:styleId="Heading5Char">
    <w:name w:val="Heading 5 Char"/>
    <w:basedOn w:val="DefaultParagraphFont"/>
    <w:link w:val="Heading5"/>
    <w:uiPriority w:val="99"/>
    <w:locked/>
    <w:rsid w:val="00133532"/>
    <w:rPr>
      <w:rFonts w:ascii="Times New Roman" w:hAnsi="Times New Roman" w:cs="Times New Roman"/>
      <w:b/>
      <w:iCs/>
      <w:sz w:val="24"/>
      <w:szCs w:val="24"/>
      <w:lang w:eastAsia="ru-RU"/>
    </w:rPr>
  </w:style>
  <w:style w:type="paragraph" w:styleId="NormalWeb">
    <w:name w:val="Normal (Web)"/>
    <w:basedOn w:val="Normal"/>
    <w:uiPriority w:val="99"/>
    <w:rsid w:val="00133532"/>
    <w:pPr>
      <w:spacing w:before="100" w:beforeAutospacing="1" w:after="100" w:afterAutospacing="1"/>
    </w:pPr>
  </w:style>
  <w:style w:type="paragraph" w:styleId="BodyText">
    <w:name w:val="Body Text"/>
    <w:basedOn w:val="Normal"/>
    <w:link w:val="BodyTextChar"/>
    <w:uiPriority w:val="99"/>
    <w:rsid w:val="00133532"/>
    <w:pPr>
      <w:spacing w:after="120"/>
    </w:pPr>
  </w:style>
  <w:style w:type="character" w:customStyle="1" w:styleId="BodyTextChar">
    <w:name w:val="Body Text Char"/>
    <w:basedOn w:val="DefaultParagraphFont"/>
    <w:link w:val="BodyText"/>
    <w:uiPriority w:val="99"/>
    <w:locked/>
    <w:rsid w:val="00133532"/>
    <w:rPr>
      <w:rFonts w:ascii="Times New Roman" w:hAnsi="Times New Roman" w:cs="Times New Roman"/>
      <w:sz w:val="24"/>
      <w:szCs w:val="24"/>
      <w:lang w:eastAsia="ru-RU"/>
    </w:rPr>
  </w:style>
  <w:style w:type="character" w:styleId="Emphasis">
    <w:name w:val="Emphasis"/>
    <w:basedOn w:val="DefaultParagraphFont"/>
    <w:uiPriority w:val="99"/>
    <w:qFormat/>
    <w:rsid w:val="00133532"/>
    <w:rPr>
      <w:rFonts w:cs="Times New Roman"/>
      <w:i/>
    </w:rPr>
  </w:style>
  <w:style w:type="paragraph" w:styleId="BodyTextIndent">
    <w:name w:val="Body Text Indent"/>
    <w:basedOn w:val="Normal"/>
    <w:link w:val="BodyTextIndentChar"/>
    <w:uiPriority w:val="99"/>
    <w:rsid w:val="00133532"/>
    <w:pPr>
      <w:ind w:firstLine="708"/>
      <w:jc w:val="center"/>
    </w:pPr>
    <w:rPr>
      <w:b/>
      <w:bCs/>
      <w:i/>
      <w:iCs/>
      <w:sz w:val="28"/>
    </w:rPr>
  </w:style>
  <w:style w:type="character" w:customStyle="1" w:styleId="BodyTextIndentChar">
    <w:name w:val="Body Text Indent Char"/>
    <w:basedOn w:val="DefaultParagraphFont"/>
    <w:link w:val="BodyTextIndent"/>
    <w:uiPriority w:val="99"/>
    <w:locked/>
    <w:rsid w:val="00133532"/>
    <w:rPr>
      <w:rFonts w:ascii="Times New Roman" w:hAnsi="Times New Roman" w:cs="Times New Roman"/>
      <w:b/>
      <w:bCs/>
      <w:i/>
      <w:iCs/>
      <w:sz w:val="24"/>
      <w:szCs w:val="24"/>
      <w:lang w:eastAsia="ru-RU"/>
    </w:rPr>
  </w:style>
  <w:style w:type="paragraph" w:styleId="Title">
    <w:name w:val="Title"/>
    <w:basedOn w:val="Normal"/>
    <w:link w:val="TitleChar"/>
    <w:uiPriority w:val="99"/>
    <w:qFormat/>
    <w:rsid w:val="00133532"/>
    <w:pPr>
      <w:jc w:val="center"/>
    </w:pPr>
    <w:rPr>
      <w:sz w:val="28"/>
    </w:rPr>
  </w:style>
  <w:style w:type="character" w:customStyle="1" w:styleId="TitleChar">
    <w:name w:val="Title Char"/>
    <w:basedOn w:val="DefaultParagraphFont"/>
    <w:link w:val="Title"/>
    <w:uiPriority w:val="99"/>
    <w:locked/>
    <w:rsid w:val="00133532"/>
    <w:rPr>
      <w:rFonts w:ascii="Times New Roman" w:hAnsi="Times New Roman" w:cs="Times New Roman"/>
      <w:sz w:val="24"/>
      <w:szCs w:val="24"/>
      <w:lang w:eastAsia="ru-RU"/>
    </w:rPr>
  </w:style>
  <w:style w:type="paragraph" w:styleId="BodyText2">
    <w:name w:val="Body Text 2"/>
    <w:basedOn w:val="Normal"/>
    <w:link w:val="BodyText2Char"/>
    <w:uiPriority w:val="99"/>
    <w:rsid w:val="00133532"/>
    <w:pPr>
      <w:spacing w:after="120" w:line="480" w:lineRule="auto"/>
    </w:pPr>
  </w:style>
  <w:style w:type="character" w:customStyle="1" w:styleId="BodyText2Char">
    <w:name w:val="Body Text 2 Char"/>
    <w:basedOn w:val="DefaultParagraphFont"/>
    <w:link w:val="BodyText2"/>
    <w:uiPriority w:val="99"/>
    <w:locked/>
    <w:rsid w:val="00133532"/>
    <w:rPr>
      <w:rFonts w:ascii="Times New Roman" w:hAnsi="Times New Roman" w:cs="Times New Roman"/>
      <w:sz w:val="24"/>
      <w:szCs w:val="24"/>
      <w:lang w:eastAsia="ru-RU"/>
    </w:rPr>
  </w:style>
  <w:style w:type="paragraph" w:styleId="Footer">
    <w:name w:val="footer"/>
    <w:basedOn w:val="Normal"/>
    <w:link w:val="FooterChar"/>
    <w:uiPriority w:val="99"/>
    <w:rsid w:val="00133532"/>
    <w:pPr>
      <w:tabs>
        <w:tab w:val="center" w:pos="4677"/>
        <w:tab w:val="right" w:pos="9355"/>
      </w:tabs>
    </w:pPr>
  </w:style>
  <w:style w:type="character" w:customStyle="1" w:styleId="FooterChar">
    <w:name w:val="Footer Char"/>
    <w:basedOn w:val="DefaultParagraphFont"/>
    <w:link w:val="Footer"/>
    <w:uiPriority w:val="99"/>
    <w:locked/>
    <w:rsid w:val="00133532"/>
    <w:rPr>
      <w:rFonts w:ascii="Times New Roman" w:hAnsi="Times New Roman" w:cs="Times New Roman"/>
      <w:sz w:val="24"/>
      <w:szCs w:val="24"/>
      <w:lang w:eastAsia="ru-RU"/>
    </w:rPr>
  </w:style>
  <w:style w:type="paragraph" w:styleId="BodyTextIndent2">
    <w:name w:val="Body Text Indent 2"/>
    <w:basedOn w:val="Normal"/>
    <w:link w:val="BodyTextIndent2Char"/>
    <w:uiPriority w:val="99"/>
    <w:rsid w:val="00133532"/>
    <w:pPr>
      <w:spacing w:after="120" w:line="480" w:lineRule="auto"/>
      <w:ind w:left="283"/>
    </w:pPr>
  </w:style>
  <w:style w:type="character" w:customStyle="1" w:styleId="BodyTextIndent2Char">
    <w:name w:val="Body Text Indent 2 Char"/>
    <w:basedOn w:val="DefaultParagraphFont"/>
    <w:link w:val="BodyTextIndent2"/>
    <w:uiPriority w:val="99"/>
    <w:locked/>
    <w:rsid w:val="00133532"/>
    <w:rPr>
      <w:rFonts w:ascii="Times New Roman" w:hAnsi="Times New Roman" w:cs="Times New Roman"/>
      <w:sz w:val="24"/>
      <w:szCs w:val="24"/>
      <w:lang w:eastAsia="ru-RU"/>
    </w:rPr>
  </w:style>
  <w:style w:type="paragraph" w:styleId="BodyText3">
    <w:name w:val="Body Text 3"/>
    <w:basedOn w:val="Normal"/>
    <w:link w:val="BodyText3Char"/>
    <w:uiPriority w:val="99"/>
    <w:rsid w:val="00133532"/>
    <w:pPr>
      <w:spacing w:after="120"/>
    </w:pPr>
    <w:rPr>
      <w:sz w:val="16"/>
      <w:szCs w:val="16"/>
    </w:rPr>
  </w:style>
  <w:style w:type="character" w:customStyle="1" w:styleId="BodyText3Char">
    <w:name w:val="Body Text 3 Char"/>
    <w:basedOn w:val="DefaultParagraphFont"/>
    <w:link w:val="BodyText3"/>
    <w:uiPriority w:val="99"/>
    <w:locked/>
    <w:rsid w:val="00133532"/>
    <w:rPr>
      <w:rFonts w:ascii="Times New Roman" w:hAnsi="Times New Roman" w:cs="Times New Roman"/>
      <w:sz w:val="16"/>
      <w:szCs w:val="16"/>
      <w:lang w:eastAsia="ru-RU"/>
    </w:rPr>
  </w:style>
  <w:style w:type="paragraph" w:customStyle="1" w:styleId="1">
    <w:name w:val="Обычный1"/>
    <w:uiPriority w:val="99"/>
    <w:rsid w:val="00133532"/>
    <w:pPr>
      <w:widowControl w:val="0"/>
      <w:jc w:val="both"/>
    </w:pPr>
    <w:rPr>
      <w:rFonts w:ascii="Times New Roman" w:eastAsia="Times New Roman" w:hAnsi="Times New Roman"/>
      <w:sz w:val="20"/>
      <w:szCs w:val="20"/>
    </w:rPr>
  </w:style>
  <w:style w:type="character" w:customStyle="1" w:styleId="2">
    <w:name w:val="Знак Знак2"/>
    <w:basedOn w:val="DefaultParagraphFont"/>
    <w:uiPriority w:val="99"/>
    <w:locked/>
    <w:rsid w:val="00133532"/>
    <w:rPr>
      <w:rFonts w:cs="Times New Roman"/>
      <w:b/>
      <w:bCs/>
      <w:sz w:val="24"/>
      <w:szCs w:val="24"/>
      <w:lang w:eastAsia="ru-RU"/>
    </w:rPr>
  </w:style>
  <w:style w:type="character" w:customStyle="1" w:styleId="6">
    <w:name w:val="Знак Знак6"/>
    <w:basedOn w:val="DefaultParagraphFont"/>
    <w:uiPriority w:val="99"/>
    <w:rsid w:val="00133532"/>
    <w:rPr>
      <w:rFonts w:cs="Times New Roman"/>
      <w:sz w:val="24"/>
      <w:szCs w:val="24"/>
    </w:rPr>
  </w:style>
  <w:style w:type="character" w:customStyle="1" w:styleId="titlemain21">
    <w:name w:val="titlemain21"/>
    <w:basedOn w:val="DefaultParagraphFont"/>
    <w:uiPriority w:val="99"/>
    <w:rsid w:val="00133532"/>
    <w:rPr>
      <w:rFonts w:ascii="Arial" w:hAnsi="Arial" w:cs="Arial"/>
      <w:b/>
      <w:bCs/>
      <w:color w:val="660066"/>
      <w:sz w:val="18"/>
      <w:szCs w:val="18"/>
    </w:rPr>
  </w:style>
  <w:style w:type="paragraph" w:customStyle="1" w:styleId="titlemain2">
    <w:name w:val="titlemain2"/>
    <w:basedOn w:val="Normal"/>
    <w:uiPriority w:val="99"/>
    <w:rsid w:val="00133532"/>
    <w:pPr>
      <w:spacing w:before="100" w:beforeAutospacing="1" w:after="100" w:afterAutospacing="1"/>
    </w:pPr>
    <w:rPr>
      <w:rFonts w:ascii="Arial" w:hAnsi="Arial" w:cs="Arial"/>
      <w:b/>
      <w:bCs/>
      <w:color w:val="660066"/>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229</TotalTime>
  <Pages>85</Pages>
  <Words>25258</Words>
  <Characters>-32766</Characters>
  <Application>Microsoft Office Outlook</Application>
  <DocSecurity>0</DocSecurity>
  <Lines>0</Lines>
  <Paragraphs>0</Paragraphs>
  <ScaleCrop>false</ScaleCrop>
  <Company>ASPI</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tirina</dc:creator>
  <cp:keywords/>
  <dc:description/>
  <cp:lastModifiedBy>3453443</cp:lastModifiedBy>
  <cp:revision>20</cp:revision>
  <cp:lastPrinted>2019-03-20T03:57:00Z</cp:lastPrinted>
  <dcterms:created xsi:type="dcterms:W3CDTF">2016-10-10T15:30:00Z</dcterms:created>
  <dcterms:modified xsi:type="dcterms:W3CDTF">2019-03-20T04:46:00Z</dcterms:modified>
</cp:coreProperties>
</file>